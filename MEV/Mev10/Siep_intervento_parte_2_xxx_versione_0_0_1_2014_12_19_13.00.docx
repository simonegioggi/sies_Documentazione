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27" w:type="pct"/>
        <w:tblInd w:w="108" w:type="dxa"/>
        <w:tblLayout w:type="fixed"/>
        <w:tblLook w:val="0000"/>
      </w:tblPr>
      <w:tblGrid>
        <w:gridCol w:w="9710"/>
      </w:tblGrid>
      <w:tr w:rsidR="00DA531D">
        <w:trPr>
          <w:trHeight w:val="1091"/>
        </w:trPr>
        <w:tc>
          <w:tcPr>
            <w:tcW w:w="5000" w:type="pct"/>
          </w:tcPr>
          <w:p w:rsidR="00DA531D" w:rsidRDefault="00DA531D">
            <w:pPr>
              <w:pStyle w:val="Normal2"/>
              <w:snapToGrid w:val="0"/>
              <w:ind w:left="0"/>
              <w:jc w:val="center"/>
              <w:rPr>
                <w:rFonts w:ascii="Calibri" w:hAnsi="Calibri"/>
                <w:color w:val="000000"/>
                <w:sz w:val="56"/>
                <w:szCs w:val="56"/>
              </w:rPr>
            </w:pPr>
            <w:bookmarkStart w:id="0" w:name="_Toc398039072"/>
            <w:r>
              <w:rPr>
                <w:rFonts w:ascii="Calibri" w:hAnsi="Calibri"/>
                <w:color w:val="000000"/>
                <w:sz w:val="56"/>
                <w:szCs w:val="56"/>
              </w:rPr>
              <w:t>Ministero della Giustizia</w:t>
            </w:r>
          </w:p>
        </w:tc>
      </w:tr>
    </w:tbl>
    <w:p w:rsidR="00DA531D" w:rsidRDefault="00DA531D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</w:p>
    <w:p w:rsidR="00DA531D" w:rsidRDefault="00DA531D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  <w:r>
        <w:rPr>
          <w:rFonts w:cs="Arial"/>
          <w:color w:val="000080"/>
          <w:sz w:val="52"/>
        </w:rPr>
        <w:fldChar w:fldCharType="begin"/>
      </w:r>
      <w:r>
        <w:rPr>
          <w:rFonts w:cs="Arial"/>
          <w:color w:val="000080"/>
          <w:sz w:val="52"/>
        </w:rPr>
        <w:instrText xml:space="preserve"> DOCPROPERTY "nometitolo"</w:instrText>
      </w:r>
      <w:r>
        <w:rPr>
          <w:rFonts w:cs="Arial"/>
          <w:color w:val="000080"/>
          <w:sz w:val="52"/>
        </w:rPr>
        <w:fldChar w:fldCharType="separate"/>
      </w:r>
      <w:r>
        <w:rPr>
          <w:rFonts w:cs="Arial"/>
          <w:color w:val="000080"/>
          <w:sz w:val="52"/>
        </w:rPr>
        <w:t>Analisi funzionale Mev SIEP</w:t>
      </w:r>
      <w:r>
        <w:rPr>
          <w:rFonts w:cs="Arial"/>
          <w:color w:val="000080"/>
          <w:sz w:val="52"/>
        </w:rPr>
        <w:fldChar w:fldCharType="end"/>
      </w:r>
    </w:p>
    <w:p w:rsidR="00DA531D" w:rsidRDefault="00DA531D">
      <w:pPr>
        <w:jc w:val="center"/>
        <w:rPr>
          <w:rFonts w:ascii="Arial" w:hAnsi="Arial"/>
          <w:b/>
          <w:color w:val="800080"/>
          <w:sz w:val="26"/>
        </w:rPr>
      </w:pPr>
      <w:fldSimple w:instr=" DOCPROPERTY  OggettoDocumento  \* MERGEFORMAT ">
        <w:r w:rsidRPr="0079262D">
          <w:rPr>
            <w:rFonts w:ascii="Arial" w:hAnsi="Arial"/>
            <w:b/>
            <w:color w:val="800080"/>
            <w:sz w:val="26"/>
          </w:rPr>
          <w:t>Siep per gli uffici giudiziari dei minorenni</w:t>
        </w:r>
      </w:fldSimple>
      <w:r>
        <w:rPr>
          <w:rFonts w:ascii="Arial" w:hAnsi="Arial"/>
          <w:b/>
          <w:color w:val="800080"/>
          <w:sz w:val="26"/>
        </w:rPr>
        <w:t xml:space="preserve"> </w:t>
      </w:r>
    </w:p>
    <w:p w:rsidR="00DA531D" w:rsidRPr="002D1B3A" w:rsidRDefault="00DA531D" w:rsidP="004971EF">
      <w:pPr>
        <w:jc w:val="center"/>
        <w:rPr>
          <w:sz w:val="48"/>
          <w:szCs w:val="48"/>
          <w:lang w:eastAsia="it-IT"/>
        </w:rPr>
      </w:pPr>
      <w:r w:rsidRPr="002D1B3A">
        <w:rPr>
          <w:color w:val="FF0000"/>
          <w:sz w:val="48"/>
          <w:szCs w:val="48"/>
          <w:lang w:eastAsia="it-IT"/>
        </w:rPr>
        <w:t xml:space="preserve">Parte </w:t>
      </w:r>
      <w:fldSimple w:instr=" DOCPROPERTY  Parte1  \* MERGEFORMAT ">
        <w:r w:rsidRPr="0079262D">
          <w:rPr>
            <w:color w:val="FF0000"/>
            <w:sz w:val="48"/>
            <w:szCs w:val="48"/>
            <w:lang w:eastAsia="it-IT"/>
          </w:rPr>
          <w:t>II</w:t>
        </w:r>
      </w:fldSimple>
    </w:p>
    <w:p w:rsidR="00DA531D" w:rsidRDefault="00DA531D">
      <w:pPr>
        <w:jc w:val="center"/>
        <w:rPr>
          <w:rFonts w:ascii="Arial" w:hAnsi="Arial"/>
          <w:b/>
          <w:color w:val="800080"/>
          <w:sz w:val="26"/>
        </w:rPr>
      </w:pPr>
    </w:p>
    <w:p w:rsidR="00DA531D" w:rsidRDefault="00DA531D">
      <w:pPr>
        <w:jc w:val="center"/>
        <w:rPr>
          <w:rFonts w:ascii="Comic Sans MS" w:hAnsi="Comic Sans MS"/>
          <w:color w:val="800080"/>
          <w:sz w:val="56"/>
          <w:szCs w:val="56"/>
        </w:rPr>
      </w:pPr>
    </w:p>
    <w:p w:rsidR="00DA531D" w:rsidRDefault="00DA531D">
      <w:pPr>
        <w:pStyle w:val="Frontespizio-Codicedocu"/>
        <w:tabs>
          <w:tab w:val="left" w:pos="6946"/>
        </w:tabs>
        <w:spacing w:before="0"/>
        <w:ind w:right="-142"/>
        <w:jc w:val="center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                                                                                                                     Codice documento:</w:t>
      </w:r>
      <w:r>
        <w:rPr>
          <w:rFonts w:ascii="Arial" w:hAnsi="Arial" w:cs="Arial"/>
          <w:lang w:val="it-IT"/>
        </w:rPr>
        <w:fldChar w:fldCharType="begin"/>
      </w:r>
      <w:r>
        <w:rPr>
          <w:rFonts w:ascii="Arial" w:hAnsi="Arial" w:cs="Arial"/>
          <w:lang w:val="it-IT"/>
        </w:rPr>
        <w:instrText xml:space="preserve"> DOCPROPERTY "CodiceDocumento"</w:instrText>
      </w:r>
      <w:r>
        <w:rPr>
          <w:rFonts w:ascii="Arial" w:hAnsi="Arial" w:cs="Arial"/>
          <w:lang w:val="it-IT"/>
        </w:rPr>
        <w:fldChar w:fldCharType="separate"/>
      </w:r>
      <w:r>
        <w:rPr>
          <w:rFonts w:ascii="Arial" w:hAnsi="Arial" w:cs="Arial"/>
          <w:lang w:val="it-IT"/>
        </w:rPr>
        <w:t>SIEP_PNL_AF</w:t>
      </w:r>
      <w:r>
        <w:rPr>
          <w:rFonts w:ascii="Arial" w:hAnsi="Arial" w:cs="Arial"/>
          <w:lang w:val="it-IT"/>
        </w:rPr>
        <w:fldChar w:fldCharType="end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/>
      </w:tblPr>
      <w:tblGrid>
        <w:gridCol w:w="2603"/>
        <w:gridCol w:w="7175"/>
      </w:tblGrid>
      <w:tr w:rsidR="00DA531D" w:rsidRPr="00A87873">
        <w:tc>
          <w:tcPr>
            <w:tcW w:w="2622" w:type="dxa"/>
          </w:tcPr>
          <w:p w:rsidR="00DA531D" w:rsidRDefault="00DA531D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</w:tcPr>
          <w:p w:rsidR="00DA531D" w:rsidRPr="00296132" w:rsidRDefault="00DA531D" w:rsidP="00A87873">
            <w:pPr>
              <w:pStyle w:val="Frontespizio-Release"/>
              <w:snapToGrid w:val="0"/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Versione </w:t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DOCPROPERTY "Versione"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t>0.1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Data </w:t>
            </w:r>
            <w:fldSimple w:instr=" DOCPROPERTY &quot;DataVersione&quot;  \* MERGEFORMAT ">
              <w:r w:rsidRPr="0079262D">
                <w:rPr>
                  <w:rFonts w:ascii="Arial" w:hAnsi="Arial" w:cs="Arial"/>
                </w:rPr>
                <w:t>26/11/2014</w:t>
              </w:r>
            </w:fldSimple>
          </w:p>
        </w:tc>
      </w:tr>
      <w:tr w:rsidR="00DA531D">
        <w:trPr>
          <w:trHeight w:val="23"/>
        </w:trPr>
        <w:tc>
          <w:tcPr>
            <w:tcW w:w="2622" w:type="dxa"/>
          </w:tcPr>
          <w:p w:rsidR="00DA531D" w:rsidRDefault="00DA531D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  <w:vAlign w:val="center"/>
          </w:tcPr>
          <w:p w:rsidR="00DA531D" w:rsidRDefault="00DA531D">
            <w:pPr>
              <w:pStyle w:val="Frontespizio-Release"/>
              <w:snapToGrid w:val="0"/>
              <w:spacing w:before="0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</w:tr>
    </w:tbl>
    <w:p w:rsidR="00DA531D" w:rsidRDefault="00DA531D">
      <w:pPr>
        <w:pStyle w:val="IndexHeading"/>
        <w:jc w:val="left"/>
        <w:rPr>
          <w:rFonts w:ascii="Tahoma" w:hAnsi="Tahoma" w:cs="Tahoma"/>
          <w:noProof/>
          <w:color w:val="999999"/>
          <w:sz w:val="14"/>
          <w:szCs w:val="14"/>
        </w:rPr>
      </w:pPr>
    </w:p>
    <w:p w:rsidR="00DA531D" w:rsidRDefault="00DA531D">
      <w:pPr>
        <w:pStyle w:val="Index1"/>
      </w:pPr>
    </w:p>
    <w:tbl>
      <w:tblPr>
        <w:tblW w:w="5000" w:type="pct"/>
        <w:jc w:val="center"/>
        <w:tblLayout w:type="fixed"/>
        <w:tblCellMar>
          <w:left w:w="80" w:type="dxa"/>
          <w:right w:w="80" w:type="dxa"/>
        </w:tblCellMar>
        <w:tblLook w:val="0000"/>
      </w:tblPr>
      <w:tblGrid>
        <w:gridCol w:w="1994"/>
        <w:gridCol w:w="7804"/>
      </w:tblGrid>
      <w:tr w:rsidR="00DA531D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Default="00DA531D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Titolo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31D" w:rsidRDefault="00DA531D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fldSimple w:instr=" DOCPROPERTY &quot;nometitolo&quot;">
              <w:r>
                <w:t>Analisi funzionale Mev SIEP</w:t>
              </w:r>
            </w:fldSimple>
          </w:p>
        </w:tc>
      </w:tr>
      <w:tr w:rsidR="00DA531D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Default="00DA531D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Codice doc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31D" w:rsidRDefault="00DA531D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fldSimple w:instr=" DOCPROPERTY &quot;CodiceDocumento&quot;">
              <w:r>
                <w:t>SIEP_PNL_AF</w:t>
              </w:r>
            </w:fldSimple>
          </w:p>
        </w:tc>
      </w:tr>
      <w:tr w:rsidR="00DA531D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Default="00DA531D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Versione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31D" w:rsidRDefault="00DA531D">
            <w:pPr>
              <w:snapToGrid w:val="0"/>
              <w:spacing w:before="200" w:line="360" w:lineRule="auto"/>
              <w:ind w:right="-14"/>
              <w:jc w:val="both"/>
            </w:pPr>
            <w:fldSimple w:instr=" DOCPROPERTY &quot;Versione&quot;">
              <w:r>
                <w:t>0.1</w:t>
              </w:r>
            </w:fldSimple>
            <w:r>
              <w:t xml:space="preserve"> </w:t>
            </w:r>
          </w:p>
        </w:tc>
      </w:tr>
    </w:tbl>
    <w:p w:rsidR="00DA531D" w:rsidRDefault="00DA531D">
      <w:pPr>
        <w:pStyle w:val="Title"/>
        <w:jc w:val="left"/>
        <w:rPr>
          <w:sz w:val="16"/>
        </w:rPr>
      </w:pPr>
    </w:p>
    <w:p w:rsidR="00DA531D" w:rsidRDefault="00DA531D">
      <w:pPr>
        <w:pStyle w:val="Title"/>
        <w:jc w:val="left"/>
        <w:rPr>
          <w:sz w:val="16"/>
        </w:rPr>
      </w:pPr>
      <w:r>
        <w:rPr>
          <w:sz w:val="16"/>
        </w:rPr>
        <w:br w:type="page"/>
      </w:r>
    </w:p>
    <w:tbl>
      <w:tblPr>
        <w:tblW w:w="5000" w:type="pct"/>
        <w:jc w:val="center"/>
        <w:tblInd w:w="108" w:type="dxa"/>
        <w:tblLayout w:type="fixed"/>
        <w:tblLook w:val="0000"/>
      </w:tblPr>
      <w:tblGrid>
        <w:gridCol w:w="2922"/>
        <w:gridCol w:w="3846"/>
        <w:gridCol w:w="3086"/>
      </w:tblGrid>
      <w:tr w:rsidR="00DA531D">
        <w:trPr>
          <w:trHeight w:val="335"/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Nome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</w:tr>
      <w:tr w:rsidR="00DA531D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Autore/i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Salvatore Sapienza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DA531D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Verificato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DA531D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Responsabile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DA531D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Cliente e/o utenti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DA531D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Direzione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31D" w:rsidRDefault="00DA531D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</w:tbl>
    <w:p w:rsidR="00DA531D" w:rsidRDefault="00DA531D"/>
    <w:p w:rsidR="00DA531D" w:rsidRDefault="00DA531D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 xml:space="preserve">Revisioni 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/>
      </w:tblPr>
      <w:tblGrid>
        <w:gridCol w:w="1641"/>
        <w:gridCol w:w="1842"/>
        <w:gridCol w:w="2125"/>
        <w:gridCol w:w="4190"/>
      </w:tblGrid>
      <w:tr w:rsidR="00DA531D" w:rsidTr="009F0ABC">
        <w:trPr>
          <w:tblHeader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Versione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Autore/i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Descrizione</w:t>
            </w:r>
          </w:p>
        </w:tc>
      </w:tr>
      <w:tr w:rsidR="00DA531D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26/11/2014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0.1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Versione iniziale</w:t>
            </w:r>
          </w:p>
        </w:tc>
      </w:tr>
      <w:tr w:rsidR="00DA531D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DA531D" w:rsidRDefault="00DA531D" w:rsidP="009F0ABC"/>
    <w:p w:rsidR="00DA531D" w:rsidRDefault="00DA531D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Riferimenti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/>
      </w:tblPr>
      <w:tblGrid>
        <w:gridCol w:w="1175"/>
        <w:gridCol w:w="4433"/>
        <w:gridCol w:w="4190"/>
      </w:tblGrid>
      <w:tr w:rsidR="00DA531D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DA531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bookmarkStart w:id="1" w:name="Riferimento_1"/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/>
            </w:r>
            <w:r>
              <w:rPr>
                <w:rFonts w:ascii="Arial" w:hAnsi="Arial"/>
              </w:rPr>
              <w:instrText>HYPERLINK "C:\\Documents and Settings\\salvatore.sapienza\\Desktop\\Sapienza\\Progetto\\"</w:instrText>
            </w:r>
            <w:r w:rsidRPr="005B0134"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Style w:val="Hyperlink"/>
                <w:rFonts w:ascii="Arial" w:hAnsi="Arial"/>
              </w:rPr>
              <w:t>documento analisi 16_07_14.doc</w:t>
            </w:r>
            <w:r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 w:rsidP="00DA70F3">
            <w:pPr>
              <w:rPr>
                <w:rFonts w:ascii="Arial" w:hAnsi="Arial"/>
              </w:rPr>
            </w:pPr>
            <w:bookmarkStart w:id="2" w:name="Riferimento_2"/>
            <w:r w:rsidRPr="005A1A9C">
              <w:rPr>
                <w:rFonts w:ascii="Arial" w:hAnsi="Arial"/>
              </w:rPr>
              <w:t>Elenco uffici minorili</w:t>
            </w:r>
            <w:r>
              <w:rPr>
                <w:rFonts w:ascii="Arial" w:hAnsi="Arial"/>
              </w:rPr>
              <w:t>.xls</w:t>
            </w:r>
            <w:bookmarkEnd w:id="2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Default="00DA531D" w:rsidP="00DA70F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Prototipo SIES- Server: Torino–Versione: 8.0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DA531D" w:rsidRDefault="00DA531D"/>
    <w:p w:rsidR="00DA531D" w:rsidRDefault="00DA531D">
      <w:pPr>
        <w:spacing w:after="0" w:line="240" w:lineRule="auto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br w:type="page"/>
      </w:r>
    </w:p>
    <w:p w:rsidR="00DA531D" w:rsidRDefault="00DA531D" w:rsidP="00C81712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Allegati: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/>
      </w:tblPr>
      <w:tblGrid>
        <w:gridCol w:w="1175"/>
        <w:gridCol w:w="4433"/>
        <w:gridCol w:w="4190"/>
      </w:tblGrid>
      <w:tr w:rsidR="00DA531D" w:rsidTr="00C2172D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DA531D" w:rsidRDefault="00DA531D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DA531D" w:rsidRDefault="00DA531D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DA531D" w:rsidRDefault="00DA531D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SIEP_MA_ARDOM_SOSP_PROC.RTF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ARDOM_SOSP_MDS.RTF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 TDS.RTF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ARDOM_RIPR_TDS_PROC.RTF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SIEP_MA_ARDOM_REVO_DIRETTA.RTF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A531D" w:rsidRPr="00C8171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SIEP_MA_ARDOM_REVO_SOSPENSIONE.RTF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777942" w:rsidRDefault="00DA531D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16_Posizione_giuridica_iniziale</w:t>
            </w:r>
            <w:r>
              <w:rPr>
                <w:rFonts w:ascii="Arial" w:hAnsi="Arial"/>
              </w:rPr>
              <w:t>.rar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DA531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DA531D" w:rsidRDefault="00DA531D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777942" w:rsidRDefault="00DA531D" w:rsidP="00E31375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17_arresti domiciliari art. 626 comma 10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DA531D" w:rsidRDefault="00DA531D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DA531D" w:rsidRDefault="00DA531D">
      <w:pPr>
        <w:pStyle w:val="Title"/>
      </w:pPr>
    </w:p>
    <w:p w:rsidR="00DA531D" w:rsidRDefault="00DA531D">
      <w:pPr>
        <w:pStyle w:val="Title"/>
      </w:pPr>
    </w:p>
    <w:p w:rsidR="00DA531D" w:rsidRDefault="00DA531D">
      <w:pPr>
        <w:pStyle w:val="Title"/>
      </w:pPr>
    </w:p>
    <w:p w:rsidR="00DA531D" w:rsidRDefault="00DA531D">
      <w:pPr>
        <w:pStyle w:val="Title"/>
      </w:pPr>
    </w:p>
    <w:p w:rsidR="00DA531D" w:rsidRDefault="00DA531D">
      <w:pPr>
        <w:pStyle w:val="Title"/>
      </w:pPr>
    </w:p>
    <w:p w:rsidR="00DA531D" w:rsidRDefault="00DA531D">
      <w:pPr>
        <w:pStyle w:val="Title"/>
      </w:pPr>
    </w:p>
    <w:p w:rsidR="00DA531D" w:rsidRDefault="00DA531D">
      <w:pPr>
        <w:pStyle w:val="Title"/>
      </w:pPr>
      <w:r>
        <w:br w:type="page"/>
      </w:r>
    </w:p>
    <w:p w:rsidR="00DA531D" w:rsidRDefault="00DA531D">
      <w:pPr>
        <w:pStyle w:val="Heading1"/>
        <w:numPr>
          <w:ilvl w:val="0"/>
          <w:numId w:val="0"/>
        </w:numPr>
      </w:pPr>
      <w:bookmarkStart w:id="3" w:name="_Toc406511999"/>
      <w:r>
        <w:t>Sommario</w:t>
      </w:r>
      <w:bookmarkEnd w:id="3"/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r>
        <w:rPr>
          <w:rFonts w:ascii="Calibri Light" w:hAnsi="Calibri Light"/>
          <w:color w:val="2E74B5"/>
          <w:sz w:val="32"/>
          <w:szCs w:val="32"/>
        </w:rPr>
        <w:fldChar w:fldCharType="begin"/>
      </w:r>
      <w:r>
        <w:rPr>
          <w:rFonts w:ascii="Calibri Light" w:hAnsi="Calibri Light"/>
          <w:color w:val="2E74B5"/>
          <w:sz w:val="32"/>
          <w:szCs w:val="32"/>
        </w:rPr>
        <w:instrText xml:space="preserve"> TOC \o \h \z \t "Titolo 3;3" </w:instrText>
      </w:r>
      <w:r>
        <w:rPr>
          <w:rFonts w:ascii="Calibri Light" w:hAnsi="Calibri Light"/>
          <w:color w:val="2E74B5"/>
          <w:sz w:val="32"/>
          <w:szCs w:val="32"/>
        </w:rPr>
        <w:fldChar w:fldCharType="separate"/>
      </w:r>
      <w:hyperlink w:anchor="_Toc406511999" w:history="1">
        <w:r w:rsidRPr="007E7D56">
          <w:rPr>
            <w:rStyle w:val="Hyperlink"/>
            <w:noProof/>
          </w:rPr>
          <w:t>Sommario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6512000" w:history="1">
        <w:r w:rsidRPr="007E7D56">
          <w:rPr>
            <w:rStyle w:val="Hyperlink"/>
            <w:noProof/>
          </w:rPr>
          <w:t>Indice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6512001" w:history="1">
        <w:r w:rsidRPr="007E7D56">
          <w:rPr>
            <w:rStyle w:val="Hyperlink"/>
            <w:noProof/>
          </w:rPr>
          <w:t>Indice tabelle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6512002" w:history="1">
        <w:r w:rsidRPr="007E7D56">
          <w:rPr>
            <w:rStyle w:val="Hyperlink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6512003" w:history="1">
        <w:r w:rsidRPr="007E7D56">
          <w:rPr>
            <w:rStyle w:val="Hyperlink"/>
            <w:noProof/>
          </w:rPr>
          <w:t>Elenco degli interventi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6512004" w:history="1">
        <w:r w:rsidRPr="007E7D56">
          <w:rPr>
            <w:rStyle w:val="Hyperlink"/>
            <w:noProof/>
          </w:rPr>
          <w:t>Legenda colori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6512005" w:history="1">
        <w:r w:rsidRPr="007E7D56">
          <w:rPr>
            <w:rStyle w:val="Hyperlink"/>
            <w:noProof/>
          </w:rPr>
          <w:t>Convenzioni tipografiche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6512006" w:history="1">
        <w:r w:rsidRPr="007E7D56">
          <w:rPr>
            <w:rStyle w:val="Hyperlink"/>
            <w:noProof/>
          </w:rPr>
          <w:t>Questioni aperte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6512007" w:history="1">
        <w:r w:rsidRPr="007E7D56">
          <w:rPr>
            <w:rStyle w:val="Hyperlink"/>
            <w:noProof/>
          </w:rPr>
          <w:t>15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Tabella posizioni giuridiche iniziali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08" w:history="1">
        <w:r w:rsidRPr="007E7D56">
          <w:rPr>
            <w:rStyle w:val="Hyperlink"/>
            <w:noProof/>
          </w:rPr>
          <w:t>15.1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09" w:history="1">
        <w:r w:rsidRPr="007E7D56">
          <w:rPr>
            <w:rStyle w:val="Hyperlink"/>
            <w:noProof/>
          </w:rPr>
          <w:t>15.2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10" w:history="1">
        <w:r w:rsidRPr="007E7D56">
          <w:rPr>
            <w:rStyle w:val="Hyperlink"/>
            <w:noProof/>
          </w:rPr>
          <w:t>15.3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11" w:history="1">
        <w:r w:rsidRPr="007E7D56">
          <w:rPr>
            <w:rStyle w:val="Hyperlink"/>
            <w:noProof/>
          </w:rPr>
          <w:t>15.4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12" w:history="1">
        <w:r w:rsidRPr="007E7D56">
          <w:rPr>
            <w:rStyle w:val="Hyperlink"/>
            <w:noProof/>
          </w:rPr>
          <w:t>15.5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13" w:history="1">
        <w:r w:rsidRPr="007E7D56">
          <w:rPr>
            <w:rStyle w:val="Hyperlink"/>
            <w:noProof/>
          </w:rPr>
          <w:t>15.6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14" w:history="1">
        <w:r w:rsidRPr="007E7D56">
          <w:rPr>
            <w:rStyle w:val="Hyperlink"/>
            <w:noProof/>
          </w:rPr>
          <w:t>15.7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15" w:history="1">
        <w:r w:rsidRPr="007E7D56">
          <w:rPr>
            <w:rStyle w:val="Hyperlink"/>
            <w:noProof/>
          </w:rPr>
          <w:t>15.8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16" w:history="1">
        <w:r w:rsidRPr="007E7D56">
          <w:rPr>
            <w:rStyle w:val="Hyperlink"/>
            <w:noProof/>
          </w:rPr>
          <w:t>15.9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17" w:history="1">
        <w:r w:rsidRPr="007E7D56">
          <w:rPr>
            <w:rStyle w:val="Hyperlink"/>
            <w:noProof/>
          </w:rPr>
          <w:t>15.10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18" w:history="1">
        <w:r w:rsidRPr="007E7D56">
          <w:rPr>
            <w:rStyle w:val="Hyperlink"/>
            <w:noProof/>
          </w:rPr>
          <w:t>15.11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6512019" w:history="1">
        <w:r w:rsidRPr="007E7D56">
          <w:rPr>
            <w:rStyle w:val="Hyperlink"/>
            <w:noProof/>
          </w:rPr>
          <w:t>16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Gestione posizione giuridica iniziale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0" w:history="1">
        <w:r w:rsidRPr="007E7D56">
          <w:rPr>
            <w:rStyle w:val="Hyperlink"/>
            <w:noProof/>
          </w:rPr>
          <w:t>16.1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1" w:history="1">
        <w:r w:rsidRPr="007E7D56">
          <w:rPr>
            <w:rStyle w:val="Hyperlink"/>
            <w:noProof/>
          </w:rPr>
          <w:t>16.2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2" w:history="1">
        <w:r w:rsidRPr="007E7D56">
          <w:rPr>
            <w:rStyle w:val="Hyperlink"/>
            <w:noProof/>
          </w:rPr>
          <w:t>16.3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3" w:history="1">
        <w:r w:rsidRPr="007E7D56">
          <w:rPr>
            <w:rStyle w:val="Hyperlink"/>
            <w:noProof/>
          </w:rPr>
          <w:t>16.4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4" w:history="1">
        <w:r w:rsidRPr="007E7D56">
          <w:rPr>
            <w:rStyle w:val="Hyperlink"/>
            <w:noProof/>
          </w:rPr>
          <w:t>16.5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5" w:history="1">
        <w:r w:rsidRPr="007E7D56">
          <w:rPr>
            <w:rStyle w:val="Hyperlink"/>
            <w:noProof/>
          </w:rPr>
          <w:t>16.6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6" w:history="1">
        <w:r w:rsidRPr="007E7D56">
          <w:rPr>
            <w:rStyle w:val="Hyperlink"/>
            <w:noProof/>
          </w:rPr>
          <w:t>16.7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7" w:history="1">
        <w:r w:rsidRPr="007E7D56">
          <w:rPr>
            <w:rStyle w:val="Hyperlink"/>
            <w:noProof/>
          </w:rPr>
          <w:t>16.8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28" w:history="1">
        <w:r w:rsidRPr="007E7D56">
          <w:rPr>
            <w:rStyle w:val="Hyperlink"/>
            <w:noProof/>
          </w:rPr>
          <w:t>16.9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29" w:history="1">
        <w:r w:rsidRPr="007E7D56">
          <w:rPr>
            <w:rStyle w:val="Hyperlink"/>
            <w:noProof/>
          </w:rPr>
          <w:t>16.10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30" w:history="1">
        <w:r w:rsidRPr="007E7D56">
          <w:rPr>
            <w:rStyle w:val="Hyperlink"/>
            <w:noProof/>
          </w:rPr>
          <w:t>16.11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6512031" w:history="1">
        <w:r w:rsidRPr="007E7D56">
          <w:rPr>
            <w:rStyle w:val="Hyperlink"/>
            <w:noProof/>
          </w:rPr>
          <w:t>17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Decisione sorveglianza – Arresti domiciliari ex 656 comma 10°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2" w:history="1">
        <w:r w:rsidRPr="007E7D56">
          <w:rPr>
            <w:rStyle w:val="Hyperlink"/>
            <w:noProof/>
          </w:rPr>
          <w:t>17.1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3" w:history="1">
        <w:r w:rsidRPr="007E7D56">
          <w:rPr>
            <w:rStyle w:val="Hyperlink"/>
            <w:noProof/>
          </w:rPr>
          <w:t>17.2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4" w:history="1">
        <w:r w:rsidRPr="007E7D56">
          <w:rPr>
            <w:rStyle w:val="Hyperlink"/>
            <w:noProof/>
          </w:rPr>
          <w:t>17.3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5" w:history="1">
        <w:r w:rsidRPr="007E7D56">
          <w:rPr>
            <w:rStyle w:val="Hyperlink"/>
            <w:noProof/>
          </w:rPr>
          <w:t>17.4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6" w:history="1">
        <w:r w:rsidRPr="007E7D56">
          <w:rPr>
            <w:rStyle w:val="Hyperlink"/>
            <w:noProof/>
          </w:rPr>
          <w:t>17.5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7" w:history="1">
        <w:r w:rsidRPr="007E7D56">
          <w:rPr>
            <w:rStyle w:val="Hyperlink"/>
            <w:noProof/>
          </w:rPr>
          <w:t>17.6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8" w:history="1">
        <w:r w:rsidRPr="007E7D56">
          <w:rPr>
            <w:rStyle w:val="Hyperlink"/>
            <w:noProof/>
          </w:rPr>
          <w:t>17.7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Modifiche  previste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39" w:history="1">
        <w:r w:rsidRPr="007E7D56">
          <w:rPr>
            <w:rStyle w:val="Hyperlink"/>
            <w:noProof/>
          </w:rPr>
          <w:t>17.8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40" w:history="1">
        <w:r w:rsidRPr="007E7D56">
          <w:rPr>
            <w:rStyle w:val="Hyperlink"/>
            <w:noProof/>
          </w:rPr>
          <w:t>17.9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41" w:history="1">
        <w:r w:rsidRPr="007E7D56">
          <w:rPr>
            <w:rStyle w:val="Hyperlink"/>
            <w:noProof/>
          </w:rPr>
          <w:t>17.10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42" w:history="1">
        <w:r w:rsidRPr="007E7D56">
          <w:rPr>
            <w:rStyle w:val="Hyperlink"/>
            <w:noProof/>
          </w:rPr>
          <w:t>17.11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43" w:history="1">
        <w:r w:rsidRPr="007E7D56">
          <w:rPr>
            <w:rStyle w:val="Hyperlink"/>
            <w:noProof/>
          </w:rPr>
          <w:t>17.12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6512044" w:history="1">
        <w:r w:rsidRPr="007E7D56">
          <w:rPr>
            <w:rStyle w:val="Hyperlink"/>
            <w:noProof/>
          </w:rPr>
          <w:t>18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Gestione Provvedimenti emessi dalla Magistratura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45" w:history="1">
        <w:r w:rsidRPr="007E7D56">
          <w:rPr>
            <w:rStyle w:val="Hyperlink"/>
            <w:noProof/>
          </w:rPr>
          <w:t>18.1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46" w:history="1">
        <w:r w:rsidRPr="007E7D56">
          <w:rPr>
            <w:rStyle w:val="Hyperlink"/>
            <w:noProof/>
          </w:rPr>
          <w:t>18.2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47" w:history="1">
        <w:r w:rsidRPr="007E7D56">
          <w:rPr>
            <w:rStyle w:val="Hyperlink"/>
            <w:noProof/>
          </w:rPr>
          <w:t>18.3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48" w:history="1">
        <w:r w:rsidRPr="007E7D56">
          <w:rPr>
            <w:rStyle w:val="Hyperlink"/>
            <w:noProof/>
          </w:rPr>
          <w:t>18.4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49" w:history="1">
        <w:r w:rsidRPr="007E7D56">
          <w:rPr>
            <w:rStyle w:val="Hyperlink"/>
            <w:noProof/>
          </w:rPr>
          <w:t>18.5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50" w:history="1">
        <w:r w:rsidRPr="007E7D56">
          <w:rPr>
            <w:rStyle w:val="Hyperlink"/>
            <w:noProof/>
          </w:rPr>
          <w:t>18.6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51" w:history="1">
        <w:r w:rsidRPr="007E7D56">
          <w:rPr>
            <w:rStyle w:val="Hyperlink"/>
            <w:noProof/>
          </w:rPr>
          <w:t>18.7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52" w:history="1">
        <w:r w:rsidRPr="007E7D56">
          <w:rPr>
            <w:rStyle w:val="Hyperlink"/>
            <w:noProof/>
          </w:rPr>
          <w:t>18.8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6512053" w:history="1">
        <w:r w:rsidRPr="007E7D56">
          <w:rPr>
            <w:rStyle w:val="Hyperlink"/>
            <w:noProof/>
          </w:rPr>
          <w:t>18.9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54" w:history="1">
        <w:r w:rsidRPr="007E7D56">
          <w:rPr>
            <w:rStyle w:val="Hyperlink"/>
            <w:noProof/>
          </w:rPr>
          <w:t>18.10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6512055" w:history="1">
        <w:r w:rsidRPr="007E7D56">
          <w:rPr>
            <w:rStyle w:val="Hyperlink"/>
            <w:noProof/>
          </w:rPr>
          <w:t>18.11</w:t>
        </w:r>
        <w:r>
          <w:rPr>
            <w:noProof/>
            <w:lang w:eastAsia="it-IT"/>
          </w:rPr>
          <w:tab/>
        </w:r>
        <w:r w:rsidRPr="007E7D56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DA531D" w:rsidRDefault="00DA531D" w:rsidP="00A83AB4">
      <w:pPr>
        <w:pStyle w:val="Heading1"/>
        <w:numPr>
          <w:ilvl w:val="0"/>
          <w:numId w:val="0"/>
        </w:numPr>
      </w:pPr>
      <w:r>
        <w:fldChar w:fldCharType="end"/>
      </w:r>
      <w:bookmarkStart w:id="4" w:name="_Toc406512000"/>
      <w:r>
        <w:t>Indice figure</w:t>
      </w:r>
      <w:bookmarkEnd w:id="4"/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406511849" w:history="1">
        <w:r w:rsidRPr="005F2618">
          <w:rPr>
            <w:rStyle w:val="Hyperlink"/>
            <w:noProof/>
          </w:rPr>
          <w:t>Figura 1 - Punto accesso Iscrizione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0" w:history="1">
        <w:r w:rsidRPr="005F2618">
          <w:rPr>
            <w:rStyle w:val="Hyperlink"/>
            <w:noProof/>
          </w:rPr>
          <w:t>Figura 2 - Punto di accesso Elenco Posizioni Giuridiche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1" w:history="1">
        <w:r w:rsidRPr="005F2618">
          <w:rPr>
            <w:rStyle w:val="Hyperlink"/>
            <w:noProof/>
          </w:rPr>
          <w:t>Figura 3 - Elenco Posizioni Giuridiche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2" w:history="1">
        <w:r w:rsidRPr="005F2618">
          <w:rPr>
            <w:rStyle w:val="Hyperlink"/>
            <w:noProof/>
          </w:rPr>
          <w:t>Figura 4 - Maschera posizione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3" w:history="1">
        <w:r w:rsidRPr="005F2618">
          <w:rPr>
            <w:rStyle w:val="Hyperlink"/>
            <w:noProof/>
          </w:rPr>
          <w:t>Figura 5 - Maschera Espiazione pena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4" w:history="1">
        <w:r w:rsidRPr="005F2618">
          <w:rPr>
            <w:rStyle w:val="Hyperlink"/>
            <w:noProof/>
          </w:rPr>
          <w:t>Figura 6 - Maschera Espiazione pena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5" w:history="1">
        <w:r w:rsidRPr="005F2618">
          <w:rPr>
            <w:rStyle w:val="Hyperlink"/>
            <w:noProof/>
          </w:rPr>
          <w:t>Figura 7 - Maschera libero – Definitiva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6" w:history="1">
        <w:r w:rsidRPr="005F2618">
          <w:rPr>
            <w:rStyle w:val="Hyperlink"/>
            <w:noProof/>
          </w:rPr>
          <w:t>Figura 8 - Maschera libero – misura cautelare in istituto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7" w:history="1">
        <w:r w:rsidRPr="005F2618">
          <w:rPr>
            <w:rStyle w:val="Hyperlink"/>
            <w:noProof/>
          </w:rPr>
          <w:t>Figura 9 - Maschera libero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8" w:history="1">
        <w:r w:rsidRPr="005F2618">
          <w:rPr>
            <w:rStyle w:val="Hyperlink"/>
            <w:noProof/>
          </w:rPr>
          <w:t>Figura 10 - Diagramma navigazione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59" w:history="1">
        <w:r w:rsidRPr="005F2618">
          <w:rPr>
            <w:rStyle w:val="Hyperlink"/>
            <w:noProof/>
          </w:rPr>
          <w:t>Figura 11 - Sezione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0" w:history="1">
        <w:r w:rsidRPr="005F2618">
          <w:rPr>
            <w:rStyle w:val="Hyperlink"/>
            <w:noProof/>
          </w:rPr>
          <w:t>Figura 12 - Sezione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1" w:history="1">
        <w:r w:rsidRPr="005F2618">
          <w:rPr>
            <w:rStyle w:val="Hyperlink"/>
            <w:noProof/>
          </w:rPr>
          <w:t>Figura 13 - Sezione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2" w:history="1">
        <w:r w:rsidRPr="005F2618">
          <w:rPr>
            <w:rStyle w:val="Hyperlink"/>
            <w:noProof/>
          </w:rPr>
          <w:t>Figura 14 - Sezione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3" w:history="1">
        <w:r w:rsidRPr="005F2618">
          <w:rPr>
            <w:rStyle w:val="Hyperlink"/>
            <w:noProof/>
          </w:rPr>
          <w:t>Figura 15 - Sezione E - Libero – Detenuto Altra Causa – Definitivo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4" w:history="1">
        <w:r w:rsidRPr="005F2618">
          <w:rPr>
            <w:rStyle w:val="Hyperlink"/>
            <w:noProof/>
          </w:rPr>
          <w:t>Figura 16 - Sezione F - Libero – Detenuto Altra Causa – Misura cautelare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5" w:history="1">
        <w:r w:rsidRPr="005F2618">
          <w:rPr>
            <w:rStyle w:val="Hyperlink"/>
            <w:noProof/>
          </w:rPr>
          <w:t>Figura 17 - Sezione G – Libero – Detenuto Altra Causa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6" w:history="1">
        <w:r w:rsidRPr="005F2618">
          <w:rPr>
            <w:rStyle w:val="Hyperlink"/>
            <w:noProof/>
          </w:rPr>
          <w:t>Figura 18 - Sezione H - Espiazione Pena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7" w:history="1">
        <w:r w:rsidRPr="005F2618">
          <w:rPr>
            <w:rStyle w:val="Hyperlink"/>
            <w:noProof/>
          </w:rPr>
          <w:t>Figura 19 - Sezione I - Espiazione Pena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8" w:history="1">
        <w:r w:rsidRPr="005F2618">
          <w:rPr>
            <w:rStyle w:val="Hyperlink"/>
            <w:noProof/>
          </w:rPr>
          <w:t>Figura 20 - Sezione 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69" w:history="1">
        <w:r w:rsidRPr="005F2618">
          <w:rPr>
            <w:rStyle w:val="Hyperlink"/>
            <w:noProof/>
          </w:rPr>
          <w:t>Figura 21 -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0" w:history="1">
        <w:r w:rsidRPr="005F2618">
          <w:rPr>
            <w:rStyle w:val="Hyperlink"/>
            <w:noProof/>
          </w:rPr>
          <w:t>Figura 22 -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1" w:history="1">
        <w:r w:rsidRPr="005F2618">
          <w:rPr>
            <w:rStyle w:val="Hyperlink"/>
            <w:noProof/>
          </w:rPr>
          <w:t>Figura 23 - Inserimento arresti domiciliari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2" w:history="1">
        <w:r w:rsidRPr="005F2618">
          <w:rPr>
            <w:rStyle w:val="Hyperlink"/>
            <w:noProof/>
            <w:highlight w:val="green"/>
          </w:rPr>
          <w:t>Figura 24 - Sospensione provvisoria Arresti Domiciliari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3" w:history="1">
        <w:r w:rsidRPr="005F2618">
          <w:rPr>
            <w:rStyle w:val="Hyperlink"/>
            <w:noProof/>
            <w:highlight w:val="green"/>
          </w:rPr>
          <w:t>Figura 25 - Sospensione provvisoria Arresti Domiciliari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4" w:history="1">
        <w:r w:rsidRPr="005F2618">
          <w:rPr>
            <w:rStyle w:val="Hyperlink"/>
            <w:noProof/>
            <w:highlight w:val="green"/>
          </w:rPr>
          <w:t>Figura 26 - Revoca Arresti Domiciliari  e Rigetta applicazione misura alternativa -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5" w:history="1">
        <w:r w:rsidRPr="005F2618">
          <w:rPr>
            <w:rStyle w:val="Hyperlink"/>
            <w:noProof/>
            <w:highlight w:val="green"/>
          </w:rPr>
          <w:t>Figura 27 - Revoca Arresti Domiciliari  e Rigetta applicazione misura alternativa -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6" w:history="1">
        <w:r w:rsidRPr="005F2618">
          <w:rPr>
            <w:rStyle w:val="Hyperlink"/>
            <w:noProof/>
            <w:highlight w:val="green"/>
          </w:rPr>
          <w:t>Figura 28 - Ripristino Degli Arresti Domiciliari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7" w:history="1">
        <w:r w:rsidRPr="005F2618">
          <w:rPr>
            <w:rStyle w:val="Hyperlink"/>
            <w:noProof/>
            <w:highlight w:val="green"/>
          </w:rPr>
          <w:t>Figura 29 - Ripristino Degli Arresti Domiciliari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8" w:history="1">
        <w:r w:rsidRPr="005F2618">
          <w:rPr>
            <w:rStyle w:val="Hyperlink"/>
            <w:noProof/>
          </w:rPr>
          <w:t>Figura 30 - Dettaglio procedimento - Elenco provvedimenti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79" w:history="1">
        <w:r w:rsidRPr="005F2618">
          <w:rPr>
            <w:rStyle w:val="Hyperlink"/>
            <w:noProof/>
          </w:rPr>
          <w:t>Figura 31 - Elenco provvedimenti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0" w:history="1">
        <w:r w:rsidRPr="005F2618">
          <w:rPr>
            <w:rStyle w:val="Hyperlink"/>
            <w:noProof/>
          </w:rPr>
          <w:t>Figura 32 – Sezione A - Funzione sospensione provvisoria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1" w:history="1">
        <w:r w:rsidRPr="005F2618">
          <w:rPr>
            <w:rStyle w:val="Hyperlink"/>
            <w:noProof/>
          </w:rPr>
          <w:t>Figura 33 – Sezione B - Funzione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2" w:history="1">
        <w:r w:rsidRPr="005F2618">
          <w:rPr>
            <w:rStyle w:val="Hyperlink"/>
            <w:noProof/>
          </w:rPr>
          <w:t>Figura 34 – Sezione C - Funzione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3" w:history="1">
        <w:r w:rsidRPr="005F2618">
          <w:rPr>
            <w:rStyle w:val="Hyperlink"/>
            <w:noProof/>
          </w:rPr>
          <w:t>Figura 35 – Sezione D - Dati salienti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4" w:history="1">
        <w:r w:rsidRPr="005F2618">
          <w:rPr>
            <w:rStyle w:val="Hyperlink"/>
            <w:noProof/>
          </w:rPr>
          <w:t>Figura 36 – Sezione E - Dati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5" w:history="1">
        <w:r w:rsidRPr="005F2618">
          <w:rPr>
            <w:rStyle w:val="Hyperlink"/>
            <w:noProof/>
          </w:rPr>
          <w:t>Figura 37 – Sezione F - Dati pena complessiva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6" w:history="1">
        <w:r w:rsidRPr="005F2618">
          <w:rPr>
            <w:rStyle w:val="Hyperlink"/>
            <w:noProof/>
          </w:rPr>
          <w:t>Figura 38 - Sezione G - Dati inzio e fine pena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7" w:history="1">
        <w:r w:rsidRPr="005F2618">
          <w:rPr>
            <w:rStyle w:val="Hyperlink"/>
            <w:noProof/>
            <w:highlight w:val="green"/>
          </w:rPr>
          <w:t>Figura 39 – Sezione H 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8" w:history="1">
        <w:r w:rsidRPr="005F2618">
          <w:rPr>
            <w:rStyle w:val="Hyperlink"/>
            <w:noProof/>
            <w:highlight w:val="green"/>
          </w:rPr>
          <w:t>Figura 40 – Sezione I –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89" w:history="1">
        <w:r w:rsidRPr="005F2618">
          <w:rPr>
            <w:rStyle w:val="Hyperlink"/>
            <w:noProof/>
            <w:highlight w:val="green"/>
          </w:rPr>
          <w:t>Figura 41 – Sezione L – Ordinanza/Decreto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0" w:history="1">
        <w:r w:rsidRPr="005F2618">
          <w:rPr>
            <w:rStyle w:val="Hyperlink"/>
            <w:noProof/>
          </w:rPr>
          <w:t>Figura 42 – Sezione M -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1" w:history="1">
        <w:r w:rsidRPr="005F2618">
          <w:rPr>
            <w:rStyle w:val="Hyperlink"/>
            <w:noProof/>
            <w:highlight w:val="green"/>
          </w:rPr>
          <w:t>Figura 43 –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2" w:history="1">
        <w:r w:rsidRPr="005F2618">
          <w:rPr>
            <w:rStyle w:val="Hyperlink"/>
            <w:noProof/>
            <w:highlight w:val="green"/>
          </w:rPr>
          <w:t>Figura 44 – Sezione O - Destinatari ordinanza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3" w:history="1">
        <w:r w:rsidRPr="005F2618">
          <w:rPr>
            <w:rStyle w:val="Hyperlink"/>
            <w:noProof/>
          </w:rPr>
          <w:t>Figura 45 – Sezione P - Destinatari decreto Sospensione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4" w:history="1">
        <w:r w:rsidRPr="005F2618">
          <w:rPr>
            <w:rStyle w:val="Hyperlink"/>
            <w:noProof/>
            <w:highlight w:val="green"/>
          </w:rPr>
          <w:t>Figura 46 – Sezione Q - Destinatari decreto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5" w:history="1">
        <w:r w:rsidRPr="005F2618">
          <w:rPr>
            <w:rStyle w:val="Hyperlink"/>
            <w:noProof/>
            <w:highlight w:val="green"/>
          </w:rPr>
          <w:t>Figura 47 – Sezione R - Destinatari ordinanza ripristino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6" w:history="1">
        <w:r w:rsidRPr="005F2618">
          <w:rPr>
            <w:rStyle w:val="Hyperlink"/>
            <w:noProof/>
            <w:highlight w:val="green"/>
          </w:rPr>
          <w:t>Figura 48 – Sezione S - Destinatari ordinanza ripristino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7" w:history="1">
        <w:r w:rsidRPr="005F2618">
          <w:rPr>
            <w:rStyle w:val="Hyperlink"/>
            <w:noProof/>
            <w:highlight w:val="green"/>
          </w:rPr>
          <w:t>Figura 49 – Sezione T - Destinatari per la notifica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8" w:history="1">
        <w:r w:rsidRPr="005F2618">
          <w:rPr>
            <w:rStyle w:val="Hyperlink"/>
            <w:noProof/>
          </w:rPr>
          <w:t>Figura 50 – Sezione U - Conferma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899" w:history="1">
        <w:r w:rsidRPr="005F2618">
          <w:rPr>
            <w:rStyle w:val="Hyperlink"/>
            <w:noProof/>
          </w:rPr>
          <w:t>Figura 51 – Diagramma inserimento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0" w:history="1">
        <w:r w:rsidRPr="005F2618">
          <w:rPr>
            <w:rStyle w:val="Hyperlink"/>
            <w:noProof/>
          </w:rPr>
          <w:t>Figura 52 – Diagramma inserimento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1" w:history="1">
        <w:r w:rsidRPr="005F2618">
          <w:rPr>
            <w:rStyle w:val="Hyperlink"/>
            <w:noProof/>
          </w:rPr>
          <w:t>Figura 53 – Diagramma inserimento ordinanza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2" w:history="1">
        <w:r w:rsidRPr="005F2618">
          <w:rPr>
            <w:rStyle w:val="Hyperlink"/>
            <w:noProof/>
          </w:rPr>
          <w:t>Figura 54 - Dettaglio maschera decisione della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3" w:history="1">
        <w:r w:rsidRPr="005F2618">
          <w:rPr>
            <w:rStyle w:val="Hyperlink"/>
            <w:noProof/>
          </w:rPr>
          <w:t>Figura 55 -  Selezione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4" w:history="1">
        <w:r w:rsidRPr="005F2618">
          <w:rPr>
            <w:rStyle w:val="Hyperlink"/>
            <w:noProof/>
          </w:rPr>
          <w:t>Figura 56 -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5" w:history="1">
        <w:r w:rsidRPr="005F2618">
          <w:rPr>
            <w:rStyle w:val="Hyperlink"/>
            <w:noProof/>
          </w:rPr>
          <w:t>Figura 57 – Attuale ufficio emittente prevalorizzato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6" w:history="1">
        <w:r w:rsidRPr="005F2618">
          <w:rPr>
            <w:rStyle w:val="Hyperlink"/>
            <w:noProof/>
          </w:rPr>
          <w:t>Figura 58 - Autorità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7" w:history="1">
        <w:r w:rsidRPr="005F2618">
          <w:rPr>
            <w:rStyle w:val="Hyperlink"/>
            <w:noProof/>
          </w:rPr>
          <w:t>Figura 59 – Attuale ufficio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8" w:history="1">
        <w:r w:rsidRPr="005F2618">
          <w:rPr>
            <w:rStyle w:val="Hyperlink"/>
            <w:noProof/>
          </w:rPr>
          <w:t>Figura 60 - Autorità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09" w:history="1">
        <w:r w:rsidRPr="005F2618">
          <w:rPr>
            <w:rStyle w:val="Hyperlink"/>
            <w:noProof/>
            <w:highlight w:val="green"/>
          </w:rPr>
          <w:t>Figura 61 – Ufficio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0" w:history="1">
        <w:r w:rsidRPr="005F2618">
          <w:rPr>
            <w:rStyle w:val="Hyperlink"/>
            <w:noProof/>
          </w:rPr>
          <w:t>Figura 62 – Autorità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1" w:history="1">
        <w:r w:rsidRPr="005F2618">
          <w:rPr>
            <w:rStyle w:val="Hyperlink"/>
            <w:noProof/>
          </w:rPr>
          <w:t>Figura 63 - Attuale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2" w:history="1">
        <w:r w:rsidRPr="005F2618">
          <w:rPr>
            <w:rStyle w:val="Hyperlink"/>
            <w:noProof/>
          </w:rPr>
          <w:t>Figura 64 - USSM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3" w:history="1">
        <w:r w:rsidRPr="005F2618">
          <w:rPr>
            <w:rStyle w:val="Hyperlink"/>
            <w:noProof/>
          </w:rPr>
          <w:t>Figura 65 – attuale etichetta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4" w:history="1">
        <w:r w:rsidRPr="005F2618">
          <w:rPr>
            <w:rStyle w:val="Hyperlink"/>
            <w:noProof/>
          </w:rPr>
          <w:t>Figura 66 - Ricerca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5" w:history="1">
        <w:r w:rsidRPr="005F2618">
          <w:rPr>
            <w:rStyle w:val="Hyperlink"/>
            <w:noProof/>
          </w:rPr>
          <w:t>Figura 67 - Attuale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6" w:history="1">
        <w:r w:rsidRPr="005F2618">
          <w:rPr>
            <w:rStyle w:val="Hyperlink"/>
            <w:noProof/>
          </w:rPr>
          <w:t>Figura 68 - Attuale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7" w:history="1">
        <w:r w:rsidRPr="005F2618">
          <w:rPr>
            <w:rStyle w:val="Hyperlink"/>
            <w:noProof/>
          </w:rPr>
          <w:t>Figura 69 - Magistrato di Sorveglianza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8" w:history="1">
        <w:r w:rsidRPr="005F2618">
          <w:rPr>
            <w:rStyle w:val="Hyperlink"/>
            <w:noProof/>
          </w:rPr>
          <w:t>Figura 70 -  Funzione selezione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19" w:history="1">
        <w:r w:rsidRPr="005F2618">
          <w:rPr>
            <w:rStyle w:val="Hyperlink"/>
            <w:noProof/>
          </w:rPr>
          <w:t>Figura 71 - Attuale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0" w:history="1">
        <w:r w:rsidRPr="005F2618">
          <w:rPr>
            <w:rStyle w:val="Hyperlink"/>
            <w:noProof/>
          </w:rPr>
          <w:t>Figura 72 -  Tribunale per i  Minorenni in funzione di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1" w:history="1">
        <w:r w:rsidRPr="005F2618">
          <w:rPr>
            <w:rStyle w:val="Hyperlink"/>
            <w:noProof/>
          </w:rPr>
          <w:t>Figura 73 -  Funzione selezione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2" w:history="1">
        <w:r w:rsidRPr="005F2618">
          <w:rPr>
            <w:rStyle w:val="Hyperlink"/>
            <w:noProof/>
          </w:rPr>
          <w:t>Figura 74 - Autorità competente per territorio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3" w:history="1">
        <w:r w:rsidRPr="005F2618">
          <w:rPr>
            <w:rStyle w:val="Hyperlink"/>
            <w:noProof/>
          </w:rPr>
          <w:t>Figura 75 - Autorità destinazione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4" w:history="1">
        <w:r w:rsidRPr="005F2618">
          <w:rPr>
            <w:rStyle w:val="Hyperlink"/>
            <w:noProof/>
          </w:rPr>
          <w:t>Figura 76 - Destinatario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5" w:history="1">
        <w:r w:rsidRPr="005F2618">
          <w:rPr>
            <w:rStyle w:val="Hyperlink"/>
            <w:noProof/>
          </w:rPr>
          <w:t>Figura 77 - Destinatario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6" w:history="1">
        <w:r w:rsidRPr="005F2618">
          <w:rPr>
            <w:rStyle w:val="Hyperlink"/>
            <w:noProof/>
          </w:rPr>
          <w:t>Figura 78 - Autorità per la Restituzione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7" w:history="1">
        <w:r w:rsidRPr="005F2618">
          <w:rPr>
            <w:rStyle w:val="Hyperlink"/>
            <w:noProof/>
          </w:rPr>
          <w:t>Figura 79 - 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28" w:history="1">
        <w:r w:rsidRPr="005F2618">
          <w:rPr>
            <w:rStyle w:val="Hyperlink"/>
            <w:noProof/>
          </w:rPr>
          <w:t>Figura 80 - Dettaglio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itle"/>
        <w:jc w:val="left"/>
      </w:pPr>
      <w:r>
        <w:fldChar w:fldCharType="end"/>
      </w:r>
    </w:p>
    <w:p w:rsidR="00DA531D" w:rsidRDefault="00DA531D">
      <w:pPr>
        <w:pStyle w:val="Heading1"/>
        <w:numPr>
          <w:ilvl w:val="0"/>
          <w:numId w:val="0"/>
        </w:numPr>
      </w:pPr>
      <w:bookmarkStart w:id="5" w:name="_Toc406512001"/>
      <w:r>
        <w:t>Indice tabelle</w:t>
      </w:r>
      <w:bookmarkEnd w:id="5"/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r>
        <w:fldChar w:fldCharType="begin"/>
      </w:r>
      <w:r>
        <w:instrText xml:space="preserve"> TOC \h \z \c "Tabella" </w:instrText>
      </w:r>
      <w:r>
        <w:fldChar w:fldCharType="separate"/>
      </w:r>
      <w:hyperlink w:anchor="_Toc406511929" w:history="1">
        <w:r w:rsidRPr="00604662">
          <w:rPr>
            <w:rStyle w:val="Hyperlink"/>
            <w:noProof/>
          </w:rPr>
          <w:t>Tabella 1 - Giudici della cognizione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0" w:history="1">
        <w:r w:rsidRPr="00604662">
          <w:rPr>
            <w:rStyle w:val="Hyperlink"/>
            <w:noProof/>
          </w:rPr>
          <w:t>Tabella 2 - Giudici dell'esecuzione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1" w:history="1">
        <w:r w:rsidRPr="00604662">
          <w:rPr>
            <w:rStyle w:val="Hyperlink"/>
            <w:noProof/>
          </w:rPr>
          <w:t>Tabella 3 - Magistratura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2" w:history="1">
        <w:r w:rsidRPr="00604662">
          <w:rPr>
            <w:rStyle w:val="Hyperlink"/>
            <w:noProof/>
          </w:rPr>
          <w:t>Tabella 4 - Tabella &lt;CG_REF_CODES&gt;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3" w:history="1">
        <w:r w:rsidRPr="00604662">
          <w:rPr>
            <w:rStyle w:val="Hyperlink"/>
            <w:noProof/>
          </w:rPr>
          <w:t>Tabella 5 - Elenco posizioni giuridiche iniziali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4" w:history="1">
        <w:r w:rsidRPr="00604662">
          <w:rPr>
            <w:rStyle w:val="Hyperlink"/>
            <w:noProof/>
          </w:rPr>
          <w:t>Tabella 6 - Elenco misure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5" w:history="1">
        <w:r w:rsidRPr="00604662">
          <w:rPr>
            <w:rStyle w:val="Hyperlink"/>
            <w:noProof/>
          </w:rPr>
          <w:t>Tabella 7 – Interfaccia - Sezione C –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6" w:history="1">
        <w:r w:rsidRPr="00604662">
          <w:rPr>
            <w:rStyle w:val="Hyperlink"/>
            <w:noProof/>
          </w:rPr>
          <w:t>Tabella 8 – Interfaccia - Sezione E – Libero – Altra causa – Definitivo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7" w:history="1">
        <w:r w:rsidRPr="00604662">
          <w:rPr>
            <w:rStyle w:val="Hyperlink"/>
            <w:noProof/>
          </w:rPr>
          <w:t>Tabella 9 – Interfaccia - Sezione F - Libero – Altra causa – Misura cautelare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8" w:history="1">
        <w:r w:rsidRPr="00604662">
          <w:rPr>
            <w:rStyle w:val="Hyperlink"/>
            <w:noProof/>
          </w:rPr>
          <w:t>Tabella 10 – Interfaccia - Sezione G - Libero – Altra causa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39" w:history="1">
        <w:r w:rsidRPr="00604662">
          <w:rPr>
            <w:rStyle w:val="Hyperlink"/>
            <w:noProof/>
          </w:rPr>
          <w:t>Tabella 11 – Interfaccia – Sezione 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0" w:history="1">
        <w:r w:rsidRPr="00604662">
          <w:rPr>
            <w:rStyle w:val="Hyperlink"/>
            <w:noProof/>
          </w:rPr>
          <w:t>Tabella 12 – Interfaccia – Sezione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1" w:history="1">
        <w:r w:rsidRPr="00604662">
          <w:rPr>
            <w:rStyle w:val="Hyperlink"/>
            <w:noProof/>
          </w:rPr>
          <w:t>Tabella 13 – Interfaccia – Sezione 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2" w:history="1">
        <w:r w:rsidRPr="00604662">
          <w:rPr>
            <w:rStyle w:val="Hyperlink"/>
            <w:noProof/>
          </w:rPr>
          <w:t>Tabella 14 - Schema riepilogativo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3" w:history="1">
        <w:r w:rsidRPr="00604662">
          <w:rPr>
            <w:rStyle w:val="Hyperlink"/>
            <w:noProof/>
          </w:rPr>
          <w:t>Tabella 15 - Tabella MISURA_CAUTELARE nuova colonna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4" w:history="1">
        <w:r w:rsidRPr="00604662">
          <w:rPr>
            <w:rStyle w:val="Hyperlink"/>
            <w:noProof/>
          </w:rPr>
          <w:t>Tabella 16 – Tabella &lt;POSIZIONE_GIURIDICA&gt; nuove colonne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5" w:history="1">
        <w:r w:rsidRPr="00604662">
          <w:rPr>
            <w:rStyle w:val="Hyperlink"/>
            <w:noProof/>
            <w:highlight w:val="green"/>
          </w:rPr>
          <w:t>Tabella 17 – Tabella &lt;CG_REF_CODES&gt; Tipo misura cautelare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6" w:history="1">
        <w:r w:rsidRPr="00604662">
          <w:rPr>
            <w:rStyle w:val="Hyperlink"/>
            <w:noProof/>
          </w:rPr>
          <w:t>Tabella 18 – Nuovi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7" w:history="1">
        <w:r w:rsidRPr="00604662">
          <w:rPr>
            <w:rStyle w:val="Hyperlink"/>
            <w:noProof/>
          </w:rPr>
          <w:t>Tabella 19 – Posizione giuridica finale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8" w:history="1">
        <w:r w:rsidRPr="00604662">
          <w:rPr>
            <w:rStyle w:val="Hyperlink"/>
            <w:noProof/>
          </w:rPr>
          <w:t>Tabella 20 - Stato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49" w:history="1">
        <w:r w:rsidRPr="00604662">
          <w:rPr>
            <w:rStyle w:val="Hyperlink"/>
            <w:noProof/>
            <w:highlight w:val="green"/>
          </w:rPr>
          <w:t>Tabella 21 – Sezione A – Funzione sospensione provvisoria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0" w:history="1">
        <w:r w:rsidRPr="00604662">
          <w:rPr>
            <w:rStyle w:val="Hyperlink"/>
            <w:noProof/>
            <w:highlight w:val="green"/>
          </w:rPr>
          <w:t>Tabella 22 – Sezione B – Funzione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1" w:history="1">
        <w:r w:rsidRPr="00604662">
          <w:rPr>
            <w:rStyle w:val="Hyperlink"/>
            <w:noProof/>
            <w:highlight w:val="green"/>
          </w:rPr>
          <w:t>Tabella 23 – Sezione C – Funzione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2" w:history="1">
        <w:r w:rsidRPr="00604662">
          <w:rPr>
            <w:rStyle w:val="Hyperlink"/>
            <w:noProof/>
            <w:highlight w:val="green"/>
          </w:rPr>
          <w:t>Tabella 24 – Sezione D – Dati salienti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3" w:history="1">
        <w:r w:rsidRPr="00604662">
          <w:rPr>
            <w:rStyle w:val="Hyperlink"/>
            <w:noProof/>
            <w:highlight w:val="green"/>
          </w:rPr>
          <w:t>Tabella 25 – Sezione E – Posizione giuridica iniziale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4" w:history="1">
        <w:r w:rsidRPr="00604662">
          <w:rPr>
            <w:rStyle w:val="Hyperlink"/>
            <w:noProof/>
            <w:highlight w:val="green"/>
          </w:rPr>
          <w:t>Tabella 26 – Sezione F – Dati pena complessiva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5" w:history="1">
        <w:r w:rsidRPr="00604662">
          <w:rPr>
            <w:rStyle w:val="Hyperlink"/>
            <w:noProof/>
            <w:highlight w:val="green"/>
          </w:rPr>
          <w:t>Tabella 27 – Sezione G – Dati inizio e fine pena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6" w:history="1">
        <w:r w:rsidRPr="00604662">
          <w:rPr>
            <w:rStyle w:val="Hyperlink"/>
            <w:noProof/>
          </w:rPr>
          <w:t>Tabella 28 – Sezione H 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7" w:history="1">
        <w:r w:rsidRPr="00604662">
          <w:rPr>
            <w:rStyle w:val="Hyperlink"/>
            <w:noProof/>
          </w:rPr>
          <w:t>Tabella 29 – Sezione I –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8" w:history="1">
        <w:r w:rsidRPr="00604662">
          <w:rPr>
            <w:rStyle w:val="Hyperlink"/>
            <w:noProof/>
          </w:rPr>
          <w:t>Tabella 30 –  Sezione L – Ordinanza/Decreto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59" w:history="1">
        <w:r w:rsidRPr="00604662">
          <w:rPr>
            <w:rStyle w:val="Hyperlink"/>
            <w:noProof/>
          </w:rPr>
          <w:t>Tabella 31 –  Sezione M -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0" w:history="1">
        <w:r w:rsidRPr="00604662">
          <w:rPr>
            <w:rStyle w:val="Hyperlink"/>
            <w:noProof/>
            <w:highlight w:val="green"/>
          </w:rPr>
          <w:t>Tabella 32 – 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1" w:history="1">
        <w:r w:rsidRPr="00604662">
          <w:rPr>
            <w:rStyle w:val="Hyperlink"/>
            <w:noProof/>
            <w:highlight w:val="green"/>
          </w:rPr>
          <w:t>Tabella 33 – 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2" w:history="1">
        <w:r w:rsidRPr="00604662">
          <w:rPr>
            <w:rStyle w:val="Hyperlink"/>
            <w:noProof/>
            <w:highlight w:val="green"/>
          </w:rPr>
          <w:t>Tabella 34 –  Sezione O - Destinatari ordinanza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3" w:history="1">
        <w:r w:rsidRPr="00604662">
          <w:rPr>
            <w:rStyle w:val="Hyperlink"/>
            <w:noProof/>
          </w:rPr>
          <w:t>Tabella 35 –  Sezione P - Destinatari decreto Sospensione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4" w:history="1">
        <w:r w:rsidRPr="00604662">
          <w:rPr>
            <w:rStyle w:val="Hyperlink"/>
            <w:noProof/>
          </w:rPr>
          <w:t>Tabella 36 –  Sezione Q - Destinatari decreto Sospensione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5" w:history="1">
        <w:r w:rsidRPr="00604662">
          <w:rPr>
            <w:rStyle w:val="Hyperlink"/>
            <w:noProof/>
            <w:highlight w:val="green"/>
          </w:rPr>
          <w:t>Tabella 37 –  Sezione R- Destinatari ordinanza di ripristino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6" w:history="1">
        <w:r w:rsidRPr="00604662">
          <w:rPr>
            <w:rStyle w:val="Hyperlink"/>
            <w:noProof/>
            <w:highlight w:val="green"/>
          </w:rPr>
          <w:t>Tabella 38 –  Sezione S- Destinatari ordinanza di ripristino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7" w:history="1">
        <w:r w:rsidRPr="00604662">
          <w:rPr>
            <w:rStyle w:val="Hyperlink"/>
            <w:noProof/>
          </w:rPr>
          <w:t>Tabella 39 –  Sezione T - Destinatari per notifica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8" w:history="1">
        <w:r w:rsidRPr="00604662">
          <w:rPr>
            <w:rStyle w:val="Hyperlink"/>
            <w:noProof/>
          </w:rPr>
          <w:t>Tabella 40 - Valorizzazione tabella &lt;Notifica&gt;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69" w:history="1">
        <w:r w:rsidRPr="00604662">
          <w:rPr>
            <w:rStyle w:val="Hyperlink"/>
            <w:noProof/>
          </w:rPr>
          <w:t>Tabella 41 - Valorizzazione &lt;COD_TIPO_NOTIFICA&gt;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0" w:history="1">
        <w:r w:rsidRPr="00604662">
          <w:rPr>
            <w:rStyle w:val="Hyperlink"/>
            <w:noProof/>
          </w:rPr>
          <w:t>Tabella 42 - Tabella &lt;CG_REF_CODES&gt;-Decreto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1" w:history="1">
        <w:r w:rsidRPr="00604662">
          <w:rPr>
            <w:rStyle w:val="Hyperlink"/>
            <w:noProof/>
          </w:rPr>
          <w:t>Tabella 43 - Tabella &lt;CG_REF_CODES&gt;-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2" w:history="1">
        <w:r w:rsidRPr="00604662">
          <w:rPr>
            <w:rStyle w:val="Hyperlink"/>
            <w:noProof/>
          </w:rPr>
          <w:t>Tabella 44 - Tabella &lt;CG_REF_CODES&gt;- Ordinanza/decreto 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3" w:history="1">
        <w:r w:rsidRPr="00604662">
          <w:rPr>
            <w:rStyle w:val="Hyperlink"/>
            <w:noProof/>
          </w:rPr>
          <w:t>Tabella 45 - Tabella &lt;CG_REF_CODES&gt;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4" w:history="1">
        <w:r w:rsidRPr="00604662">
          <w:rPr>
            <w:rStyle w:val="Hyperlink"/>
            <w:noProof/>
          </w:rPr>
          <w:t>Tabella 46 - Tabella &lt;CG_REF_CODES&gt; Stato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5" w:history="1">
        <w:r w:rsidRPr="00604662">
          <w:rPr>
            <w:rStyle w:val="Hyperlink"/>
            <w:noProof/>
            <w:highlight w:val="green"/>
          </w:rPr>
          <w:t>Tabella 47 - Tabella &lt;CG_REF_CODES&gt; Nome provvedimento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6" w:history="1">
        <w:r w:rsidRPr="00604662">
          <w:rPr>
            <w:rStyle w:val="Hyperlink"/>
            <w:noProof/>
          </w:rPr>
          <w:t>Tabella 48 - Tabella &lt;TEMPLATE&gt; Nuovi modelli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7" w:history="1">
        <w:r w:rsidRPr="00604662">
          <w:rPr>
            <w:rStyle w:val="Hyperlink"/>
            <w:noProof/>
            <w:highlight w:val="green"/>
          </w:rPr>
          <w:t>Tabella 49 - Tabella &lt;CG_REF_CODES&gt; TIPO_UFFICIO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8" w:history="1">
        <w:r w:rsidRPr="00604662">
          <w:rPr>
            <w:rStyle w:val="Hyperlink"/>
            <w:noProof/>
          </w:rPr>
          <w:t>Tabella 50- Maschere decisione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79" w:history="1">
        <w:r w:rsidRPr="00604662">
          <w:rPr>
            <w:rStyle w:val="Hyperlink"/>
            <w:noProof/>
          </w:rPr>
          <w:t>Tabella 51 - Ufficio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0" w:history="1">
        <w:r w:rsidRPr="00604662">
          <w:rPr>
            <w:rStyle w:val="Hyperlink"/>
            <w:noProof/>
          </w:rPr>
          <w:t>Tabella 52 – UEPE /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1" w:history="1">
        <w:r w:rsidRPr="00604662">
          <w:rPr>
            <w:rStyle w:val="Hyperlink"/>
            <w:noProof/>
          </w:rPr>
          <w:t>Tabella 53 – Ufficio di Sorveglianza / Magistrato di Sorveglianza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2" w:history="1">
        <w:r w:rsidRPr="00604662">
          <w:rPr>
            <w:rStyle w:val="Hyperlink"/>
            <w:noProof/>
          </w:rPr>
          <w:t>Tabella 54 – Tribunale di Sorveglianza / Tribunale per i  Minorenni in funzione di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3" w:history="1">
        <w:r w:rsidRPr="00604662">
          <w:rPr>
            <w:rStyle w:val="Hyperlink"/>
            <w:noProof/>
          </w:rPr>
          <w:t>Tabella 55- Elenco Istituti detentivi minorili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4" w:history="1">
        <w:r w:rsidRPr="00604662">
          <w:rPr>
            <w:rStyle w:val="Hyperlink"/>
            <w:noProof/>
          </w:rPr>
          <w:t>Tabella 56 - Nuovo elenco Istituti detentivi minorili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5" w:history="1">
        <w:r w:rsidRPr="00604662">
          <w:rPr>
            <w:rStyle w:val="Hyperlink"/>
            <w:noProof/>
          </w:rPr>
          <w:t>Tabella 57 - Elenco Procure presso Tribunale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6" w:history="1">
        <w:r w:rsidRPr="00604662">
          <w:rPr>
            <w:rStyle w:val="Hyperlink"/>
            <w:noProof/>
          </w:rPr>
          <w:t>Tabella 58 - Nuovo elenco Procure presso Tribunale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7" w:history="1">
        <w:r w:rsidRPr="00604662">
          <w:rPr>
            <w:rStyle w:val="Hyperlink"/>
            <w:noProof/>
          </w:rPr>
          <w:t>Tabella 59 - Elenco Tribunali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8" w:history="1">
        <w:r w:rsidRPr="00604662">
          <w:rPr>
            <w:rStyle w:val="Hyperlink"/>
            <w:noProof/>
          </w:rPr>
          <w:t>Tabella 60 – Nuovo elenco Tribunali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89" w:history="1">
        <w:r w:rsidRPr="00604662">
          <w:rPr>
            <w:rStyle w:val="Hyperlink"/>
            <w:noProof/>
          </w:rPr>
          <w:t>Tabella 61 - Elenco Uffici Servizi Sociali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0" w:history="1">
        <w:r w:rsidRPr="00604662">
          <w:rPr>
            <w:rStyle w:val="Hyperlink"/>
            <w:noProof/>
          </w:rPr>
          <w:t>Tabella 62 - Elenco Uffici Servizi Sociali Minorenni sedi distaccate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1" w:history="1">
        <w:r w:rsidRPr="00604662">
          <w:rPr>
            <w:rStyle w:val="Hyperlink"/>
            <w:noProof/>
          </w:rPr>
          <w:t>Tabella 63 - Nuovo record istituto minorile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2" w:history="1">
        <w:r w:rsidRPr="00604662">
          <w:rPr>
            <w:rStyle w:val="Hyperlink"/>
            <w:noProof/>
          </w:rPr>
          <w:t>Tabella 64 – Tabella &lt;UFFICIO&gt; - riferimenti aggiornati UEPE  Vibo Valentia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3" w:history="1">
        <w:r w:rsidRPr="00604662">
          <w:rPr>
            <w:rStyle w:val="Hyperlink"/>
            <w:noProof/>
          </w:rPr>
          <w:t>Tabella 65 - Tabella &lt;CSSA&gt; - riferimenti aggiornati UEPE  Vibo Valentia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4" w:history="1">
        <w:r w:rsidRPr="00604662">
          <w:rPr>
            <w:rStyle w:val="Hyperlink"/>
            <w:noProof/>
          </w:rPr>
          <w:t>Tabella 66 – Tabella &lt;UFFICIO&gt; -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5" w:history="1">
        <w:r w:rsidRPr="00604662">
          <w:rPr>
            <w:rStyle w:val="Hyperlink"/>
            <w:noProof/>
          </w:rPr>
          <w:t>Tabella 67 – USSM – Sedi distaccate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6" w:history="1">
        <w:r w:rsidRPr="00604662">
          <w:rPr>
            <w:rStyle w:val="Hyperlink"/>
            <w:noProof/>
          </w:rPr>
          <w:t>Tabella 68 – Tabella &lt;CSSA&gt; -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7" w:history="1">
        <w:r w:rsidRPr="00604662">
          <w:rPr>
            <w:rStyle w:val="Hyperlink"/>
            <w:noProof/>
          </w:rPr>
          <w:t>Tabella 69 – Tabella &lt;CSSA&gt; - USSMSS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6511998" w:history="1">
        <w:r w:rsidRPr="00604662">
          <w:rPr>
            <w:rStyle w:val="Hyperlink"/>
            <w:noProof/>
          </w:rPr>
          <w:t>Tabella 70 - Tabella &lt;CG_REG_CODES&gt;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_Toc406511998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DA531D" w:rsidRDefault="00DA531D">
      <w:pPr>
        <w:pStyle w:val="Title"/>
        <w:jc w:val="left"/>
      </w:pPr>
      <w:r>
        <w:fldChar w:fldCharType="end"/>
      </w:r>
    </w:p>
    <w:p w:rsidR="00DA531D" w:rsidRDefault="00DA531D">
      <w:pPr>
        <w:pStyle w:val="Title"/>
        <w:jc w:val="left"/>
      </w:pPr>
    </w:p>
    <w:p w:rsidR="00DA531D" w:rsidRDefault="00DA531D">
      <w:pPr>
        <w:pStyle w:val="Title"/>
        <w:jc w:val="left"/>
        <w:rPr>
          <w:rFonts w:ascii="Calibri Light" w:hAnsi="Calibri Light"/>
          <w:b w:val="0"/>
          <w:bCs w:val="0"/>
        </w:rPr>
      </w:pPr>
    </w:p>
    <w:p w:rsidR="00DA531D" w:rsidRDefault="00DA531D">
      <w:pPr>
        <w:pStyle w:val="Heading1"/>
        <w:numPr>
          <w:ilvl w:val="0"/>
          <w:numId w:val="0"/>
        </w:numPr>
      </w:pPr>
      <w:r>
        <w:rPr>
          <w:b/>
          <w:bCs/>
        </w:rPr>
        <w:br w:type="page"/>
      </w:r>
      <w:bookmarkStart w:id="6" w:name="_Toc406512002"/>
      <w:r>
        <w:t>Introduzione</w:t>
      </w:r>
      <w:bookmarkEnd w:id="6"/>
    </w:p>
    <w:p w:rsidR="00DA531D" w:rsidRPr="00BA5147" w:rsidRDefault="00DA531D" w:rsidP="001F0A02">
      <w:pPr>
        <w:spacing w:after="0" w:line="240" w:lineRule="auto"/>
        <w:jc w:val="both"/>
      </w:pPr>
      <w:r>
        <w:t xml:space="preserve">Le immagini contenute nel presente documento sono estratte dal sistema tramite un’utenza della Procura della Repubblica presso il Tribunale ordinario, ma gli interventi previsti riguardano gli uffici giudiziari minorili e </w:t>
      </w:r>
      <w:r w:rsidRPr="00BA5147">
        <w:t>qualche volta gli uffici giudiziari dei maggiorenni del sistema SIEP.</w:t>
      </w:r>
    </w:p>
    <w:p w:rsidR="00DA531D" w:rsidRPr="00BA5147" w:rsidRDefault="00DA531D" w:rsidP="001F0A02">
      <w:pPr>
        <w:spacing w:after="0" w:line="240" w:lineRule="auto"/>
        <w:jc w:val="both"/>
      </w:pPr>
      <w:r w:rsidRPr="00BA5147">
        <w:t xml:space="preserve">Per ciascuno intervento vengono riportate </w:t>
      </w:r>
    </w:p>
    <w:p w:rsidR="00DA531D" w:rsidRPr="00BA5147" w:rsidRDefault="00DA531D" w:rsidP="00AF7364">
      <w:pPr>
        <w:pStyle w:val="ListParagraph"/>
        <w:numPr>
          <w:ilvl w:val="0"/>
          <w:numId w:val="17"/>
        </w:numPr>
        <w:spacing w:after="0" w:line="240" w:lineRule="auto"/>
        <w:jc w:val="both"/>
      </w:pPr>
      <w:r w:rsidRPr="00BA5147">
        <w:t>le richieste del Referente nel paragrafo “Intervento richiesto” dei vari capitoli,</w:t>
      </w:r>
    </w:p>
    <w:p w:rsidR="00DA531D" w:rsidRPr="00BA5147" w:rsidRDefault="00DA531D" w:rsidP="00AF7364">
      <w:pPr>
        <w:pStyle w:val="ListParagraph"/>
        <w:numPr>
          <w:ilvl w:val="0"/>
          <w:numId w:val="17"/>
        </w:numPr>
        <w:spacing w:after="0" w:line="240" w:lineRule="auto"/>
        <w:jc w:val="both"/>
      </w:pPr>
      <w:r w:rsidRPr="00BA5147">
        <w:t xml:space="preserve">la descrizione dell’intervento con la soluzione proposta, </w:t>
      </w:r>
    </w:p>
    <w:p w:rsidR="00DA531D" w:rsidRPr="00BA5147" w:rsidRDefault="00DA531D" w:rsidP="00AF7364">
      <w:pPr>
        <w:pStyle w:val="ListParagraph"/>
        <w:numPr>
          <w:ilvl w:val="0"/>
          <w:numId w:val="17"/>
        </w:numPr>
        <w:spacing w:after="0" w:line="240" w:lineRule="auto"/>
        <w:jc w:val="both"/>
      </w:pPr>
      <w:r w:rsidRPr="00BA5147">
        <w:t>le modifiche alle interfacce utente, agli algoritmi e alla struttura del database.</w:t>
      </w:r>
    </w:p>
    <w:p w:rsidR="00DA531D" w:rsidRPr="00BA5147" w:rsidRDefault="00DA531D" w:rsidP="001F0A02">
      <w:pPr>
        <w:spacing w:after="0" w:line="240" w:lineRule="auto"/>
        <w:jc w:val="both"/>
      </w:pPr>
      <w:r w:rsidRPr="00BA5147">
        <w:t>Il presente documento riporta suddivisi in capitoli gli interventi richiesti dall’Amministrazione nel documento “</w:t>
      </w:r>
      <w:fldSimple w:instr=" REF Riferimento_1 \h  \* MERGEFORMAT ">
        <w:r w:rsidRPr="007A4E25">
          <w:rPr>
            <w:u w:val="single"/>
          </w:rPr>
          <w:t>documento analisi 16_07_14.doc</w:t>
        </w:r>
      </w:fldSimple>
      <w:r w:rsidRPr="00BA5147">
        <w:t xml:space="preserve">”. </w:t>
      </w:r>
    </w:p>
    <w:p w:rsidR="00DA531D" w:rsidRPr="00BA5147" w:rsidRDefault="00DA531D" w:rsidP="001F0A02">
      <w:pPr>
        <w:spacing w:after="0" w:line="240" w:lineRule="auto"/>
        <w:jc w:val="both"/>
      </w:pPr>
      <w:r w:rsidRPr="00BA5147">
        <w:t>L’intervento richiesto è descritto di volta in volta nei vari paragrafi “Intervento richiesto”.</w:t>
      </w:r>
    </w:p>
    <w:p w:rsidR="00DA531D" w:rsidRPr="00BA5147" w:rsidRDefault="00DA531D" w:rsidP="001F0A02">
      <w:pPr>
        <w:spacing w:after="0" w:line="240" w:lineRule="auto"/>
        <w:jc w:val="both"/>
      </w:pPr>
      <w:r w:rsidRPr="00BA5147">
        <w:t xml:space="preserve">Gli interventi richiesti dall’Amministrazione sono stati suddivisi in due parti. </w:t>
      </w:r>
    </w:p>
    <w:p w:rsidR="00DA531D" w:rsidRDefault="00DA531D" w:rsidP="001F0A02">
      <w:pPr>
        <w:spacing w:after="0" w:line="240" w:lineRule="auto"/>
        <w:jc w:val="both"/>
      </w:pPr>
      <w:r w:rsidRPr="00BA5147">
        <w:t>Il presente documento contiene la prima parte degli interventi.</w:t>
      </w:r>
    </w:p>
    <w:p w:rsidR="00DA531D" w:rsidRDefault="00DA531D" w:rsidP="001F0A02">
      <w:pPr>
        <w:spacing w:after="0" w:line="240" w:lineRule="auto"/>
        <w:jc w:val="both"/>
      </w:pPr>
      <w:r>
        <w:t>Le immagini sono presenti a titolo esemplificativo e suggeriscono al lettore come potrebbero apparire le interfacce utente dopo l’intervento manutentivo.</w:t>
      </w:r>
    </w:p>
    <w:p w:rsidR="00DA531D" w:rsidRDefault="00DA531D" w:rsidP="001F0A02">
      <w:pPr>
        <w:spacing w:after="0" w:line="240" w:lineRule="auto"/>
        <w:jc w:val="both"/>
      </w:pPr>
      <w:r>
        <w:t>Nella realizzazione e nella modifica delle interfacce si deve tener conto degli standard grafici e delle convenzioni adottate in precedenza e presenti nel progetto.</w:t>
      </w:r>
    </w:p>
    <w:p w:rsidR="00DA531D" w:rsidRDefault="00DA531D" w:rsidP="001F0A02">
      <w:pPr>
        <w:spacing w:after="0" w:line="240" w:lineRule="auto"/>
        <w:jc w:val="both"/>
      </w:pPr>
      <w:r>
        <w:t>Per le attività di analisi il sistema di riferimento è stato quello installato come prototipo SIES – Server: Torino- Versione: 8.0.</w:t>
      </w:r>
    </w:p>
    <w:p w:rsidR="00DA531D" w:rsidRPr="00F12475" w:rsidRDefault="00DA531D" w:rsidP="001F0A02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690"/>
        <w:gridCol w:w="3240"/>
        <w:gridCol w:w="4848"/>
      </w:tblGrid>
      <w:tr w:rsidR="00DA531D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DA531D" w:rsidRDefault="00DA531D">
            <w:pPr>
              <w:jc w:val="center"/>
            </w:pPr>
            <w:r>
              <w:t>Giudice di cognizione</w:t>
            </w:r>
          </w:p>
        </w:tc>
      </w:tr>
      <w:tr w:rsidR="00DA531D">
        <w:tc>
          <w:tcPr>
            <w:tcW w:w="1690" w:type="dxa"/>
            <w:shd w:val="clear" w:color="auto" w:fill="C0C0C0"/>
            <w:vAlign w:val="center"/>
          </w:tcPr>
          <w:p w:rsidR="00DA531D" w:rsidRDefault="00DA531D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DA531D" w:rsidRDefault="00DA531D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DA531D" w:rsidRDefault="00DA531D">
            <w:pPr>
              <w:jc w:val="center"/>
            </w:pPr>
            <w:r>
              <w:t>Pubblico Ministero</w:t>
            </w:r>
          </w:p>
        </w:tc>
      </w:tr>
      <w:tr w:rsidR="00DA531D">
        <w:tc>
          <w:tcPr>
            <w:tcW w:w="1690" w:type="dxa"/>
            <w:vAlign w:val="center"/>
          </w:tcPr>
          <w:p w:rsidR="00DA531D" w:rsidRDefault="00DA531D">
            <w:pPr>
              <w:jc w:val="center"/>
            </w:pPr>
            <w:r>
              <w:t>I</w:t>
            </w:r>
          </w:p>
        </w:tc>
        <w:tc>
          <w:tcPr>
            <w:tcW w:w="3240" w:type="dxa"/>
          </w:tcPr>
          <w:p w:rsidR="00DA531D" w:rsidRDefault="00DA531D">
            <w:pPr>
              <w:spacing w:before="120" w:after="120"/>
            </w:pPr>
            <w:r>
              <w:t>Tribunale Minorenni</w:t>
            </w:r>
          </w:p>
        </w:tc>
        <w:tc>
          <w:tcPr>
            <w:tcW w:w="4848" w:type="dxa"/>
          </w:tcPr>
          <w:p w:rsidR="00DA531D" w:rsidRDefault="00DA531D">
            <w:pPr>
              <w:spacing w:before="120" w:after="120"/>
            </w:pPr>
            <w:r>
              <w:t>Procura Repubblica  per i Minorenni</w:t>
            </w:r>
          </w:p>
        </w:tc>
      </w:tr>
      <w:tr w:rsidR="00DA531D">
        <w:tc>
          <w:tcPr>
            <w:tcW w:w="1690" w:type="dxa"/>
            <w:vAlign w:val="center"/>
          </w:tcPr>
          <w:p w:rsidR="00DA531D" w:rsidRDefault="00DA531D">
            <w:pPr>
              <w:jc w:val="center"/>
            </w:pPr>
            <w:r>
              <w:t>Appello</w:t>
            </w:r>
          </w:p>
        </w:tc>
        <w:tc>
          <w:tcPr>
            <w:tcW w:w="3240" w:type="dxa"/>
            <w:vAlign w:val="center"/>
          </w:tcPr>
          <w:p w:rsidR="00DA531D" w:rsidRDefault="00DA531D">
            <w:r>
              <w:t>Sezione Corte Appello Minorenni</w:t>
            </w:r>
          </w:p>
        </w:tc>
        <w:tc>
          <w:tcPr>
            <w:tcW w:w="4848" w:type="dxa"/>
            <w:vAlign w:val="center"/>
          </w:tcPr>
          <w:p w:rsidR="00DA531D" w:rsidRDefault="00DA531D">
            <w:r>
              <w:t>Procura Generale presso la Corte di Appello</w:t>
            </w:r>
          </w:p>
        </w:tc>
      </w:tr>
      <w:tr w:rsidR="00DA531D">
        <w:tc>
          <w:tcPr>
            <w:tcW w:w="1690" w:type="dxa"/>
            <w:vAlign w:val="center"/>
          </w:tcPr>
          <w:p w:rsidR="00DA531D" w:rsidRDefault="00DA531D">
            <w:pPr>
              <w:jc w:val="center"/>
            </w:pPr>
            <w:r>
              <w:t>Ricorso</w:t>
            </w:r>
          </w:p>
        </w:tc>
        <w:tc>
          <w:tcPr>
            <w:tcW w:w="3240" w:type="dxa"/>
            <w:vAlign w:val="center"/>
          </w:tcPr>
          <w:p w:rsidR="00DA531D" w:rsidRDefault="00DA531D">
            <w:r>
              <w:t>Corte  Suprema di Cassazione</w:t>
            </w:r>
          </w:p>
        </w:tc>
        <w:tc>
          <w:tcPr>
            <w:tcW w:w="4848" w:type="dxa"/>
            <w:vAlign w:val="center"/>
          </w:tcPr>
          <w:p w:rsidR="00DA531D" w:rsidRDefault="00DA531D">
            <w:pPr>
              <w:keepNext/>
            </w:pPr>
            <w:r>
              <w:t>Procura Generale presso la Corte di Cassazione</w:t>
            </w:r>
          </w:p>
        </w:tc>
      </w:tr>
    </w:tbl>
    <w:p w:rsidR="00DA531D" w:rsidRDefault="00DA531D">
      <w:pPr>
        <w:pStyle w:val="Caption"/>
      </w:pPr>
      <w:bookmarkStart w:id="7" w:name="_Ref402945646"/>
      <w:bookmarkStart w:id="8" w:name="_Ref403990104"/>
      <w:bookmarkStart w:id="9" w:name="_Toc406511929"/>
      <w:r>
        <w:t xml:space="preserve">Tabella </w:t>
      </w:r>
      <w:fldSimple w:instr=" SEQ Tabella \* ARABIC ">
        <w:r>
          <w:rPr>
            <w:noProof/>
          </w:rPr>
          <w:t>1</w:t>
        </w:r>
      </w:fldSimple>
      <w:bookmarkEnd w:id="7"/>
      <w:r>
        <w:t xml:space="preserve"> - Giudici della cognizione</w:t>
      </w:r>
      <w:bookmarkEnd w:id="8"/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690"/>
        <w:gridCol w:w="3240"/>
        <w:gridCol w:w="4848"/>
      </w:tblGrid>
      <w:tr w:rsidR="00DA531D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DA531D" w:rsidRDefault="00DA531D">
            <w:pPr>
              <w:jc w:val="center"/>
            </w:pPr>
            <w:r>
              <w:t>Giudice dell’esecuzione</w:t>
            </w:r>
          </w:p>
        </w:tc>
      </w:tr>
      <w:tr w:rsidR="00DA531D">
        <w:tc>
          <w:tcPr>
            <w:tcW w:w="1690" w:type="dxa"/>
            <w:shd w:val="clear" w:color="auto" w:fill="C0C0C0"/>
            <w:vAlign w:val="center"/>
          </w:tcPr>
          <w:p w:rsidR="00DA531D" w:rsidRDefault="00DA531D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DA531D" w:rsidRDefault="00DA531D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DA531D" w:rsidRDefault="00DA531D">
            <w:pPr>
              <w:jc w:val="center"/>
            </w:pPr>
            <w:r>
              <w:t>Pubblico Ministero</w:t>
            </w:r>
          </w:p>
        </w:tc>
      </w:tr>
      <w:tr w:rsidR="00DA531D">
        <w:tc>
          <w:tcPr>
            <w:tcW w:w="1690" w:type="dxa"/>
            <w:vAlign w:val="center"/>
          </w:tcPr>
          <w:p w:rsidR="00DA531D" w:rsidRDefault="00DA531D">
            <w:pPr>
              <w:jc w:val="center"/>
            </w:pPr>
            <w:r>
              <w:t>I – senza Appello</w:t>
            </w:r>
          </w:p>
        </w:tc>
        <w:tc>
          <w:tcPr>
            <w:tcW w:w="3240" w:type="dxa"/>
            <w:vAlign w:val="center"/>
          </w:tcPr>
          <w:p w:rsidR="00DA531D" w:rsidRDefault="00DA531D">
            <w:r>
              <w:t>Tribunale per i Minorenni</w:t>
            </w:r>
          </w:p>
          <w:p w:rsidR="00DA531D" w:rsidRDefault="00DA531D">
            <w:r>
              <w:t>Gip - Tribunale per i Minorenni</w:t>
            </w:r>
          </w:p>
          <w:p w:rsidR="00DA531D" w:rsidRDefault="00DA531D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DA531D" w:rsidRDefault="00DA531D">
            <w:r>
              <w:t>Procura Repubblica per i Minorenni</w:t>
            </w:r>
          </w:p>
        </w:tc>
      </w:tr>
      <w:tr w:rsidR="00DA531D">
        <w:tc>
          <w:tcPr>
            <w:tcW w:w="1690" w:type="dxa"/>
            <w:vAlign w:val="center"/>
          </w:tcPr>
          <w:p w:rsidR="00DA531D" w:rsidRDefault="00DA531D">
            <w:r>
              <w:t>Appello senza Riforma</w:t>
            </w:r>
          </w:p>
        </w:tc>
        <w:tc>
          <w:tcPr>
            <w:tcW w:w="3240" w:type="dxa"/>
            <w:vAlign w:val="center"/>
          </w:tcPr>
          <w:p w:rsidR="00DA531D" w:rsidRDefault="00DA531D">
            <w:r>
              <w:t>Tribunale per i Minorenni</w:t>
            </w:r>
          </w:p>
          <w:p w:rsidR="00DA531D" w:rsidRDefault="00DA531D">
            <w:r>
              <w:t>Gip - Tribunale per i Minorenni</w:t>
            </w:r>
          </w:p>
          <w:p w:rsidR="00DA531D" w:rsidRDefault="00DA531D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DA531D" w:rsidRDefault="00DA531D">
            <w:r>
              <w:t>Procura Repubblica per i Minorenni</w:t>
            </w:r>
          </w:p>
        </w:tc>
      </w:tr>
      <w:tr w:rsidR="00DA531D">
        <w:tc>
          <w:tcPr>
            <w:tcW w:w="1690" w:type="dxa"/>
            <w:vAlign w:val="center"/>
          </w:tcPr>
          <w:p w:rsidR="00DA531D" w:rsidRDefault="00DA531D">
            <w:r>
              <w:t>Appello con Riforma</w:t>
            </w:r>
          </w:p>
        </w:tc>
        <w:tc>
          <w:tcPr>
            <w:tcW w:w="3240" w:type="dxa"/>
            <w:vAlign w:val="center"/>
          </w:tcPr>
          <w:p w:rsidR="00DA531D" w:rsidRDefault="00DA531D">
            <w:r>
              <w:t xml:space="preserve">Sezione Corte Appello Minorenni </w:t>
            </w:r>
          </w:p>
        </w:tc>
        <w:tc>
          <w:tcPr>
            <w:tcW w:w="4848" w:type="dxa"/>
            <w:vAlign w:val="center"/>
          </w:tcPr>
          <w:p w:rsidR="00DA531D" w:rsidRDefault="00DA531D">
            <w:pPr>
              <w:keepNext/>
            </w:pPr>
            <w:r>
              <w:t>Procura Generale presso la Corte di Appello</w:t>
            </w:r>
          </w:p>
        </w:tc>
      </w:tr>
    </w:tbl>
    <w:p w:rsidR="00DA531D" w:rsidRDefault="00DA531D">
      <w:pPr>
        <w:pStyle w:val="Caption"/>
      </w:pPr>
      <w:bookmarkStart w:id="10" w:name="_Toc406511930"/>
      <w:r>
        <w:t xml:space="preserve">Tabella </w:t>
      </w:r>
      <w:fldSimple w:instr=" SEQ Tabella \* ARABIC ">
        <w:r>
          <w:rPr>
            <w:noProof/>
          </w:rPr>
          <w:t>2</w:t>
        </w:r>
      </w:fldSimple>
      <w:r>
        <w:t xml:space="preserve"> - Giudici dell'esecuzione</w:t>
      </w:r>
      <w:bookmarkEnd w:id="10"/>
    </w:p>
    <w:p w:rsidR="00DA531D" w:rsidRDefault="00DA531D">
      <w:pPr>
        <w:spacing w:after="0" w:line="240" w:lineRule="auto"/>
        <w:rPr>
          <w:b/>
          <w:bCs/>
          <w:sz w:val="20"/>
          <w:szCs w:val="20"/>
        </w:rPr>
      </w:pPr>
      <w:r>
        <w:br w:type="page"/>
      </w:r>
    </w:p>
    <w:p w:rsidR="00DA531D" w:rsidRDefault="00DA531D">
      <w:pPr>
        <w:pStyle w:val="Caption"/>
      </w:pPr>
    </w:p>
    <w:p w:rsidR="00DA531D" w:rsidRDefault="00DA531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778"/>
      </w:tblGrid>
      <w:tr w:rsidR="00DA531D">
        <w:trPr>
          <w:cantSplit/>
        </w:trPr>
        <w:tc>
          <w:tcPr>
            <w:tcW w:w="9778" w:type="dxa"/>
            <w:shd w:val="clear" w:color="auto" w:fill="D9D9D9"/>
            <w:vAlign w:val="center"/>
          </w:tcPr>
          <w:p w:rsidR="00DA531D" w:rsidRDefault="00DA531D">
            <w:pPr>
              <w:jc w:val="center"/>
            </w:pPr>
            <w:r>
              <w:t>Magistratura di Sorveglianza</w:t>
            </w:r>
          </w:p>
        </w:tc>
      </w:tr>
      <w:tr w:rsidR="00DA531D">
        <w:trPr>
          <w:cantSplit/>
        </w:trPr>
        <w:tc>
          <w:tcPr>
            <w:tcW w:w="9778" w:type="dxa"/>
            <w:vAlign w:val="center"/>
          </w:tcPr>
          <w:p w:rsidR="00DA531D" w:rsidRDefault="00DA531D">
            <w:r>
              <w:t>Tribunale per i Minorenni in funzione di Tribunale di Sorveglianza</w:t>
            </w:r>
          </w:p>
        </w:tc>
      </w:tr>
      <w:tr w:rsidR="00DA531D">
        <w:trPr>
          <w:cantSplit/>
        </w:trPr>
        <w:tc>
          <w:tcPr>
            <w:tcW w:w="9778" w:type="dxa"/>
            <w:vAlign w:val="center"/>
          </w:tcPr>
          <w:p w:rsidR="00DA531D" w:rsidRDefault="00DA531D">
            <w:pPr>
              <w:keepNext/>
            </w:pPr>
            <w:r>
              <w:t>Magistrato di Sorveglianza per i Minorenni</w:t>
            </w:r>
          </w:p>
        </w:tc>
      </w:tr>
    </w:tbl>
    <w:p w:rsidR="00DA531D" w:rsidRPr="00C8085D" w:rsidRDefault="00DA531D">
      <w:pPr>
        <w:pStyle w:val="Caption"/>
        <w:rPr>
          <w:u w:val="single"/>
        </w:rPr>
      </w:pPr>
      <w:bookmarkStart w:id="11" w:name="_Toc406511931"/>
      <w:r w:rsidRPr="00C8085D">
        <w:rPr>
          <w:u w:val="single"/>
        </w:rPr>
        <w:t xml:space="preserve">Tabella </w:t>
      </w:r>
      <w:r w:rsidRPr="00C8085D">
        <w:rPr>
          <w:u w:val="single"/>
        </w:rPr>
        <w:fldChar w:fldCharType="begin"/>
      </w:r>
      <w:r w:rsidRPr="00C8085D">
        <w:rPr>
          <w:u w:val="single"/>
        </w:rPr>
        <w:instrText xml:space="preserve"> SEQ Tabella \* ARABIC </w:instrText>
      </w:r>
      <w:r w:rsidRPr="00C8085D">
        <w:rPr>
          <w:u w:val="single"/>
        </w:rPr>
        <w:fldChar w:fldCharType="separate"/>
      </w:r>
      <w:r>
        <w:rPr>
          <w:noProof/>
          <w:u w:val="single"/>
        </w:rPr>
        <w:t>3</w:t>
      </w:r>
      <w:r w:rsidRPr="00C8085D">
        <w:rPr>
          <w:u w:val="single"/>
        </w:rPr>
        <w:fldChar w:fldCharType="end"/>
      </w:r>
      <w:r w:rsidRPr="00C8085D">
        <w:rPr>
          <w:u w:val="single"/>
        </w:rPr>
        <w:t xml:space="preserve"> - Magistratura di Sorveglianza</w:t>
      </w:r>
      <w:bookmarkEnd w:id="11"/>
    </w:p>
    <w:p w:rsidR="00DA531D" w:rsidRPr="00C8085D" w:rsidRDefault="00DA531D" w:rsidP="004A25B8">
      <w:pPr>
        <w:rPr>
          <w:sz w:val="16"/>
          <w:szCs w:val="16"/>
        </w:rPr>
      </w:pPr>
    </w:p>
    <w:p w:rsidR="00DA531D" w:rsidRDefault="00DA531D">
      <w:pPr>
        <w:pStyle w:val="Heading1"/>
        <w:numPr>
          <w:ilvl w:val="0"/>
          <w:numId w:val="0"/>
        </w:numPr>
        <w:spacing w:before="40"/>
      </w:pPr>
      <w:bookmarkStart w:id="12" w:name="_Toc406512003"/>
      <w:r>
        <w:t>Elenco degli interventi</w:t>
      </w:r>
      <w:bookmarkEnd w:id="12"/>
    </w:p>
    <w:tbl>
      <w:tblPr>
        <w:tblW w:w="4987" w:type="pct"/>
        <w:jc w:val="center"/>
        <w:tblLayout w:type="fixed"/>
        <w:tblLook w:val="0000"/>
      </w:tblPr>
      <w:tblGrid>
        <w:gridCol w:w="1175"/>
        <w:gridCol w:w="6300"/>
        <w:gridCol w:w="1273"/>
        <w:gridCol w:w="1080"/>
      </w:tblGrid>
      <w:tr w:rsidR="00DA531D">
        <w:trPr>
          <w:trHeight w:val="335"/>
          <w:tblHeader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16"/>
              </w:rPr>
            </w:pPr>
            <w:r>
              <w:rPr>
                <w:rFonts w:cs="Arial"/>
                <w:b/>
                <w:sz w:val="16"/>
              </w:rPr>
              <w:t>Codice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Titolo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DA531D" w:rsidRDefault="00DA531D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Maggiorenni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A531D" w:rsidRDefault="00DA531D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DA531D" w:rsidRDefault="00DA531D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Minorenni</w:t>
            </w:r>
          </w:p>
        </w:tc>
      </w:tr>
      <w:tr w:rsidR="00DA531D" w:rsidTr="004A25B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400099811 \h  \* MERGEFORMAT ">
              <w:r w:rsidRPr="007A4E25">
                <w:rPr>
                  <w:u w:val="single"/>
                </w:rPr>
                <w:t>Tabella posizioni giuridiche iniziali</w:t>
              </w:r>
            </w:fldSimple>
            <w:r w:rsidRPr="004A25B8">
              <w:rPr>
                <w:rFonts w:ascii="Times New Roman" w:hAnsi="Times New Roman"/>
                <w:highlight w:val="magenta"/>
                <w:u w:val="single"/>
              </w:rPr>
              <w:t xml:space="preserve"> 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400099905 \h  \* MERGEFORMAT ">
              <w:r w:rsidRPr="007A4E25">
                <w:rPr>
                  <w:u w:val="single"/>
                </w:rPr>
                <w:t>Gestione posizione giuridica iniziale</w:t>
              </w:r>
            </w:fldSimple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SIEP_M_017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7E39E2" w:rsidRDefault="00DA531D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398643058 \h  \* MERGEFORMAT ">
              <w:r w:rsidRPr="007A4E25">
                <w:rPr>
                  <w:u w:val="single"/>
                </w:rPr>
                <w:t>Decisione sorveglianza – Arresti domiciliari ex 656 comma 10°</w:t>
              </w:r>
            </w:fldSimple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SIEP_M_018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7E39E2" w:rsidRDefault="00DA531D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403050015 \h  \* MERGEFORMAT ">
              <w:r w:rsidRPr="007A4E25">
                <w:rPr>
                  <w:u w:val="single"/>
                </w:rPr>
                <w:t>Gestione Provvedimenti emessi dalla Magistratura di Sorveglianza</w:t>
              </w:r>
            </w:fldSimple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7E39E2" w:rsidRDefault="00DA531D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 w:rsidP="0007689F">
            <w:pPr>
              <w:jc w:val="center"/>
            </w:pPr>
          </w:p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/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/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/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4A25B8" w:rsidRDefault="00DA531D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/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/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/>
        </w:tc>
      </w:tr>
      <w:tr w:rsidR="00DA531D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A531D" w:rsidRPr="001E616A" w:rsidRDefault="00DA531D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531D" w:rsidRPr="004A25B8" w:rsidRDefault="00DA531D"/>
        </w:tc>
      </w:tr>
    </w:tbl>
    <w:p w:rsidR="00DA531D" w:rsidRDefault="00DA531D" w:rsidP="001F0A02"/>
    <w:p w:rsidR="00DA531D" w:rsidRDefault="00DA531D">
      <w:pPr>
        <w:spacing w:after="0" w:line="240" w:lineRule="auto"/>
        <w:rPr>
          <w:rFonts w:ascii="Times New Roman" w:hAnsi="Times New Roman"/>
          <w:color w:val="2E74B5"/>
          <w:sz w:val="32"/>
          <w:szCs w:val="32"/>
        </w:rPr>
      </w:pPr>
      <w:r>
        <w:rPr>
          <w:b/>
          <w:bCs/>
        </w:rPr>
        <w:br w:type="page"/>
      </w:r>
    </w:p>
    <w:p w:rsidR="00DA531D" w:rsidRDefault="00DA531D" w:rsidP="001F0A02"/>
    <w:p w:rsidR="00DA531D" w:rsidRDefault="00DA531D">
      <w:pPr>
        <w:pStyle w:val="Heading1"/>
        <w:numPr>
          <w:ilvl w:val="0"/>
          <w:numId w:val="0"/>
        </w:numPr>
        <w:spacing w:before="40"/>
      </w:pPr>
      <w:bookmarkStart w:id="13" w:name="_Toc406512004"/>
      <w:r>
        <w:t>Legenda colori</w:t>
      </w:r>
      <w:bookmarkEnd w:id="13"/>
    </w:p>
    <w:p w:rsidR="00DA531D" w:rsidRDefault="00DA531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90"/>
        <w:gridCol w:w="900"/>
        <w:gridCol w:w="4057"/>
        <w:gridCol w:w="4031"/>
      </w:tblGrid>
      <w:tr w:rsidR="00DA531D" w:rsidTr="005C1C7F">
        <w:tc>
          <w:tcPr>
            <w:tcW w:w="790" w:type="dxa"/>
            <w:shd w:val="clear" w:color="auto" w:fill="CCCCCC"/>
          </w:tcPr>
          <w:p w:rsidR="00DA531D" w:rsidRDefault="00DA531D" w:rsidP="005C1C7F">
            <w:pPr>
              <w:jc w:val="center"/>
            </w:pPr>
            <w:r>
              <w:t>N.</w:t>
            </w:r>
          </w:p>
        </w:tc>
        <w:tc>
          <w:tcPr>
            <w:tcW w:w="900" w:type="dxa"/>
            <w:shd w:val="clear" w:color="auto" w:fill="CCCCCC"/>
            <w:vAlign w:val="center"/>
          </w:tcPr>
          <w:p w:rsidR="00DA531D" w:rsidRDefault="00DA531D" w:rsidP="005C1C7F">
            <w:pPr>
              <w:jc w:val="center"/>
            </w:pPr>
            <w:r>
              <w:t>Colore</w:t>
            </w:r>
          </w:p>
        </w:tc>
        <w:tc>
          <w:tcPr>
            <w:tcW w:w="4057" w:type="dxa"/>
            <w:shd w:val="clear" w:color="auto" w:fill="CCCCCC"/>
            <w:vAlign w:val="center"/>
          </w:tcPr>
          <w:p w:rsidR="00DA531D" w:rsidRDefault="00DA531D" w:rsidP="005C1C7F">
            <w:pPr>
              <w:jc w:val="center"/>
            </w:pPr>
            <w:r>
              <w:t>Descrizione</w:t>
            </w:r>
          </w:p>
        </w:tc>
        <w:tc>
          <w:tcPr>
            <w:tcW w:w="4031" w:type="dxa"/>
            <w:shd w:val="clear" w:color="auto" w:fill="CCCCCC"/>
            <w:vAlign w:val="center"/>
          </w:tcPr>
          <w:p w:rsidR="00DA531D" w:rsidRDefault="00DA531D" w:rsidP="005C1C7F">
            <w:pPr>
              <w:jc w:val="center"/>
            </w:pPr>
            <w:r>
              <w:t>Nota</w:t>
            </w:r>
          </w:p>
        </w:tc>
      </w:tr>
      <w:tr w:rsidR="00DA531D" w:rsidTr="005C1C7F">
        <w:tc>
          <w:tcPr>
            <w:tcW w:w="790" w:type="dxa"/>
            <w:vAlign w:val="center"/>
          </w:tcPr>
          <w:p w:rsidR="00DA531D" w:rsidRDefault="00DA531D" w:rsidP="005C1C7F">
            <w:pPr>
              <w:jc w:val="center"/>
            </w:pPr>
            <w:r>
              <w:t>1</w:t>
            </w:r>
          </w:p>
        </w:tc>
        <w:tc>
          <w:tcPr>
            <w:tcW w:w="900" w:type="dxa"/>
            <w:shd w:val="clear" w:color="auto" w:fill="FF00FF"/>
            <w:vAlign w:val="center"/>
          </w:tcPr>
          <w:p w:rsidR="00DA531D" w:rsidRDefault="00DA531D" w:rsidP="005C1C7F">
            <w:pPr>
              <w:jc w:val="center"/>
            </w:pPr>
          </w:p>
        </w:tc>
        <w:tc>
          <w:tcPr>
            <w:tcW w:w="4057" w:type="dxa"/>
            <w:vAlign w:val="center"/>
          </w:tcPr>
          <w:p w:rsidR="00DA531D" w:rsidRDefault="00DA531D" w:rsidP="005C1C7F">
            <w:r>
              <w:t xml:space="preserve">Da rivedere meglio </w:t>
            </w:r>
          </w:p>
        </w:tc>
        <w:tc>
          <w:tcPr>
            <w:tcW w:w="4031" w:type="dxa"/>
            <w:vAlign w:val="center"/>
          </w:tcPr>
          <w:p w:rsidR="00DA531D" w:rsidRDefault="00DA531D" w:rsidP="005C1C7F"/>
        </w:tc>
      </w:tr>
      <w:tr w:rsidR="00DA531D" w:rsidTr="005C1C7F">
        <w:tc>
          <w:tcPr>
            <w:tcW w:w="790" w:type="dxa"/>
            <w:vAlign w:val="center"/>
          </w:tcPr>
          <w:p w:rsidR="00DA531D" w:rsidRDefault="00DA531D" w:rsidP="005C1C7F">
            <w:pPr>
              <w:jc w:val="center"/>
            </w:pPr>
            <w:r>
              <w:br w:type="page"/>
              <w:t>2</w:t>
            </w:r>
          </w:p>
        </w:tc>
        <w:tc>
          <w:tcPr>
            <w:tcW w:w="900" w:type="dxa"/>
            <w:shd w:val="clear" w:color="auto" w:fill="A6A6A6"/>
            <w:vAlign w:val="center"/>
          </w:tcPr>
          <w:p w:rsidR="00DA531D" w:rsidRDefault="00DA531D" w:rsidP="005C1C7F"/>
        </w:tc>
        <w:tc>
          <w:tcPr>
            <w:tcW w:w="4057" w:type="dxa"/>
            <w:shd w:val="clear" w:color="auto" w:fill="FFFFFF"/>
            <w:vAlign w:val="center"/>
          </w:tcPr>
          <w:p w:rsidR="00DA531D" w:rsidRDefault="00DA531D" w:rsidP="005C1C7F">
            <w:r>
              <w:t>Intervento sospeso</w:t>
            </w:r>
          </w:p>
        </w:tc>
        <w:tc>
          <w:tcPr>
            <w:tcW w:w="4031" w:type="dxa"/>
            <w:shd w:val="clear" w:color="auto" w:fill="FFFFFF"/>
            <w:vAlign w:val="center"/>
          </w:tcPr>
          <w:p w:rsidR="00DA531D" w:rsidRDefault="00DA531D" w:rsidP="005C1C7F"/>
        </w:tc>
      </w:tr>
      <w:tr w:rsidR="00DA531D" w:rsidTr="005C1C7F">
        <w:tc>
          <w:tcPr>
            <w:tcW w:w="790" w:type="dxa"/>
            <w:vAlign w:val="center"/>
          </w:tcPr>
          <w:p w:rsidR="00DA531D" w:rsidRDefault="00DA531D" w:rsidP="005C1C7F">
            <w:pPr>
              <w:jc w:val="center"/>
            </w:pPr>
            <w:r>
              <w:t>3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DA531D" w:rsidRDefault="00DA531D" w:rsidP="005C1C7F"/>
        </w:tc>
        <w:tc>
          <w:tcPr>
            <w:tcW w:w="4057" w:type="dxa"/>
            <w:shd w:val="clear" w:color="auto" w:fill="FFFFFF"/>
            <w:vAlign w:val="center"/>
          </w:tcPr>
          <w:p w:rsidR="00DA531D" w:rsidRDefault="00DA531D" w:rsidP="005C1C7F"/>
        </w:tc>
        <w:tc>
          <w:tcPr>
            <w:tcW w:w="4031" w:type="dxa"/>
            <w:shd w:val="clear" w:color="auto" w:fill="FFFFFF"/>
            <w:vAlign w:val="center"/>
          </w:tcPr>
          <w:p w:rsidR="00DA531D" w:rsidRDefault="00DA531D" w:rsidP="005C1C7F">
            <w:pPr>
              <w:keepNext/>
            </w:pPr>
          </w:p>
        </w:tc>
      </w:tr>
      <w:tr w:rsidR="00DA531D" w:rsidTr="005C1C7F">
        <w:tc>
          <w:tcPr>
            <w:tcW w:w="790" w:type="dxa"/>
            <w:vAlign w:val="center"/>
          </w:tcPr>
          <w:p w:rsidR="00DA531D" w:rsidRDefault="00DA531D" w:rsidP="005C1C7F">
            <w:pPr>
              <w:jc w:val="center"/>
            </w:pPr>
            <w:r>
              <w:t>4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DA531D" w:rsidRDefault="00DA531D" w:rsidP="005C1C7F"/>
        </w:tc>
        <w:tc>
          <w:tcPr>
            <w:tcW w:w="4057" w:type="dxa"/>
            <w:shd w:val="clear" w:color="auto" w:fill="FFFFFF"/>
            <w:vAlign w:val="center"/>
          </w:tcPr>
          <w:p w:rsidR="00DA531D" w:rsidRDefault="00DA531D" w:rsidP="005C1C7F"/>
        </w:tc>
        <w:tc>
          <w:tcPr>
            <w:tcW w:w="4031" w:type="dxa"/>
            <w:shd w:val="clear" w:color="auto" w:fill="FFFFFF"/>
            <w:vAlign w:val="center"/>
          </w:tcPr>
          <w:p w:rsidR="00DA531D" w:rsidRDefault="00DA531D" w:rsidP="005C1C7F">
            <w:pPr>
              <w:keepNext/>
            </w:pPr>
          </w:p>
        </w:tc>
      </w:tr>
      <w:tr w:rsidR="00DA531D" w:rsidTr="005C1C7F">
        <w:tc>
          <w:tcPr>
            <w:tcW w:w="790" w:type="dxa"/>
            <w:vAlign w:val="center"/>
          </w:tcPr>
          <w:p w:rsidR="00DA531D" w:rsidRDefault="00DA531D" w:rsidP="005C1C7F">
            <w:pPr>
              <w:jc w:val="center"/>
            </w:pPr>
            <w:r>
              <w:t>5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DA531D" w:rsidRDefault="00DA531D" w:rsidP="005C1C7F"/>
        </w:tc>
        <w:tc>
          <w:tcPr>
            <w:tcW w:w="4057" w:type="dxa"/>
            <w:shd w:val="clear" w:color="auto" w:fill="FFFFFF"/>
            <w:vAlign w:val="center"/>
          </w:tcPr>
          <w:p w:rsidR="00DA531D" w:rsidRDefault="00DA531D" w:rsidP="005C1C7F"/>
        </w:tc>
        <w:tc>
          <w:tcPr>
            <w:tcW w:w="4031" w:type="dxa"/>
            <w:shd w:val="clear" w:color="auto" w:fill="FFFFFF"/>
            <w:vAlign w:val="center"/>
          </w:tcPr>
          <w:p w:rsidR="00DA531D" w:rsidRDefault="00DA531D" w:rsidP="005C1C7F">
            <w:pPr>
              <w:keepNext/>
            </w:pPr>
          </w:p>
        </w:tc>
      </w:tr>
    </w:tbl>
    <w:p w:rsidR="00DA531D" w:rsidRDefault="00DA531D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</w:p>
    <w:p w:rsidR="00DA531D" w:rsidRDefault="00DA531D">
      <w:pPr>
        <w:pStyle w:val="Heading1"/>
        <w:numPr>
          <w:ilvl w:val="0"/>
          <w:numId w:val="0"/>
        </w:numPr>
        <w:spacing w:before="40"/>
      </w:pPr>
      <w:bookmarkStart w:id="14" w:name="_Toc406512005"/>
      <w:r>
        <w:t>Convenzioni tipografiche</w:t>
      </w:r>
      <w:bookmarkEnd w:id="14"/>
    </w:p>
    <w:p w:rsidR="00DA531D" w:rsidRDefault="00DA531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90"/>
        <w:gridCol w:w="4231"/>
        <w:gridCol w:w="4757"/>
      </w:tblGrid>
      <w:tr w:rsidR="00DA531D">
        <w:tc>
          <w:tcPr>
            <w:tcW w:w="790" w:type="dxa"/>
            <w:shd w:val="clear" w:color="auto" w:fill="CCCCCC"/>
          </w:tcPr>
          <w:p w:rsidR="00DA531D" w:rsidRDefault="00DA531D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DA531D" w:rsidRDefault="00DA531D">
            <w:pPr>
              <w:jc w:val="center"/>
            </w:pPr>
          </w:p>
        </w:tc>
        <w:tc>
          <w:tcPr>
            <w:tcW w:w="4757" w:type="dxa"/>
            <w:shd w:val="clear" w:color="auto" w:fill="CCCCCC"/>
            <w:vAlign w:val="center"/>
          </w:tcPr>
          <w:p w:rsidR="00DA531D" w:rsidRDefault="00DA531D">
            <w:pPr>
              <w:jc w:val="center"/>
            </w:pPr>
            <w:r>
              <w:t>Nota</w:t>
            </w: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DA531D" w:rsidRDefault="00DA531D">
            <w:pPr>
              <w:pStyle w:val="Nessunaspaziatura1"/>
              <w:spacing w:after="160" w:line="259" w:lineRule="auto"/>
            </w:pPr>
            <w:r>
              <w:t>Tra parentesi angolari &lt;&gt;</w:t>
            </w:r>
          </w:p>
        </w:tc>
        <w:tc>
          <w:tcPr>
            <w:tcW w:w="4757" w:type="dxa"/>
            <w:vAlign w:val="center"/>
          </w:tcPr>
          <w:p w:rsidR="00DA531D" w:rsidRDefault="00DA531D">
            <w:r>
              <w:t>Nome tabella, oppure, nome campo</w:t>
            </w: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DA531D" w:rsidRDefault="00DA531D">
            <w:r>
              <w:t>Tra virgolette alte “”</w:t>
            </w:r>
          </w:p>
        </w:tc>
        <w:tc>
          <w:tcPr>
            <w:tcW w:w="4757" w:type="dxa"/>
            <w:vAlign w:val="center"/>
          </w:tcPr>
          <w:p w:rsidR="00DA531D" w:rsidRDefault="00DA531D">
            <w:pPr>
              <w:keepNext/>
            </w:pPr>
            <w:r>
              <w:t>Testo etichetta</w:t>
            </w: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DA531D" w:rsidRDefault="00DA531D">
            <w:r>
              <w:t xml:space="preserve">Tra parentesi quadre [] </w:t>
            </w:r>
          </w:p>
        </w:tc>
        <w:tc>
          <w:tcPr>
            <w:tcW w:w="4757" w:type="dxa"/>
            <w:vAlign w:val="center"/>
          </w:tcPr>
          <w:p w:rsidR="00DA531D" w:rsidRDefault="00DA531D">
            <w:pPr>
              <w:keepNext/>
            </w:pPr>
            <w:r>
              <w:t>Valori facoltativi</w:t>
            </w: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DA531D" w:rsidRDefault="00DA531D">
            <w:r>
              <w:t>Tra parentesi graffe {}</w:t>
            </w:r>
          </w:p>
        </w:tc>
        <w:tc>
          <w:tcPr>
            <w:tcW w:w="4757" w:type="dxa"/>
            <w:vAlign w:val="center"/>
          </w:tcPr>
          <w:p w:rsidR="00DA531D" w:rsidRDefault="00DA531D">
            <w:pPr>
              <w:keepNext/>
            </w:pPr>
            <w:r>
              <w:t>Elenchi di valori</w:t>
            </w: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5</w:t>
            </w:r>
          </w:p>
        </w:tc>
        <w:tc>
          <w:tcPr>
            <w:tcW w:w="4231" w:type="dxa"/>
            <w:vAlign w:val="center"/>
          </w:tcPr>
          <w:p w:rsidR="00DA531D" w:rsidRDefault="00DA531D">
            <w:r>
              <w:t>(*)</w:t>
            </w:r>
          </w:p>
        </w:tc>
        <w:tc>
          <w:tcPr>
            <w:tcW w:w="4757" w:type="dxa"/>
            <w:vAlign w:val="center"/>
          </w:tcPr>
          <w:p w:rsidR="00DA531D" w:rsidRDefault="00DA531D">
            <w:pPr>
              <w:keepNext/>
            </w:pPr>
            <w:r>
              <w:t>Dato obbligatorio</w:t>
            </w:r>
          </w:p>
        </w:tc>
      </w:tr>
      <w:tr w:rsidR="00DA531D" w:rsidTr="004971EF">
        <w:tc>
          <w:tcPr>
            <w:tcW w:w="790" w:type="dxa"/>
            <w:vAlign w:val="center"/>
          </w:tcPr>
          <w:p w:rsidR="00DA531D" w:rsidRDefault="00DA531D" w:rsidP="005C1C7F">
            <w:pPr>
              <w:jc w:val="center"/>
            </w:pPr>
            <w:r>
              <w:t>6</w:t>
            </w:r>
          </w:p>
        </w:tc>
        <w:tc>
          <w:tcPr>
            <w:tcW w:w="4231" w:type="dxa"/>
            <w:vAlign w:val="center"/>
          </w:tcPr>
          <w:p w:rsidR="00DA531D" w:rsidRDefault="00DA531D" w:rsidP="005C1C7F">
            <w:r>
              <w:t xml:space="preserve">Sottolineatura </w:t>
            </w:r>
          </w:p>
        </w:tc>
        <w:tc>
          <w:tcPr>
            <w:tcW w:w="4757" w:type="dxa"/>
            <w:vAlign w:val="center"/>
          </w:tcPr>
          <w:p w:rsidR="00DA531D" w:rsidRDefault="00DA531D" w:rsidP="005C1C7F">
            <w:pPr>
              <w:keepNext/>
            </w:pPr>
            <w:r>
              <w:t>Probabile presenza di un collegamento.</w:t>
            </w:r>
          </w:p>
        </w:tc>
      </w:tr>
    </w:tbl>
    <w:p w:rsidR="00DA531D" w:rsidRDefault="00DA531D" w:rsidP="001A29E8"/>
    <w:p w:rsidR="00DA531D" w:rsidRDefault="00DA531D">
      <w:pPr>
        <w:pStyle w:val="Heading1"/>
        <w:numPr>
          <w:ilvl w:val="0"/>
          <w:numId w:val="0"/>
        </w:numPr>
        <w:spacing w:before="40"/>
      </w:pPr>
      <w:bookmarkStart w:id="15" w:name="_Toc406512006"/>
      <w:r>
        <w:t>Questioni aperte</w:t>
      </w:r>
      <w:bookmarkEnd w:id="15"/>
    </w:p>
    <w:p w:rsidR="00DA531D" w:rsidRPr="001A29E8" w:rsidRDefault="00DA531D" w:rsidP="001A29E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90"/>
        <w:gridCol w:w="4231"/>
        <w:gridCol w:w="4757"/>
      </w:tblGrid>
      <w:tr w:rsidR="00DA531D">
        <w:tc>
          <w:tcPr>
            <w:tcW w:w="790" w:type="dxa"/>
            <w:shd w:val="clear" w:color="auto" w:fill="CCCCCC"/>
          </w:tcPr>
          <w:p w:rsidR="00DA531D" w:rsidRDefault="00DA531D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DA531D" w:rsidRDefault="00DA531D">
            <w:pPr>
              <w:jc w:val="center"/>
            </w:pPr>
            <w:r>
              <w:t>Descrizione</w:t>
            </w:r>
          </w:p>
        </w:tc>
        <w:tc>
          <w:tcPr>
            <w:tcW w:w="4757" w:type="dxa"/>
            <w:shd w:val="clear" w:color="auto" w:fill="CCCCCC"/>
            <w:vAlign w:val="center"/>
          </w:tcPr>
          <w:p w:rsidR="00DA531D" w:rsidRDefault="00DA531D">
            <w:pPr>
              <w:jc w:val="center"/>
            </w:pPr>
            <w:r>
              <w:t>Nota</w:t>
            </w: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DA531D" w:rsidRDefault="00DA531D">
            <w:pPr>
              <w:pStyle w:val="Nessunaspaziatura1"/>
              <w:spacing w:after="160" w:line="259" w:lineRule="auto"/>
            </w:pPr>
          </w:p>
        </w:tc>
        <w:tc>
          <w:tcPr>
            <w:tcW w:w="4757" w:type="dxa"/>
            <w:vAlign w:val="center"/>
          </w:tcPr>
          <w:p w:rsidR="00DA531D" w:rsidRDefault="00DA531D"/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DA531D" w:rsidRDefault="00DA531D"/>
        </w:tc>
        <w:tc>
          <w:tcPr>
            <w:tcW w:w="4757" w:type="dxa"/>
            <w:vAlign w:val="center"/>
          </w:tcPr>
          <w:p w:rsidR="00DA531D" w:rsidRDefault="00DA531D">
            <w:pPr>
              <w:keepNext/>
            </w:pP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DA531D" w:rsidRDefault="00DA531D"/>
        </w:tc>
        <w:tc>
          <w:tcPr>
            <w:tcW w:w="4757" w:type="dxa"/>
            <w:vAlign w:val="center"/>
          </w:tcPr>
          <w:p w:rsidR="00DA531D" w:rsidRDefault="00DA531D">
            <w:pPr>
              <w:keepNext/>
            </w:pPr>
          </w:p>
        </w:tc>
      </w:tr>
      <w:tr w:rsidR="00DA531D">
        <w:tc>
          <w:tcPr>
            <w:tcW w:w="790" w:type="dxa"/>
            <w:vAlign w:val="center"/>
          </w:tcPr>
          <w:p w:rsidR="00DA531D" w:rsidRDefault="00DA531D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DA531D" w:rsidRDefault="00DA531D"/>
        </w:tc>
        <w:tc>
          <w:tcPr>
            <w:tcW w:w="4757" w:type="dxa"/>
            <w:vAlign w:val="center"/>
          </w:tcPr>
          <w:p w:rsidR="00DA531D" w:rsidRDefault="00DA531D">
            <w:pPr>
              <w:keepNext/>
            </w:pPr>
          </w:p>
        </w:tc>
      </w:tr>
    </w:tbl>
    <w:p w:rsidR="00DA531D" w:rsidRDefault="00DA531D" w:rsidP="001F0A02">
      <w:bookmarkStart w:id="16" w:name="_Ref398280428"/>
      <w:bookmarkStart w:id="17" w:name="_Toc398902469"/>
      <w:bookmarkEnd w:id="0"/>
    </w:p>
    <w:bookmarkEnd w:id="16"/>
    <w:bookmarkEnd w:id="17"/>
    <w:p w:rsidR="00DA531D" w:rsidRDefault="00DA531D" w:rsidP="00B56E04">
      <w:r>
        <w:br w:type="page"/>
      </w:r>
    </w:p>
    <w:p w:rsidR="00DA531D" w:rsidRDefault="00DA531D" w:rsidP="00CB7F4D">
      <w:pPr>
        <w:pStyle w:val="Heading1"/>
      </w:pPr>
      <w:bookmarkStart w:id="18" w:name="_Ref398642931"/>
      <w:bookmarkStart w:id="19" w:name="_Ref400099811"/>
      <w:bookmarkStart w:id="20" w:name="_Toc406512007"/>
      <w:r>
        <w:t>Tabella posizioni giuridiche</w:t>
      </w:r>
      <w:bookmarkEnd w:id="18"/>
      <w:r>
        <w:t xml:space="preserve"> iniziali</w:t>
      </w:r>
      <w:bookmarkEnd w:id="19"/>
      <w:bookmarkEnd w:id="20"/>
    </w:p>
    <w:p w:rsidR="00DA531D" w:rsidRDefault="00DA531D">
      <w:pPr>
        <w:pStyle w:val="Heading2"/>
        <w:ind w:left="578" w:hanging="578"/>
      </w:pPr>
      <w:bookmarkStart w:id="21" w:name="_Toc406512008"/>
      <w:r>
        <w:t>Intervento richiesto dall’Amministrazione</w:t>
      </w:r>
      <w:bookmarkEnd w:id="21"/>
    </w:p>
    <w:p w:rsidR="00DA531D" w:rsidRDefault="00DA531D">
      <w:pPr>
        <w:spacing w:after="0" w:line="240" w:lineRule="auto"/>
      </w:pPr>
      <w:r>
        <w:t xml:space="preserve">Di conseguenza va aggiornata la tabella delle posizioni giuridiche iniziali da gestire. </w:t>
      </w:r>
    </w:p>
    <w:p w:rsidR="00DA531D" w:rsidRDefault="00DA531D">
      <w:pPr>
        <w:spacing w:after="0" w:line="240" w:lineRule="auto"/>
      </w:pPr>
      <w:r>
        <w:t>La tabella deve contenere le seguenti voci:</w:t>
      </w:r>
    </w:p>
    <w:p w:rsidR="00DA531D" w:rsidRDefault="00DA531D" w:rsidP="00395FD6">
      <w:pPr>
        <w:numPr>
          <w:ilvl w:val="0"/>
          <w:numId w:val="2"/>
        </w:numPr>
        <w:spacing w:after="0" w:line="240" w:lineRule="auto"/>
      </w:pPr>
      <w:r>
        <w:t>Libero</w:t>
      </w:r>
    </w:p>
    <w:p w:rsidR="00DA531D" w:rsidRDefault="00DA531D" w:rsidP="00395FD6">
      <w:pPr>
        <w:numPr>
          <w:ilvl w:val="0"/>
          <w:numId w:val="2"/>
        </w:numPr>
        <w:spacing w:after="0" w:line="240" w:lineRule="auto"/>
      </w:pPr>
      <w:r>
        <w:t>Custodia Cautelare in regime di detenzione</w:t>
      </w:r>
    </w:p>
    <w:p w:rsidR="00DA531D" w:rsidRDefault="00DA531D" w:rsidP="00395FD6">
      <w:pPr>
        <w:numPr>
          <w:ilvl w:val="0"/>
          <w:numId w:val="2"/>
        </w:numPr>
        <w:spacing w:after="0" w:line="240" w:lineRule="auto"/>
      </w:pPr>
      <w:r>
        <w:t>Custodia Cautelare  in regime di Arresti Domiciliari</w:t>
      </w:r>
    </w:p>
    <w:p w:rsidR="00DA531D" w:rsidRDefault="00DA531D" w:rsidP="00395FD6">
      <w:pPr>
        <w:numPr>
          <w:ilvl w:val="0"/>
          <w:numId w:val="2"/>
        </w:numPr>
        <w:spacing w:after="0" w:line="240" w:lineRule="auto"/>
      </w:pPr>
      <w:r>
        <w:t>Custodia  Cautelare in Regime di Arresti  Domiciliare ex art 89  dpr 309/90</w:t>
      </w:r>
    </w:p>
    <w:p w:rsidR="00DA531D" w:rsidRDefault="00DA531D" w:rsidP="00395FD6">
      <w:pPr>
        <w:numPr>
          <w:ilvl w:val="0"/>
          <w:numId w:val="2"/>
        </w:numPr>
        <w:spacing w:after="0" w:line="240" w:lineRule="auto"/>
      </w:pPr>
      <w:r>
        <w:t>Custodia Cautelare in Regime di Permanenza in Casa</w:t>
      </w:r>
    </w:p>
    <w:p w:rsidR="00DA531D" w:rsidRDefault="00DA531D" w:rsidP="00395FD6">
      <w:pPr>
        <w:numPr>
          <w:ilvl w:val="0"/>
          <w:numId w:val="2"/>
        </w:numPr>
        <w:spacing w:after="0" w:line="240" w:lineRule="auto"/>
      </w:pPr>
      <w:r>
        <w:t>Custodia Cautelare in Collocamento in Comunità</w:t>
      </w:r>
    </w:p>
    <w:p w:rsidR="00DA531D" w:rsidRDefault="00DA531D" w:rsidP="00395FD6">
      <w:pPr>
        <w:pStyle w:val="Nessunaspaziatura1"/>
        <w:numPr>
          <w:ilvl w:val="0"/>
          <w:numId w:val="2"/>
        </w:numPr>
      </w:pPr>
      <w:r>
        <w:t>Custodia Cautelare in Misura di Sicurezza Applicata in via Provvisoria</w:t>
      </w:r>
    </w:p>
    <w:p w:rsidR="00DA531D" w:rsidRDefault="00DA531D">
      <w:pPr>
        <w:pStyle w:val="Heading2"/>
        <w:ind w:left="578" w:hanging="578"/>
      </w:pPr>
      <w:bookmarkStart w:id="22" w:name="_Toc406512009"/>
      <w:r>
        <w:t>Situazione attuale</w:t>
      </w:r>
      <w:bookmarkEnd w:id="22"/>
    </w:p>
    <w:p w:rsidR="00DA531D" w:rsidRDefault="00DA531D">
      <w:pPr>
        <w:pStyle w:val="Heading2"/>
        <w:ind w:left="578" w:hanging="578"/>
      </w:pPr>
      <w:bookmarkStart w:id="23" w:name="_Toc406512010"/>
      <w:r>
        <w:t>Descrizione dell’intervento</w:t>
      </w:r>
      <w:bookmarkEnd w:id="23"/>
    </w:p>
    <w:p w:rsidR="00DA531D" w:rsidRDefault="00DA531D">
      <w:pPr>
        <w:spacing w:after="0" w:line="240" w:lineRule="auto"/>
      </w:pPr>
      <w:r w:rsidRPr="00967BCA">
        <w:t>L’intervento pr</w:t>
      </w:r>
      <w:r>
        <w:t>evede l’aggiunta alla tabella &lt;</w:t>
      </w:r>
      <w:r w:rsidRPr="00967BCA">
        <w:t>CG_REF_CODES&gt; delle</w:t>
      </w:r>
      <w:r>
        <w:t xml:space="preserve"> seguenti voci:</w:t>
      </w:r>
    </w:p>
    <w:p w:rsidR="00DA531D" w:rsidRDefault="00DA531D" w:rsidP="00395FD6">
      <w:pPr>
        <w:numPr>
          <w:ilvl w:val="0"/>
          <w:numId w:val="4"/>
        </w:numPr>
        <w:spacing w:after="0" w:line="240" w:lineRule="auto"/>
      </w:pPr>
      <w:r>
        <w:t>Libero</w:t>
      </w:r>
    </w:p>
    <w:p w:rsidR="00DA531D" w:rsidRDefault="00DA531D" w:rsidP="00395FD6">
      <w:pPr>
        <w:numPr>
          <w:ilvl w:val="0"/>
          <w:numId w:val="4"/>
        </w:numPr>
        <w:spacing w:after="0" w:line="240" w:lineRule="auto"/>
      </w:pPr>
      <w:r>
        <w:t>Custodia Cautelare in regime di detenzione</w:t>
      </w:r>
    </w:p>
    <w:p w:rsidR="00DA531D" w:rsidRDefault="00DA531D" w:rsidP="00395FD6">
      <w:pPr>
        <w:numPr>
          <w:ilvl w:val="0"/>
          <w:numId w:val="4"/>
        </w:numPr>
        <w:spacing w:after="0" w:line="240" w:lineRule="auto"/>
      </w:pPr>
      <w:r>
        <w:t>Custodia Cautelare  in regime di Arresti Domiciliari</w:t>
      </w:r>
    </w:p>
    <w:p w:rsidR="00DA531D" w:rsidRDefault="00DA531D" w:rsidP="00395FD6">
      <w:pPr>
        <w:numPr>
          <w:ilvl w:val="0"/>
          <w:numId w:val="4"/>
        </w:numPr>
        <w:spacing w:after="0" w:line="240" w:lineRule="auto"/>
      </w:pPr>
      <w:r>
        <w:t>Custodia  Cautelare in Regime di Arresti  Domiciliare ex art 89  dpr 309/90</w:t>
      </w:r>
    </w:p>
    <w:p w:rsidR="00DA531D" w:rsidRDefault="00DA531D" w:rsidP="00395FD6">
      <w:pPr>
        <w:numPr>
          <w:ilvl w:val="0"/>
          <w:numId w:val="4"/>
        </w:numPr>
        <w:spacing w:after="0" w:line="240" w:lineRule="auto"/>
      </w:pPr>
      <w:r>
        <w:t>Custodia Cautelare in Regime di Permanenza in Casa</w:t>
      </w:r>
    </w:p>
    <w:p w:rsidR="00DA531D" w:rsidRDefault="00DA531D" w:rsidP="00395FD6">
      <w:pPr>
        <w:numPr>
          <w:ilvl w:val="0"/>
          <w:numId w:val="4"/>
        </w:numPr>
        <w:spacing w:after="0" w:line="240" w:lineRule="auto"/>
      </w:pPr>
      <w:r>
        <w:t>Custodia Cautelare in Collocamento in Comunità</w:t>
      </w:r>
    </w:p>
    <w:p w:rsidR="00DA531D" w:rsidRDefault="00DA531D" w:rsidP="00395FD6">
      <w:pPr>
        <w:numPr>
          <w:ilvl w:val="0"/>
          <w:numId w:val="4"/>
        </w:numPr>
        <w:spacing w:after="0" w:line="240" w:lineRule="auto"/>
      </w:pPr>
      <w:r>
        <w:t>Custodia Cautelare in Misura di Sicurezza Applicata in via Provvisoria.</w:t>
      </w:r>
    </w:p>
    <w:p w:rsidR="00DA531D" w:rsidRPr="00B56E04" w:rsidRDefault="00DA531D">
      <w:pPr>
        <w:spacing w:after="0" w:line="240" w:lineRule="auto"/>
      </w:pPr>
    </w:p>
    <w:p w:rsidR="00DA531D" w:rsidRPr="00B56E04" w:rsidRDefault="00DA531D" w:rsidP="007522A4">
      <w:pPr>
        <w:spacing w:after="0" w:line="240" w:lineRule="auto"/>
        <w:jc w:val="both"/>
      </w:pPr>
      <w:r w:rsidRPr="00B56E04">
        <w:t>Attualmente l’elenco delle posizioni giuridiche iniziali si ottiene dalla tabella &lt;CG_REF_CODES&gt;  selezionando tutte le tuple aventi la colonna &lt;RV_DOMAIN&gt;  valorizzata = a “TIPO_POSIZIONE_GIURIDICA” e la colonna &lt;RV_ABBREVIATION&gt; valorizzata uguale a “PRIMA”.</w:t>
      </w:r>
    </w:p>
    <w:p w:rsidR="00DA531D" w:rsidRPr="00B56E04" w:rsidRDefault="00DA531D" w:rsidP="007522A4">
      <w:pPr>
        <w:spacing w:after="0" w:line="240" w:lineRule="auto"/>
        <w:jc w:val="both"/>
      </w:pPr>
      <w:r w:rsidRPr="00B56E04">
        <w:t xml:space="preserve">Pertanto, sono al momento presenti  </w:t>
      </w:r>
      <w:r>
        <w:t xml:space="preserve">solo le seguenti </w:t>
      </w:r>
      <w:r w:rsidRPr="00B56E04">
        <w:t>occorrenze:</w:t>
      </w:r>
    </w:p>
    <w:p w:rsidR="00DA531D" w:rsidRPr="00E75B36" w:rsidRDefault="00DA531D" w:rsidP="007522A4">
      <w:pPr>
        <w:spacing w:after="0" w:line="240" w:lineRule="auto"/>
        <w:jc w:val="both"/>
        <w:rPr>
          <w:highlight w:val="magent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DA531D" w:rsidRPr="00E75B36" w:rsidTr="004E298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DA531D" w:rsidRPr="00B56E04" w:rsidRDefault="00DA531D" w:rsidP="004A25B8">
            <w:pPr>
              <w:jc w:val="center"/>
            </w:pPr>
            <w:r w:rsidRPr="00B56E04">
              <w:t>Tabella &lt;CG_REF_CODES&gt;</w:t>
            </w:r>
          </w:p>
        </w:tc>
      </w:tr>
      <w:tr w:rsidR="00DA531D" w:rsidRPr="00E75B36" w:rsidTr="004E298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B56E04" w:rsidRDefault="00DA531D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E75B36" w:rsidTr="004E2981">
        <w:tc>
          <w:tcPr>
            <w:tcW w:w="256" w:type="dxa"/>
            <w:vAlign w:val="center"/>
          </w:tcPr>
          <w:p w:rsidR="00DA531D" w:rsidRPr="00B56E04" w:rsidRDefault="00DA531D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55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Detenzione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E75B36" w:rsidTr="004E2981">
        <w:tc>
          <w:tcPr>
            <w:tcW w:w="256" w:type="dxa"/>
            <w:vAlign w:val="center"/>
          </w:tcPr>
          <w:p w:rsidR="00DA531D" w:rsidRPr="00B56E04" w:rsidRDefault="00DA531D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55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Arresti Domiciliari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E75B36" w:rsidTr="004E2981">
        <w:tc>
          <w:tcPr>
            <w:tcW w:w="256" w:type="dxa"/>
            <w:vAlign w:val="center"/>
          </w:tcPr>
          <w:p w:rsidR="00DA531D" w:rsidRPr="00B56E04" w:rsidRDefault="00DA531D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</w:p>
        </w:tc>
        <w:tc>
          <w:tcPr>
            <w:tcW w:w="55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D</w:t>
            </w:r>
          </w:p>
        </w:tc>
        <w:tc>
          <w:tcPr>
            <w:tcW w:w="708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Latitante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E75B36" w:rsidTr="004E2981">
        <w:tc>
          <w:tcPr>
            <w:tcW w:w="256" w:type="dxa"/>
            <w:vAlign w:val="center"/>
          </w:tcPr>
          <w:p w:rsidR="00DA531D" w:rsidRPr="00B56E04" w:rsidRDefault="00DA531D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</w:p>
        </w:tc>
        <w:tc>
          <w:tcPr>
            <w:tcW w:w="55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E</w:t>
            </w:r>
          </w:p>
        </w:tc>
        <w:tc>
          <w:tcPr>
            <w:tcW w:w="708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Internato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E75B36" w:rsidTr="004E2981">
        <w:tc>
          <w:tcPr>
            <w:tcW w:w="256" w:type="dxa"/>
            <w:vAlign w:val="center"/>
          </w:tcPr>
          <w:p w:rsidR="00DA531D" w:rsidRPr="00B56E04" w:rsidRDefault="00DA531D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55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</w:p>
        </w:tc>
        <w:tc>
          <w:tcPr>
            <w:tcW w:w="708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Libero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B56E04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Default="00DA531D">
      <w:pPr>
        <w:spacing w:after="0" w:line="240" w:lineRule="auto"/>
      </w:pPr>
    </w:p>
    <w:p w:rsidR="00DA531D" w:rsidRPr="00B56E04" w:rsidRDefault="00DA531D">
      <w:pPr>
        <w:pStyle w:val="Heading2"/>
        <w:ind w:left="578" w:hanging="578"/>
      </w:pPr>
      <w:bookmarkStart w:id="24" w:name="_Toc406512011"/>
      <w:r w:rsidRPr="00B56E04">
        <w:t>Riferimenti</w:t>
      </w:r>
      <w:bookmarkEnd w:id="24"/>
    </w:p>
    <w:p w:rsidR="00DA531D" w:rsidRPr="00B56E04" w:rsidRDefault="00DA531D" w:rsidP="00FA269F">
      <w:r w:rsidRPr="00B56E04">
        <w:t>Confronta “</w:t>
      </w:r>
      <w:fldSimple w:instr=" REF Riferimento_1 \h  \* MERGEFORMAT ">
        <w:r w:rsidRPr="007A4E25">
          <w:rPr>
            <w:u w:val="single"/>
          </w:rPr>
          <w:t>documento analisi 16_07_14.doc</w:t>
        </w:r>
      </w:fldSimple>
      <w:r w:rsidRPr="00B56E04">
        <w:t xml:space="preserve">”. </w:t>
      </w:r>
    </w:p>
    <w:p w:rsidR="00DA531D" w:rsidRPr="00B56E04" w:rsidRDefault="00DA531D">
      <w:pPr>
        <w:pStyle w:val="Heading2"/>
        <w:ind w:left="578" w:hanging="578"/>
      </w:pPr>
      <w:bookmarkStart w:id="25" w:name="_Toc406512012"/>
      <w:r w:rsidRPr="00B56E04">
        <w:t>Sottosistema</w:t>
      </w:r>
      <w:bookmarkEnd w:id="25"/>
    </w:p>
    <w:p w:rsidR="00DA531D" w:rsidRPr="00B56E04" w:rsidRDefault="00DA531D">
      <w:r w:rsidRPr="00B56E04">
        <w:t xml:space="preserve">La modifica interessa solo il sottosistema Siep. </w:t>
      </w:r>
    </w:p>
    <w:p w:rsidR="00DA531D" w:rsidRPr="00B56E04" w:rsidRDefault="00DA531D">
      <w:pPr>
        <w:pStyle w:val="Heading2"/>
        <w:ind w:left="578" w:hanging="578"/>
      </w:pPr>
      <w:bookmarkStart w:id="26" w:name="_Toc406512013"/>
      <w:r w:rsidRPr="00B56E04">
        <w:t>Uffici</w:t>
      </w:r>
      <w:bookmarkEnd w:id="26"/>
    </w:p>
    <w:p w:rsidR="00DA531D" w:rsidRPr="00B56E04" w:rsidRDefault="00DA531D">
      <w:r w:rsidRPr="00B56E04">
        <w:t xml:space="preserve">L’intervento in parola riguarda </w:t>
      </w:r>
      <w:r>
        <w:t xml:space="preserve">tutti </w:t>
      </w:r>
      <w:r w:rsidRPr="00B56E04">
        <w:t>gli</w:t>
      </w:r>
      <w:r>
        <w:t xml:space="preserve"> uffici</w:t>
      </w:r>
      <w:r w:rsidRPr="00B56E04">
        <w:t>.</w:t>
      </w:r>
    </w:p>
    <w:p w:rsidR="00DA531D" w:rsidRDefault="00DA531D" w:rsidP="001F0A02">
      <w:pPr>
        <w:pStyle w:val="Heading2"/>
        <w:ind w:left="578" w:hanging="578"/>
      </w:pPr>
      <w:bookmarkStart w:id="27" w:name="_Toc406512014"/>
      <w:r w:rsidRPr="00B56E04">
        <w:t>Modifica funzionalità</w:t>
      </w:r>
      <w:bookmarkEnd w:id="27"/>
    </w:p>
    <w:p w:rsidR="00DA531D" w:rsidRPr="00B56E04" w:rsidRDefault="00DA531D" w:rsidP="00967BCA">
      <w:r w:rsidRPr="00B56E04">
        <w:t>Nessuna modifica prevista.</w:t>
      </w:r>
    </w:p>
    <w:p w:rsidR="00DA531D" w:rsidRPr="00B56E04" w:rsidRDefault="00DA531D" w:rsidP="001F0A02">
      <w:pPr>
        <w:pStyle w:val="Heading2"/>
        <w:ind w:left="578" w:hanging="578"/>
      </w:pPr>
      <w:bookmarkStart w:id="28" w:name="_Toc406512015"/>
      <w:r w:rsidRPr="00B56E04">
        <w:t>Modifica interfacce utente</w:t>
      </w:r>
      <w:bookmarkEnd w:id="28"/>
    </w:p>
    <w:p w:rsidR="00DA531D" w:rsidRPr="00B56E04" w:rsidRDefault="00DA531D" w:rsidP="00FA269F">
      <w:r w:rsidRPr="00B56E04">
        <w:t>Nessuna modifica prevista.</w:t>
      </w:r>
    </w:p>
    <w:p w:rsidR="00DA531D" w:rsidRPr="00B56E04" w:rsidRDefault="00DA531D" w:rsidP="001F0A02">
      <w:pPr>
        <w:pStyle w:val="Heading2"/>
        <w:ind w:left="578" w:hanging="578"/>
      </w:pPr>
      <w:bookmarkStart w:id="29" w:name="_Toc406512016"/>
      <w:r w:rsidRPr="00B56E04">
        <w:t>Modifica interfacce software/algoritmi</w:t>
      </w:r>
      <w:bookmarkEnd w:id="29"/>
    </w:p>
    <w:p w:rsidR="00DA531D" w:rsidRPr="00B56E04" w:rsidRDefault="00DA531D" w:rsidP="00FA269F">
      <w:r w:rsidRPr="00B56E04">
        <w:t>Nessuna modifica prevista.</w:t>
      </w:r>
    </w:p>
    <w:p w:rsidR="00DA531D" w:rsidRPr="00B56E04" w:rsidRDefault="00DA531D" w:rsidP="001F0A02">
      <w:pPr>
        <w:pStyle w:val="Heading2"/>
        <w:ind w:left="578" w:hanging="578"/>
      </w:pPr>
      <w:bookmarkStart w:id="30" w:name="_Toc406512017"/>
      <w:r w:rsidRPr="00B56E04">
        <w:t>Modifica database</w:t>
      </w:r>
      <w:bookmarkEnd w:id="30"/>
    </w:p>
    <w:p w:rsidR="00DA531D" w:rsidRDefault="00DA531D">
      <w:r w:rsidRPr="00B56E04">
        <w:t>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DA531D" w:rsidRPr="004C20F5" w:rsidTr="00967BCA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AF6867" w:rsidRDefault="00DA531D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4C20F5" w:rsidTr="00967BCA">
        <w:tc>
          <w:tcPr>
            <w:tcW w:w="254" w:type="dxa"/>
            <w:vAlign w:val="center"/>
          </w:tcPr>
          <w:p w:rsidR="00DA531D" w:rsidRPr="00AF6867" w:rsidRDefault="00DA531D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70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</w:tcPr>
          <w:p w:rsidR="00DA531D" w:rsidRPr="00AF6867" w:rsidRDefault="00DA531D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 Cautelare in Regime di Arresti  Domiciliare ex art 89  dpr 309/90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967BCA">
        <w:tc>
          <w:tcPr>
            <w:tcW w:w="254" w:type="dxa"/>
            <w:vAlign w:val="center"/>
          </w:tcPr>
          <w:p w:rsidR="00DA531D" w:rsidRPr="00AF6867" w:rsidRDefault="00DA531D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847AD2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71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967BCA">
        <w:tc>
          <w:tcPr>
            <w:tcW w:w="254" w:type="dxa"/>
            <w:vAlign w:val="center"/>
          </w:tcPr>
          <w:p w:rsidR="00DA531D" w:rsidRPr="00AF6867" w:rsidRDefault="00DA531D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72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967BCA">
        <w:tc>
          <w:tcPr>
            <w:tcW w:w="254" w:type="dxa"/>
            <w:vAlign w:val="center"/>
          </w:tcPr>
          <w:p w:rsidR="00DA531D" w:rsidRPr="00AF6867" w:rsidRDefault="00DA531D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847AD2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73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center"/>
          </w:tcPr>
          <w:p w:rsidR="00DA531D" w:rsidRPr="00AF6867" w:rsidRDefault="00DA531D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DA531D" w:rsidRPr="00AF6867" w:rsidRDefault="00DA531D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DA531D" w:rsidRPr="00AF6867" w:rsidRDefault="00DA531D" w:rsidP="009866B2">
            <w:pPr>
              <w:keepNext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Default="00DA531D" w:rsidP="009866B2">
      <w:pPr>
        <w:pStyle w:val="Caption"/>
        <w:rPr>
          <w:u w:val="single"/>
        </w:rPr>
      </w:pPr>
      <w:bookmarkStart w:id="31" w:name="_Toc406511932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</w:t>
      </w:r>
      <w:r w:rsidRPr="009866B2">
        <w:rPr>
          <w:u w:val="single"/>
        </w:rPr>
        <w:fldChar w:fldCharType="end"/>
      </w:r>
      <w:r w:rsidRPr="009866B2">
        <w:rPr>
          <w:u w:val="single"/>
        </w:rPr>
        <w:t xml:space="preserve"> - Tabella &lt;CG_REF_CODES&gt;</w:t>
      </w:r>
      <w:bookmarkEnd w:id="31"/>
    </w:p>
    <w:p w:rsidR="00DA531D" w:rsidRPr="00B56E04" w:rsidRDefault="00DA531D" w:rsidP="001F0A02">
      <w:pPr>
        <w:pStyle w:val="Heading2"/>
        <w:ind w:left="578" w:hanging="578"/>
      </w:pPr>
      <w:bookmarkStart w:id="32" w:name="_Toc406512018"/>
      <w:r w:rsidRPr="00B56E04">
        <w:t>Modifica template</w:t>
      </w:r>
      <w:bookmarkEnd w:id="32"/>
    </w:p>
    <w:p w:rsidR="00DA531D" w:rsidRDefault="00DA531D" w:rsidP="00FA269F">
      <w:r w:rsidRPr="00B56E04">
        <w:t>Nessuna modifica prevista.</w:t>
      </w:r>
    </w:p>
    <w:p w:rsidR="00DA531D" w:rsidRDefault="00DA531D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  <w:bookmarkStart w:id="33" w:name="_Ref398642948"/>
    </w:p>
    <w:p w:rsidR="00DA531D" w:rsidRDefault="00DA531D">
      <w:pPr>
        <w:pStyle w:val="Heading1"/>
        <w:spacing w:before="40"/>
        <w:ind w:left="431" w:hanging="431"/>
      </w:pPr>
      <w:bookmarkStart w:id="34" w:name="_Ref400099823"/>
      <w:bookmarkStart w:id="35" w:name="_Ref400099905"/>
      <w:bookmarkStart w:id="36" w:name="_Toc406512019"/>
      <w:r>
        <w:t>Gestione posizione giuridica iniziale</w:t>
      </w:r>
      <w:bookmarkEnd w:id="33"/>
      <w:bookmarkEnd w:id="34"/>
      <w:bookmarkEnd w:id="35"/>
      <w:bookmarkEnd w:id="36"/>
    </w:p>
    <w:p w:rsidR="00DA531D" w:rsidRDefault="00DA531D">
      <w:pPr>
        <w:pStyle w:val="Heading2"/>
        <w:ind w:left="578" w:hanging="578"/>
      </w:pPr>
      <w:bookmarkStart w:id="37" w:name="_Toc406512020"/>
      <w:r>
        <w:t>Intervento richiesto dall’Amministrazione</w:t>
      </w:r>
      <w:bookmarkEnd w:id="37"/>
    </w:p>
    <w:p w:rsidR="00DA531D" w:rsidRPr="008B6FC5" w:rsidRDefault="00DA531D" w:rsidP="008B6FC5">
      <w:pPr>
        <w:spacing w:after="0" w:line="240" w:lineRule="auto"/>
        <w:jc w:val="both"/>
      </w:pPr>
      <w:r w:rsidRPr="008B6FC5">
        <w:t xml:space="preserve">Le maschere per l’annotazione per l’annotazione della posizione giuridica iniziale. </w:t>
      </w:r>
    </w:p>
    <w:p w:rsidR="00DA531D" w:rsidRPr="008B6FC5" w:rsidRDefault="00DA531D" w:rsidP="008B6FC5">
      <w:pPr>
        <w:spacing w:after="0" w:line="240" w:lineRule="auto"/>
        <w:jc w:val="both"/>
      </w:pPr>
      <w:r w:rsidRPr="008B6FC5">
        <w:t>La maschera di caricamento per la gestione della posizione  giuridica iniziale va adattata alla posizione giuridica la maschera deve contenere la data di decorrenza pena.</w:t>
      </w:r>
    </w:p>
    <w:p w:rsidR="00DA531D" w:rsidRDefault="00DA531D" w:rsidP="008B6FC5">
      <w:pPr>
        <w:pStyle w:val="Nessunaspaziatura1"/>
        <w:spacing w:after="160" w:line="259" w:lineRule="auto"/>
        <w:jc w:val="both"/>
      </w:pPr>
      <w:r w:rsidRPr="008B6FC5">
        <w:t>Riportare i campi per lo scambio dati misura cautelare</w:t>
      </w:r>
    </w:p>
    <w:p w:rsidR="00DA531D" w:rsidRDefault="00DA531D">
      <w:pPr>
        <w:pStyle w:val="Heading2"/>
        <w:ind w:left="578" w:hanging="578"/>
      </w:pPr>
      <w:bookmarkStart w:id="38" w:name="_Toc406512021"/>
      <w:r>
        <w:t>Situazione attuale</w:t>
      </w:r>
      <w:bookmarkEnd w:id="38"/>
    </w:p>
    <w:p w:rsidR="00DA531D" w:rsidRDefault="00DA531D">
      <w:pPr>
        <w:pStyle w:val="Heading2"/>
        <w:ind w:left="578" w:hanging="578"/>
      </w:pPr>
      <w:bookmarkStart w:id="39" w:name="_Ref399748476"/>
      <w:bookmarkStart w:id="40" w:name="_Ref399748481"/>
      <w:bookmarkStart w:id="41" w:name="_Toc406512022"/>
      <w:r>
        <w:t>Descrizione dell’intervento</w:t>
      </w:r>
      <w:bookmarkEnd w:id="39"/>
      <w:bookmarkEnd w:id="40"/>
      <w:bookmarkEnd w:id="41"/>
    </w:p>
    <w:p w:rsidR="00DA531D" w:rsidRDefault="00DA531D" w:rsidP="00C8539D">
      <w:pPr>
        <w:spacing w:after="0" w:line="240" w:lineRule="auto"/>
        <w:jc w:val="both"/>
      </w:pPr>
      <w:r>
        <w:t xml:space="preserve">L’utente all’interno del procedimento tramite la funzionalità del “Dettaglio procedimento” seleziona la voce “Iscrizione posizione giuridica” e prosegue facendo click sulla icona </w:t>
      </w:r>
      <w:r w:rsidRPr="00721C00">
        <w:rPr>
          <w:noProof/>
          <w:lang w:eastAsia="it-I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" o:spid="_x0000_i1027" type="#_x0000_t75" style="width:18pt;height:18pt;visibility:visible">
            <v:imagedata r:id="rId7" o:title=""/>
          </v:shape>
        </w:pict>
      </w:r>
      <w:r>
        <w:t xml:space="preserve"> “Vai” (</w:t>
      </w:r>
      <w:r w:rsidRPr="00C8539D">
        <w:rPr>
          <w:u w:val="single"/>
        </w:rPr>
        <w:fldChar w:fldCharType="begin"/>
      </w:r>
      <w:r w:rsidRPr="00C8539D">
        <w:rPr>
          <w:u w:val="single"/>
        </w:rPr>
        <w:instrText xml:space="preserve"> REF _Ref399239298 \h </w:instrText>
      </w:r>
      <w:r w:rsidRPr="00C8539D">
        <w:rPr>
          <w:u w:val="single"/>
        </w:rPr>
      </w:r>
      <w:r w:rsidRPr="00C8539D">
        <w:rPr>
          <w:u w:val="single"/>
        </w:rP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</w:t>
      </w:r>
      <w:r w:rsidRPr="00C8539D">
        <w:rPr>
          <w:u w:val="single"/>
        </w:rPr>
        <w:fldChar w:fldCharType="end"/>
      </w:r>
      <w:r>
        <w:t>).</w:t>
      </w:r>
    </w:p>
    <w:p w:rsidR="00DA531D" w:rsidRDefault="00DA531D" w:rsidP="00C8539D">
      <w:pPr>
        <w:spacing w:after="0" w:line="240" w:lineRule="auto"/>
        <w:jc w:val="both"/>
      </w:pPr>
      <w:r>
        <w:t>Il sistema mostra l’interfaccia utente della funzione “INSERIMENTO/MODIFICA POSIZIONE GIURIDICA” ed i dati salienti del procedimento (</w:t>
      </w:r>
      <w:r w:rsidRPr="00713EF9">
        <w:fldChar w:fldCharType="begin"/>
      </w:r>
      <w:r w:rsidRPr="00713EF9">
        <w:instrText xml:space="preserve"> REF _Ref399745866 \h </w:instrText>
      </w:r>
      <w:r w:rsidRPr="00713EF9"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11</w:t>
      </w:r>
      <w:r w:rsidRPr="00713EF9">
        <w:fldChar w:fldCharType="end"/>
      </w:r>
      <w:r>
        <w:t xml:space="preserve">). 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L’utente seleziona dal gruppo di caselle di opzioni (radiobottom) una tra le seguenti voci:</w:t>
      </w:r>
    </w:p>
    <w:p w:rsidR="00DA531D" w:rsidRDefault="00DA531D" w:rsidP="00AF7364">
      <w:pPr>
        <w:pStyle w:val="ListParagraph"/>
        <w:numPr>
          <w:ilvl w:val="0"/>
          <w:numId w:val="18"/>
        </w:numPr>
        <w:spacing w:after="0" w:line="240" w:lineRule="auto"/>
        <w:jc w:val="both"/>
      </w:pPr>
      <w:r>
        <w:t>Libero (voce valorizzata per default)</w:t>
      </w:r>
    </w:p>
    <w:p w:rsidR="00DA531D" w:rsidRPr="00D8397A" w:rsidRDefault="00DA531D" w:rsidP="00AF7364">
      <w:pPr>
        <w:pStyle w:val="ListParagraph"/>
        <w:numPr>
          <w:ilvl w:val="0"/>
          <w:numId w:val="18"/>
        </w:numPr>
        <w:spacing w:after="0" w:line="240" w:lineRule="auto"/>
        <w:jc w:val="both"/>
      </w:pPr>
      <w:r w:rsidRPr="00D8397A">
        <w:t>Espiazione Pena in Istituto di Detenzione</w:t>
      </w:r>
    </w:p>
    <w:p w:rsidR="00DA531D" w:rsidRDefault="00DA531D" w:rsidP="00AF7364">
      <w:pPr>
        <w:pStyle w:val="ListParagraph"/>
        <w:numPr>
          <w:ilvl w:val="0"/>
          <w:numId w:val="18"/>
        </w:numPr>
        <w:spacing w:after="0" w:line="240" w:lineRule="auto"/>
        <w:jc w:val="both"/>
      </w:pPr>
      <w:r w:rsidRPr="00D8397A">
        <w:t>Espiazione Pena in Altro Luogo</w:t>
      </w:r>
      <w:r>
        <w:t xml:space="preserve"> (</w:t>
      </w:r>
      <w:r w:rsidRPr="00713EF9">
        <w:fldChar w:fldCharType="begin"/>
      </w:r>
      <w:r w:rsidRPr="00713EF9">
        <w:instrText xml:space="preserve"> REF _Ref399745992 \h </w:instrText>
      </w:r>
      <w:r w:rsidRPr="00713EF9"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12</w:t>
      </w:r>
      <w:r w:rsidRPr="00713EF9">
        <w:fldChar w:fldCharType="end"/>
      </w:r>
      <w:r>
        <w:t>).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Istituto di Detenzione</w:t>
      </w:r>
      <w:r>
        <w:t>” il sistema visualizza la sezione “I” (</w:t>
      </w:r>
      <w:r>
        <w:fldChar w:fldCharType="begin"/>
      </w:r>
      <w:r>
        <w:instrText xml:space="preserve"> REF _Ref402357496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18</w:t>
      </w:r>
      <w:r>
        <w:fldChar w:fldCharType="end"/>
      </w:r>
      <w:r>
        <w:t>).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Altro Luogo</w:t>
      </w:r>
      <w:r>
        <w:t>” il sistema visualizza la sezione “L”(</w:t>
      </w:r>
      <w:r>
        <w:fldChar w:fldCharType="begin"/>
      </w:r>
      <w:r>
        <w:instrText xml:space="preserve"> REF _Ref402357478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19</w:t>
      </w:r>
      <w:r>
        <w:fldChar w:fldCharType="end"/>
      </w:r>
      <w:r>
        <w:t>).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Inizialmente per default viene mostrata la sezione “C” (</w:t>
      </w:r>
      <w:fldSimple w:instr=" REF _Ref399746360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13</w:t>
        </w:r>
      </w:fldSimple>
      <w:r>
        <w:t>) e la sezione “L” (</w:t>
      </w:r>
      <w:fldSimple w:instr=" REF _Ref399746707 \h  \* MERGEFORMAT ">
        <w:r w:rsidRPr="007A4E25">
          <w:rPr>
            <w:u w:val="single"/>
          </w:rPr>
          <w:t>Figura 20</w:t>
        </w:r>
      </w:fldSimple>
      <w:r>
        <w:t>).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L’elenco delle “Posizione Giuridiche” (</w:t>
      </w:r>
      <w:r w:rsidRPr="00A45BBF">
        <w:rPr>
          <w:u w:val="single"/>
        </w:rPr>
        <w:fldChar w:fldCharType="begin"/>
      </w:r>
      <w:r w:rsidRPr="00A45BBF">
        <w:rPr>
          <w:u w:val="single"/>
        </w:rPr>
        <w:instrText xml:space="preserve"> REF _Ref400026610 \h </w:instrText>
      </w:r>
      <w:r w:rsidRPr="00A45BBF">
        <w:rPr>
          <w:u w:val="single"/>
        </w:rPr>
      </w:r>
      <w:r w:rsidRPr="00A45BBF">
        <w:rPr>
          <w:u w:val="single"/>
        </w:rPr>
        <w:fldChar w:fldCharType="separate"/>
      </w:r>
      <w:r w:rsidRPr="00741015">
        <w:rPr>
          <w:u w:val="single"/>
        </w:rPr>
        <w:t xml:space="preserve">Tabella </w:t>
      </w:r>
      <w:r>
        <w:rPr>
          <w:noProof/>
          <w:u w:val="single"/>
        </w:rPr>
        <w:t>5</w:t>
      </w:r>
      <w:r w:rsidRPr="00A45BBF">
        <w:rPr>
          <w:u w:val="single"/>
        </w:rPr>
        <w:fldChar w:fldCharType="end"/>
      </w:r>
      <w:r>
        <w:t>) deve essere filtrato e mostrare solo posizioni giuridiche compatibili con la scelta effettuata nel gruppo di opzioni.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L’elenco delle “Misure” (</w:t>
      </w:r>
      <w:r w:rsidRPr="00A030FD">
        <w:rPr>
          <w:u w:val="single"/>
        </w:rPr>
        <w:fldChar w:fldCharType="begin"/>
      </w:r>
      <w:r w:rsidRPr="00A030FD">
        <w:rPr>
          <w:u w:val="single"/>
        </w:rPr>
        <w:instrText xml:space="preserve"> REF _Ref400026697 \h </w:instrText>
      </w:r>
      <w:r w:rsidRPr="00A030FD">
        <w:rPr>
          <w:u w:val="single"/>
        </w:rPr>
      </w:r>
      <w:r w:rsidRPr="00A030FD">
        <w:rPr>
          <w:u w:val="single"/>
        </w:rPr>
        <w:fldChar w:fldCharType="separate"/>
      </w:r>
      <w:r w:rsidRPr="00741015">
        <w:rPr>
          <w:u w:val="single"/>
        </w:rPr>
        <w:t xml:space="preserve">Tabella </w:t>
      </w:r>
      <w:r>
        <w:rPr>
          <w:noProof/>
          <w:u w:val="single"/>
        </w:rPr>
        <w:t>6</w:t>
      </w:r>
      <w:r w:rsidRPr="00A030FD">
        <w:rPr>
          <w:u w:val="single"/>
        </w:rPr>
        <w:fldChar w:fldCharType="end"/>
      </w:r>
      <w:r>
        <w:t>) deve essere filtrato e mostrare solo misure compatibili con la scelta effettuata.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 xml:space="preserve"> Se l’operatore spunta la casella di spunta (checkbox) “Detenuto per altra causa” il sistema mostra la sezione “D” (</w:t>
      </w:r>
      <w:fldSimple w:instr=" REF _Ref399747117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14</w:t>
        </w:r>
      </w:fldSimple>
      <w:r>
        <w:t>).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Se l’operatore preme il pulsante “Conferma” il sistema valorizza la &lt;DATA_DECORRENZA&gt; con la data di sistema e salva le informazioni negli archivi.</w:t>
      </w:r>
    </w:p>
    <w:p w:rsidR="00DA531D" w:rsidRPr="00713EF9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713EF9">
        <w:t>La sezione “D” contiene un gruppo di caselle di opzioni:</w:t>
      </w:r>
    </w:p>
    <w:p w:rsidR="00DA531D" w:rsidRPr="00713EF9" w:rsidRDefault="00DA531D" w:rsidP="00AF7364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00713EF9">
        <w:t>“Definitivo - in Istituto di Detenzione” prevalorizzato per default</w:t>
      </w:r>
    </w:p>
    <w:p w:rsidR="00DA531D" w:rsidRPr="00713EF9" w:rsidRDefault="00DA531D" w:rsidP="00AF7364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Istituto di Detenzione”</w:t>
      </w:r>
    </w:p>
    <w:p w:rsidR="00DA531D" w:rsidRPr="00713EF9" w:rsidRDefault="00DA531D" w:rsidP="00AF7364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Altro Luogo”.</w:t>
      </w:r>
    </w:p>
    <w:p w:rsidR="00DA531D" w:rsidRPr="00713EF9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713EF9">
        <w:t>Per default sono selezionate le voci del punto a) ed il sistema visualizza la sezione “E” (</w:t>
      </w:r>
      <w:r>
        <w:fldChar w:fldCharType="begin"/>
      </w:r>
      <w:r>
        <w:instrText xml:space="preserve"> REF _Ref402357733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15</w:t>
      </w:r>
      <w:r>
        <w:fldChar w:fldCharType="end"/>
      </w:r>
      <w:r w:rsidRPr="00713EF9">
        <w:t>).</w:t>
      </w:r>
    </w:p>
    <w:p w:rsidR="00DA531D" w:rsidRPr="00713EF9" w:rsidRDefault="00DA531D" w:rsidP="002F7461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713EF9">
        <w:t xml:space="preserve">Se l’operatore seleziona la voce del punto b) </w:t>
      </w:r>
      <w:r>
        <w:t xml:space="preserve">ed </w:t>
      </w:r>
      <w:r w:rsidRPr="00713EF9">
        <w:t>il sistema visualizza la sezione “F”(</w:t>
      </w:r>
      <w:r>
        <w:fldChar w:fldCharType="begin"/>
      </w:r>
      <w:r>
        <w:instrText xml:space="preserve"> REF _Ref404089431 \h </w:instrText>
      </w:r>
      <w:r>
        <w:fldChar w:fldCharType="separate"/>
      </w:r>
      <w:r w:rsidRPr="00D62843">
        <w:rPr>
          <w:u w:val="single"/>
        </w:rPr>
        <w:t xml:space="preserve">Figura </w:t>
      </w:r>
      <w:r>
        <w:rPr>
          <w:noProof/>
          <w:u w:val="single"/>
        </w:rPr>
        <w:t>16</w:t>
      </w:r>
      <w:r>
        <w:fldChar w:fldCharType="end"/>
      </w:r>
      <w:r w:rsidRPr="002F7461">
        <w:t>)</w:t>
      </w:r>
      <w:r w:rsidRPr="00713EF9">
        <w:t xml:space="preserve"> </w:t>
      </w:r>
    </w:p>
    <w:p w:rsidR="00DA531D" w:rsidRPr="00684ED0" w:rsidRDefault="00DA531D" w:rsidP="00684ED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713EF9">
        <w:t>Se l’operatore seleziona la voce del punto c) ed il sistema visualizza la sezione “H”(</w:t>
      </w:r>
      <w:r>
        <w:fldChar w:fldCharType="begin"/>
      </w:r>
      <w:r>
        <w:instrText xml:space="preserve"> REF _Ref405477319 \h </w:instrText>
      </w:r>
      <w:r>
        <w:fldChar w:fldCharType="separate"/>
      </w:r>
      <w:r w:rsidRPr="00D5393E">
        <w:rPr>
          <w:u w:val="single"/>
        </w:rPr>
        <w:t xml:space="preserve">Figura </w:t>
      </w:r>
      <w:r>
        <w:rPr>
          <w:noProof/>
          <w:u w:val="single"/>
        </w:rPr>
        <w:t>17</w:t>
      </w:r>
      <w:r>
        <w:fldChar w:fldCharType="end"/>
      </w:r>
      <w:r>
        <w:t>)</w:t>
      </w:r>
    </w:p>
    <w:p w:rsidR="00DA531D" w:rsidRPr="005101CF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5101CF">
        <w:t>L’operatore preme il pulsante “Conferma” ed il sistema memorizza tutte le informazioni in archivio e visualizza le informazioni appena inserite in modo strutturato simile a quello di inserimento.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L’operatore può visualizzare le informazioni relative alla posizione giuridica richiamando dalla barra del dettaglio del procedimento la funzione “Elenco Posizioni giuridiche” e premendo sull’icona “Vai” (</w:t>
      </w:r>
      <w:fldSimple w:instr=" REF _Ref399759815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2</w:t>
        </w:r>
      </w:fldSimple>
      <w:r>
        <w:t xml:space="preserve">). </w:t>
      </w:r>
    </w:p>
    <w:p w:rsidR="00DA531D" w:rsidRDefault="00DA531D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 xml:space="preserve">Il sistema visualizza l’elenco delle posizioni giuridiche del soggetto e permette all’utente di vedere il dettaglio premendo sull’icona </w:t>
      </w:r>
      <w:r w:rsidRPr="00721C00">
        <w:rPr>
          <w:noProof/>
          <w:lang w:eastAsia="it-IT"/>
        </w:rPr>
        <w:pict>
          <v:shape id="Immagine 231" o:spid="_x0000_i1028" type="#_x0000_t75" style="width:18pt;height:18pt;visibility:visible">
            <v:imagedata r:id="rId7" o:title=""/>
          </v:shape>
        </w:pict>
      </w:r>
      <w:r>
        <w:t xml:space="preserve"> oppure di cancellare la posizione premendo sull’icona </w:t>
      </w:r>
      <w:r w:rsidRPr="00721C00">
        <w:rPr>
          <w:noProof/>
          <w:lang w:eastAsia="it-IT"/>
        </w:rPr>
        <w:pict>
          <v:shape id="Immagine 233" o:spid="_x0000_i1029" type="#_x0000_t75" style="width:18pt;height:18pt;visibility:visible">
            <v:imagedata r:id="rId8" o:title=""/>
          </v:shape>
        </w:pict>
      </w:r>
      <w:r>
        <w:t>(</w:t>
      </w:r>
      <w:fldSimple w:instr=" REF _Ref399759960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3</w:t>
        </w:r>
      </w:fldSimple>
      <w:r>
        <w:t>).</w:t>
      </w:r>
    </w:p>
    <w:p w:rsidR="00DA531D" w:rsidRDefault="00DA531D" w:rsidP="00B17C43">
      <w:pPr>
        <w:spacing w:after="0" w:line="240" w:lineRule="auto"/>
        <w:jc w:val="both"/>
      </w:pPr>
    </w:p>
    <w:p w:rsidR="00DA531D" w:rsidRDefault="00DA531D" w:rsidP="00127365">
      <w:pPr>
        <w:spacing w:after="0" w:line="240" w:lineRule="auto"/>
        <w:jc w:val="both"/>
      </w:pPr>
      <w:r w:rsidRPr="000944BE">
        <w:t>Per quanto riguarda l’obbligatorietà delle informazioni si concorda di tener conto di quanto stabilito per</w:t>
      </w:r>
      <w:r>
        <w:t xml:space="preserve"> l</w:t>
      </w:r>
      <w:r w:rsidRPr="000944BE">
        <w:t>’intervento “</w:t>
      </w:r>
      <w:bookmarkStart w:id="42" w:name="_Ref398204216"/>
      <w:bookmarkStart w:id="43" w:name="_Ref398278366"/>
      <w:bookmarkStart w:id="44" w:name="_Toc399933761"/>
      <w:r w:rsidRPr="000944BE">
        <w:t>Inserimento Misura –</w:t>
      </w:r>
      <w:bookmarkEnd w:id="42"/>
      <w:r w:rsidRPr="000944BE">
        <w:t xml:space="preserve"> Detentiva/Non Detentiva  - Computabile</w:t>
      </w:r>
      <w:bookmarkEnd w:id="43"/>
      <w:r w:rsidRPr="000944BE">
        <w:t>/Non Computabile</w:t>
      </w:r>
      <w:bookmarkEnd w:id="44"/>
      <w:r>
        <w:t>” perché spesso al momento dell’inserimento dei dati alcune informazioni possono non essere disponibili all’operatore.</w:t>
      </w:r>
    </w:p>
    <w:p w:rsidR="00DA531D" w:rsidRDefault="00DA531D" w:rsidP="00127365">
      <w:pPr>
        <w:spacing w:after="0" w:line="240" w:lineRule="auto"/>
        <w:jc w:val="both"/>
      </w:pPr>
      <w:r>
        <w:t>Il presente intervento ha solo per oggetto la</w:t>
      </w:r>
      <w:r w:rsidRPr="0004742C">
        <w:t xml:space="preserve"> </w:t>
      </w:r>
      <w:r>
        <w:t>della funzione “INSERIMENTO/MODIFICA POSIZIONE GIURIDICA”  tramite il punto di accesso della funzionalità del “Dettaglio procedimento” come sopra descritto.</w:t>
      </w:r>
    </w:p>
    <w:p w:rsidR="00DA531D" w:rsidRPr="000944BE" w:rsidRDefault="00DA531D" w:rsidP="00127365">
      <w:pPr>
        <w:spacing w:after="0" w:line="240" w:lineRule="auto"/>
        <w:jc w:val="both"/>
      </w:pPr>
    </w:p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3512"/>
        <w:gridCol w:w="5174"/>
      </w:tblGrid>
      <w:tr w:rsidR="00DA531D" w:rsidTr="00A45BB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DA531D" w:rsidRPr="00A45BBF" w:rsidRDefault="00DA531D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DA531D" w:rsidRPr="006D0043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A45BBF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A45BBF" w:rsidRDefault="00DA531D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Libero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A45BBF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A45BBF" w:rsidRDefault="00DA531D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detenzione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A45BBF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A45BBF" w:rsidRDefault="00DA531D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 in regime di Arresti Domiciliari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A45BBF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A45BBF" w:rsidRDefault="00DA531D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 Cautelare in Regime di Arresti  Domiciliare ex art 89  dpr 309/90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A45BBF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A45BBF" w:rsidRDefault="00DA531D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Permanenza in Casa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A45BBF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A45BBF" w:rsidRDefault="00DA531D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Collocamento in Comunità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A45BBF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A45BBF" w:rsidRDefault="00DA531D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Misura di Sicurezza Applicata in via Provvisoria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DA531D" w:rsidRPr="00741015" w:rsidRDefault="00DA531D" w:rsidP="00A45BBF">
      <w:pPr>
        <w:pStyle w:val="Caption"/>
        <w:rPr>
          <w:u w:val="single"/>
        </w:rPr>
      </w:pPr>
      <w:bookmarkStart w:id="45" w:name="_Ref400026610"/>
      <w:bookmarkStart w:id="46" w:name="_Toc406511933"/>
      <w:r w:rsidRPr="00741015">
        <w:rPr>
          <w:u w:val="single"/>
        </w:rPr>
        <w:t xml:space="preserve">Tabella </w:t>
      </w:r>
      <w:r w:rsidRPr="00741015">
        <w:rPr>
          <w:u w:val="single"/>
        </w:rPr>
        <w:fldChar w:fldCharType="begin"/>
      </w:r>
      <w:r w:rsidRPr="00741015">
        <w:rPr>
          <w:u w:val="single"/>
        </w:rPr>
        <w:instrText xml:space="preserve"> SEQ Tabella \* ARABIC </w:instrText>
      </w:r>
      <w:r w:rsidRPr="00741015">
        <w:rPr>
          <w:u w:val="single"/>
        </w:rPr>
        <w:fldChar w:fldCharType="separate"/>
      </w:r>
      <w:r>
        <w:rPr>
          <w:noProof/>
          <w:u w:val="single"/>
        </w:rPr>
        <w:t>5</w:t>
      </w:r>
      <w:r w:rsidRPr="00741015">
        <w:rPr>
          <w:u w:val="single"/>
        </w:rPr>
        <w:fldChar w:fldCharType="end"/>
      </w:r>
      <w:bookmarkEnd w:id="45"/>
      <w:r w:rsidRPr="00741015">
        <w:rPr>
          <w:u w:val="single"/>
        </w:rPr>
        <w:t xml:space="preserve"> - Elenco posizioni giuridiche iniziali</w:t>
      </w:r>
      <w:bookmarkEnd w:id="46"/>
    </w:p>
    <w:p w:rsidR="00DA531D" w:rsidRDefault="00DA531D" w:rsidP="00A45BBF"/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3512"/>
        <w:gridCol w:w="5174"/>
      </w:tblGrid>
      <w:tr w:rsidR="00DA531D" w:rsidTr="004A25B8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DA531D" w:rsidRPr="00A45BBF" w:rsidRDefault="00DA531D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DA531D" w:rsidRPr="006D0043" w:rsidRDefault="00DA531D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Espiazione pena per Altra Causa in Regime di Detenzione</w:t>
            </w:r>
          </w:p>
        </w:tc>
        <w:tc>
          <w:tcPr>
            <w:tcW w:w="5174" w:type="dxa"/>
          </w:tcPr>
          <w:p w:rsidR="00DA531D" w:rsidRPr="00E60785" w:rsidRDefault="00DA531D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r w:rsidRPr="005A02FC">
              <w:rPr>
                <w:sz w:val="18"/>
              </w:rPr>
              <w:t>Espiazione pena per Altra Causa  in Misura Sicurezza  Detentiva ( Internato)</w:t>
            </w:r>
          </w:p>
        </w:tc>
        <w:tc>
          <w:tcPr>
            <w:tcW w:w="5174" w:type="dxa"/>
          </w:tcPr>
          <w:p w:rsidR="00DA531D" w:rsidRPr="00E60785" w:rsidRDefault="00DA531D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in Regime di Detenzione</w:t>
            </w:r>
          </w:p>
        </w:tc>
        <w:tc>
          <w:tcPr>
            <w:tcW w:w="5174" w:type="dxa"/>
          </w:tcPr>
          <w:p w:rsidR="00DA531D" w:rsidRDefault="00DA531D" w:rsidP="004A25B8"/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r w:rsidRPr="005A02FC">
              <w:rPr>
                <w:sz w:val="18"/>
              </w:rPr>
              <w:t>Espiazione pena per Altra Causa in Misura di Sicurezza Applicata in Via Provvisoria</w:t>
            </w:r>
          </w:p>
        </w:tc>
        <w:tc>
          <w:tcPr>
            <w:tcW w:w="5174" w:type="dxa"/>
          </w:tcPr>
          <w:p w:rsidR="00DA531D" w:rsidRPr="009B3B16" w:rsidRDefault="00DA531D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di Arresti Domiciliari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Permanenza in Casa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Collocamento in Comunità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DA531D" w:rsidTr="004A25B8">
        <w:tc>
          <w:tcPr>
            <w:tcW w:w="386" w:type="dxa"/>
            <w:vAlign w:val="center"/>
          </w:tcPr>
          <w:p w:rsidR="00DA531D" w:rsidRDefault="00DA531D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DA531D" w:rsidRPr="005A02FC" w:rsidRDefault="00DA531D" w:rsidP="004A25B8">
            <w:r w:rsidRPr="005A02FC">
              <w:rPr>
                <w:sz w:val="18"/>
              </w:rPr>
              <w:t>Custodia Cautelare per Altra Causa -  Regime di Arresti Domiciliari ex art 89 dpr 309/90</w:t>
            </w:r>
          </w:p>
        </w:tc>
        <w:tc>
          <w:tcPr>
            <w:tcW w:w="5174" w:type="dxa"/>
            <w:vAlign w:val="center"/>
          </w:tcPr>
          <w:p w:rsidR="00DA531D" w:rsidRPr="000E450A" w:rsidRDefault="00DA531D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DA531D" w:rsidRDefault="00DA531D" w:rsidP="00A45BBF">
      <w:pPr>
        <w:pStyle w:val="Caption"/>
        <w:rPr>
          <w:u w:val="single"/>
        </w:rPr>
      </w:pPr>
      <w:bookmarkStart w:id="47" w:name="_Ref400026697"/>
      <w:bookmarkStart w:id="48" w:name="_Toc406511934"/>
      <w:r w:rsidRPr="00741015">
        <w:rPr>
          <w:u w:val="single"/>
        </w:rPr>
        <w:t xml:space="preserve">Tabella </w:t>
      </w:r>
      <w:r w:rsidRPr="00741015">
        <w:rPr>
          <w:u w:val="single"/>
        </w:rPr>
        <w:fldChar w:fldCharType="begin"/>
      </w:r>
      <w:r w:rsidRPr="00741015">
        <w:rPr>
          <w:u w:val="single"/>
        </w:rPr>
        <w:instrText xml:space="preserve"> SEQ Tabella \* ARABIC </w:instrText>
      </w:r>
      <w:r w:rsidRPr="00741015">
        <w:rPr>
          <w:u w:val="single"/>
        </w:rPr>
        <w:fldChar w:fldCharType="separate"/>
      </w:r>
      <w:r>
        <w:rPr>
          <w:noProof/>
          <w:u w:val="single"/>
        </w:rPr>
        <w:t>6</w:t>
      </w:r>
      <w:r w:rsidRPr="00741015">
        <w:rPr>
          <w:u w:val="single"/>
        </w:rPr>
        <w:fldChar w:fldCharType="end"/>
      </w:r>
      <w:bookmarkEnd w:id="47"/>
      <w:r w:rsidRPr="00741015">
        <w:rPr>
          <w:u w:val="single"/>
        </w:rPr>
        <w:t xml:space="preserve"> - Elenco misure</w:t>
      </w:r>
      <w:bookmarkEnd w:id="48"/>
    </w:p>
    <w:p w:rsidR="00DA531D" w:rsidRPr="0036315F" w:rsidRDefault="00DA531D" w:rsidP="0036315F">
      <w:pPr>
        <w:rPr>
          <w:sz w:val="16"/>
          <w:szCs w:val="16"/>
        </w:rPr>
      </w:pPr>
    </w:p>
    <w:p w:rsidR="00DA531D" w:rsidRDefault="00DA531D" w:rsidP="00FA45C4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2" o:spid="_x0000_i1030" type="#_x0000_t75" style="width:477.75pt;height:349.5pt;visibility:visible" o:bordertopcolor="#4f81bd" o:borderleftcolor="#4f81bd" o:borderbottomcolor="#4f81bd" o:borderrightcolor="#4f81bd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B4414" w:rsidRDefault="00DA531D" w:rsidP="00C8539D">
      <w:pPr>
        <w:pStyle w:val="Caption"/>
        <w:rPr>
          <w:u w:val="single"/>
        </w:rPr>
      </w:pPr>
      <w:bookmarkStart w:id="49" w:name="_Ref399239298"/>
      <w:bookmarkStart w:id="50" w:name="_Toc406511849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</w:t>
      </w:r>
      <w:r w:rsidRPr="00DB4414">
        <w:rPr>
          <w:u w:val="single"/>
        </w:rPr>
        <w:fldChar w:fldCharType="end"/>
      </w:r>
      <w:bookmarkEnd w:id="49"/>
      <w:r w:rsidRPr="00DB4414">
        <w:rPr>
          <w:u w:val="single"/>
        </w:rPr>
        <w:t xml:space="preserve"> - Punto accesso Iscrizione posizione giuridica</w:t>
      </w:r>
      <w:bookmarkEnd w:id="50"/>
    </w:p>
    <w:p w:rsidR="00DA531D" w:rsidRPr="009866B2" w:rsidRDefault="00DA531D" w:rsidP="00E95BC2">
      <w:pPr>
        <w:rPr>
          <w:sz w:val="16"/>
          <w:szCs w:val="16"/>
        </w:rPr>
      </w:pPr>
    </w:p>
    <w:p w:rsidR="00DA531D" w:rsidRDefault="00DA531D" w:rsidP="00E95BC2">
      <w:pPr>
        <w:keepNext/>
      </w:pPr>
      <w:r w:rsidRPr="00721C00">
        <w:rPr>
          <w:noProof/>
          <w:lang w:eastAsia="it-IT"/>
        </w:rPr>
        <w:pict>
          <v:shape id="Immagine 228" o:spid="_x0000_i1031" type="#_x0000_t75" style="width:479.25pt;height:247.5pt;visibility:visible">
            <v:imagedata r:id="rId10" o:title=""/>
          </v:shape>
        </w:pict>
      </w:r>
    </w:p>
    <w:p w:rsidR="00DA531D" w:rsidRDefault="00DA531D" w:rsidP="00E95BC2">
      <w:pPr>
        <w:pStyle w:val="Caption"/>
        <w:rPr>
          <w:u w:val="single"/>
        </w:rPr>
      </w:pPr>
      <w:bookmarkStart w:id="51" w:name="_Ref399759815"/>
      <w:bookmarkStart w:id="52" w:name="_Toc406511850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2</w:t>
      </w:r>
      <w:r w:rsidRPr="00DB4414">
        <w:rPr>
          <w:u w:val="single"/>
        </w:rPr>
        <w:fldChar w:fldCharType="end"/>
      </w:r>
      <w:bookmarkEnd w:id="51"/>
      <w:r w:rsidRPr="00DB4414">
        <w:rPr>
          <w:u w:val="single"/>
        </w:rPr>
        <w:t xml:space="preserve"> - Punto di accesso Elenco Posizioni Giuridiche</w:t>
      </w:r>
      <w:bookmarkEnd w:id="52"/>
    </w:p>
    <w:p w:rsidR="00DA531D" w:rsidRPr="0036315F" w:rsidRDefault="00DA531D" w:rsidP="0036315F">
      <w:pPr>
        <w:rPr>
          <w:sz w:val="16"/>
          <w:szCs w:val="16"/>
        </w:rPr>
      </w:pPr>
    </w:p>
    <w:p w:rsidR="00DA531D" w:rsidRDefault="00DA531D" w:rsidP="00E95BC2">
      <w:pPr>
        <w:keepNext/>
      </w:pPr>
      <w:r w:rsidRPr="00721C00">
        <w:rPr>
          <w:noProof/>
          <w:lang w:eastAsia="it-IT"/>
        </w:rPr>
        <w:pict>
          <v:shape id="Immagine 230" o:spid="_x0000_i1032" type="#_x0000_t75" style="width:478.5pt;height:194.25pt;visibility:visible">
            <v:imagedata r:id="rId11" o:title=""/>
          </v:shape>
        </w:pict>
      </w:r>
    </w:p>
    <w:p w:rsidR="00DA531D" w:rsidRPr="00DB4414" w:rsidRDefault="00DA531D" w:rsidP="00E95BC2">
      <w:pPr>
        <w:pStyle w:val="Caption"/>
        <w:rPr>
          <w:u w:val="single"/>
        </w:rPr>
      </w:pPr>
      <w:bookmarkStart w:id="53" w:name="_Ref399759960"/>
      <w:bookmarkStart w:id="54" w:name="_Toc406511851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3</w:t>
      </w:r>
      <w:r w:rsidRPr="00DB4414">
        <w:rPr>
          <w:u w:val="single"/>
        </w:rPr>
        <w:fldChar w:fldCharType="end"/>
      </w:r>
      <w:bookmarkEnd w:id="53"/>
      <w:r w:rsidRPr="00DB4414">
        <w:rPr>
          <w:u w:val="single"/>
        </w:rPr>
        <w:t xml:space="preserve"> - Elenco Posizioni Giuridiche</w:t>
      </w:r>
      <w:bookmarkEnd w:id="54"/>
    </w:p>
    <w:p w:rsidR="00DA531D" w:rsidRPr="001E67E8" w:rsidRDefault="00DA531D">
      <w:pPr>
        <w:spacing w:after="0" w:line="240" w:lineRule="auto"/>
        <w:rPr>
          <w:sz w:val="16"/>
          <w:szCs w:val="16"/>
        </w:rPr>
      </w:pPr>
    </w:p>
    <w:p w:rsidR="00DA531D" w:rsidRDefault="00DA531D" w:rsidP="00101374">
      <w:pPr>
        <w:jc w:val="both"/>
      </w:pPr>
      <w:r>
        <w:t xml:space="preserve">Riassumendo in fase di inserimento l’operatore accede alla funzionalità di “iscrizione posizione giuridica iniziale” ed il sistema visualizza la maschera come mostrata in </w:t>
      </w:r>
      <w:fldSimple w:instr=" REF _Ref403635510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4</w:t>
        </w:r>
        <w:r w:rsidRPr="00DB4414">
          <w:rPr>
            <w:u w:val="single"/>
          </w:rPr>
          <w:t xml:space="preserve"> - Maschera posizione libero</w:t>
        </w:r>
      </w:fldSimple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bookmarkStart w:id="55" w:name="_Ref400109027"/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Immagine 20" o:spid="_x0000_i1033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26" o:spid="_x0000_i1034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28" o:spid="_x0000_i1035" type="#_x0000_t75" style="width:468pt;height:31.5pt;visibility:visible" o:bordertopcolor="#4f81bd" o:borderleftcolor="#4f81bd" o:borderbottomcolor="#4f81bd" o:borderrightcolor="#4f81bd">
                  <v:imagedata r:id="rId1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242" o:spid="_x0000_i1036" type="#_x0000_t75" style="width:464.25pt;height:61.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Pr="00DB4414" w:rsidRDefault="00DA531D" w:rsidP="00B43B71">
      <w:pPr>
        <w:pStyle w:val="Caption"/>
        <w:rPr>
          <w:u w:val="single"/>
        </w:rPr>
      </w:pPr>
      <w:bookmarkStart w:id="56" w:name="_Ref403635159"/>
      <w:bookmarkStart w:id="57" w:name="_Ref403635510"/>
      <w:bookmarkStart w:id="58" w:name="_Toc406511852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4</w:t>
      </w:r>
      <w:r w:rsidRPr="00DB4414">
        <w:rPr>
          <w:u w:val="single"/>
        </w:rPr>
        <w:fldChar w:fldCharType="end"/>
      </w:r>
      <w:bookmarkEnd w:id="56"/>
      <w:r w:rsidRPr="00DB4414">
        <w:rPr>
          <w:u w:val="single"/>
        </w:rPr>
        <w:t xml:space="preserve"> - Maschera posizione libero</w:t>
      </w:r>
      <w:bookmarkEnd w:id="55"/>
      <w:bookmarkEnd w:id="57"/>
      <w:bookmarkEnd w:id="58"/>
    </w:p>
    <w:p w:rsidR="00DA531D" w:rsidRDefault="00DA531D">
      <w:pPr>
        <w:spacing w:after="0" w:line="240" w:lineRule="auto"/>
      </w:pPr>
    </w:p>
    <w:p w:rsidR="00DA531D" w:rsidRDefault="00DA531D" w:rsidP="00101374">
      <w:pPr>
        <w:jc w:val="both"/>
      </w:pPr>
      <w:r>
        <w:t xml:space="preserve">Se l’operatore seleziona la casella di opzione (radiobutton) “Espiazione Pena in Istituto di Detenzione” il sistema visualizza la maschera in </w:t>
      </w:r>
      <w:fldSimple w:instr=" REF _Ref403635494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5</w:t>
        </w:r>
        <w:r w:rsidRPr="00DB4414">
          <w:rPr>
            <w:u w:val="single"/>
          </w:rPr>
          <w:t xml:space="preserve"> - Maschera Espiazione pena in istituto di detenzione</w:t>
        </w:r>
      </w:fldSimple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35"/>
      </w:tblGrid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bookmarkStart w:id="59" w:name="_Ref400109413"/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_x0000_i1037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1E67E8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40" o:spid="_x0000_i1038" type="#_x0000_t75" style="width:469.5pt;height:9.75pt;visibility:visible" o:bordertopcolor="#4f81bd" o:borderleftcolor="#4f81bd" o:borderbottomcolor="#4f81bd" o:borderrightcolor="#4f81bd">
                  <v:imagedata r:id="rId1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27" o:spid="_x0000_i1039" type="#_x0000_t75" style="width:464.25pt;height:41.25pt;visibility:visible" o:bordertopcolor="#4f81bd" o:borderleftcolor="#4f81bd" o:borderbottomcolor="#4f81bd" o:borderrightcolor="#4f81bd">
                  <v:imagedata r:id="rId1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040" type="#_x0000_t75" style="width:464.25pt;height:61.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Pr="00DB4414" w:rsidRDefault="00DA531D" w:rsidP="008D2B09">
      <w:pPr>
        <w:pStyle w:val="Caption"/>
        <w:rPr>
          <w:u w:val="single"/>
        </w:rPr>
      </w:pPr>
      <w:bookmarkStart w:id="60" w:name="_Ref403635177"/>
      <w:bookmarkStart w:id="61" w:name="_Ref403635494"/>
      <w:bookmarkStart w:id="62" w:name="_Toc406511853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5</w:t>
      </w:r>
      <w:r w:rsidRPr="00DB4414">
        <w:rPr>
          <w:u w:val="single"/>
        </w:rPr>
        <w:fldChar w:fldCharType="end"/>
      </w:r>
      <w:bookmarkEnd w:id="60"/>
      <w:r w:rsidRPr="00DB4414">
        <w:rPr>
          <w:u w:val="single"/>
        </w:rPr>
        <w:t xml:space="preserve"> - Maschera Espiazione pena in istituto di detenzione</w:t>
      </w:r>
      <w:bookmarkEnd w:id="59"/>
      <w:bookmarkEnd w:id="61"/>
      <w:bookmarkEnd w:id="62"/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101374">
      <w:pPr>
        <w:jc w:val="both"/>
        <w:rPr>
          <w:u w:val="single"/>
        </w:rPr>
      </w:pPr>
      <w:r>
        <w:t xml:space="preserve">Se l’operatore seleziona la casella di opzione (radiobutton) “Espiazione Pena in Altro Luogo” il sistema visualizza la maschera in </w:t>
      </w:r>
      <w:fldSimple w:instr=" REF _Ref403635477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6</w:t>
        </w:r>
        <w:r w:rsidRPr="00DB4414">
          <w:rPr>
            <w:u w:val="single"/>
          </w:rPr>
          <w:t xml:space="preserve"> - Maschera Espiazione pena in altro luogo</w:t>
        </w:r>
      </w:fldSimple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bookmarkStart w:id="63" w:name="_Ref400109590"/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_x0000_i1041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41" o:spid="_x0000_i1042" type="#_x0000_t75" style="width:468pt;height:11.25pt;visibility:visible" o:bordertopcolor="#4f81bd" o:borderleftcolor="#4f81bd" o:borderbottomcolor="#4f81bd" o:borderrightcolor="#4f81bd">
                  <v:imagedata r:id="rId1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86" o:spid="_x0000_i1043" type="#_x0000_t75" style="width:465pt;height:111pt;visibility:visible" o:bordertopcolor="#4f81bd" o:borderleftcolor="#4f81bd" o:borderbottomcolor="#4f81bd" o:borderrightcolor="#4f81bd">
                  <v:imagedata r:id="rId1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44" type="#_x0000_t75" style="width:464.25pt;height:47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Pr="00DB4414" w:rsidRDefault="00DA531D" w:rsidP="00D70523">
      <w:pPr>
        <w:pStyle w:val="Caption"/>
        <w:rPr>
          <w:u w:val="single"/>
        </w:rPr>
      </w:pPr>
      <w:bookmarkStart w:id="64" w:name="_Ref403635197"/>
      <w:bookmarkStart w:id="65" w:name="_Ref403635477"/>
      <w:bookmarkStart w:id="66" w:name="_Toc406511854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6</w:t>
      </w:r>
      <w:r w:rsidRPr="00DB4414">
        <w:rPr>
          <w:u w:val="single"/>
        </w:rPr>
        <w:fldChar w:fldCharType="end"/>
      </w:r>
      <w:bookmarkEnd w:id="64"/>
      <w:r w:rsidRPr="00DB4414">
        <w:rPr>
          <w:u w:val="single"/>
        </w:rPr>
        <w:t xml:space="preserve"> - Maschera Espiazione pena in altro luogo</w:t>
      </w:r>
      <w:bookmarkEnd w:id="63"/>
      <w:bookmarkEnd w:id="65"/>
      <w:bookmarkEnd w:id="66"/>
    </w:p>
    <w:p w:rsidR="00DA531D" w:rsidRPr="0036315F" w:rsidRDefault="00DA531D">
      <w:pPr>
        <w:spacing w:after="0" w:line="240" w:lineRule="auto"/>
        <w:rPr>
          <w:sz w:val="16"/>
          <w:szCs w:val="16"/>
        </w:rPr>
      </w:pPr>
    </w:p>
    <w:p w:rsidR="00DA531D" w:rsidRDefault="00DA531D" w:rsidP="00692C78">
      <w:pPr>
        <w:jc w:val="both"/>
        <w:rPr>
          <w:u w:val="single"/>
        </w:rPr>
      </w:pPr>
      <w:r>
        <w:t>Se l’operatore nella maschera (</w:t>
      </w:r>
      <w:r>
        <w:fldChar w:fldCharType="begin"/>
      </w:r>
      <w:r>
        <w:instrText xml:space="preserve"> REF _Ref403635510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4</w:t>
      </w:r>
      <w:r w:rsidRPr="00DB4414">
        <w:rPr>
          <w:u w:val="single"/>
        </w:rPr>
        <w:t xml:space="preserve"> - Maschera posizione libero</w:t>
      </w:r>
      <w:r>
        <w:fldChar w:fldCharType="end"/>
      </w:r>
      <w:r>
        <w:t>)</w:t>
      </w:r>
      <w:r w:rsidRPr="00D70523">
        <w:t xml:space="preserve"> </w:t>
      </w:r>
      <w:r w:rsidRPr="00AA4514">
        <w:t>pone la spunta sulla casella (checkbutton</w:t>
      </w:r>
      <w:r>
        <w:t xml:space="preserve">) “Detenuto per altra causa” ed il sistema visualizza la maschera in </w:t>
      </w:r>
      <w:r>
        <w:fldChar w:fldCharType="begin"/>
      </w:r>
      <w:r>
        <w:instrText xml:space="preserve"> REF _Ref403635275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7</w:t>
      </w:r>
      <w:r w:rsidRPr="00DB4414">
        <w:rPr>
          <w:u w:val="single"/>
        </w:rPr>
        <w:t xml:space="preserve"> - Maschera libero – Definitiva in istituto di detenzione</w:t>
      </w:r>
      <w:r>
        <w:fldChar w:fldCharType="end"/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bookmarkStart w:id="67" w:name="_Ref400110107"/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_x0000_i1045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46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42" o:spid="_x0000_i1047" type="#_x0000_t75" style="width:466.5pt;height:26.25pt;visibility:visible" o:bordertopcolor="#4f81bd" o:borderleftcolor="#4f81bd" o:borderbottomcolor="#4f81bd" o:borderrightcolor="#4f81bd">
                  <v:imagedata r:id="rId2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1" o:spid="_x0000_i1048" type="#_x0000_t75" style="width:465pt;height:21pt;visibility:visible" o:bordertopcolor="#4f81bd" o:borderleftcolor="#4f81bd" o:borderbottomcolor="#4f81bd" o:borderrightcolor="#4f81bd">
                  <v:imagedata r:id="rId2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89" o:spid="_x0000_i1049" type="#_x0000_t75" style="width:465.75pt;height:84pt;visibility:visible" o:bordertopcolor="#4f81bd" o:borderleftcolor="#4f81bd" o:borderbottomcolor="#4f81bd" o:borderrightcolor="#4f81bd">
                  <v:imagedata r:id="rId2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050" type="#_x0000_t75" style="width:464.25pt;height:47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36315F">
      <w:pPr>
        <w:pStyle w:val="Caption"/>
      </w:pPr>
      <w:bookmarkStart w:id="68" w:name="_Ref403635275"/>
      <w:bookmarkStart w:id="69" w:name="_Toc406511855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7</w:t>
      </w:r>
      <w:r w:rsidRPr="00DB4414">
        <w:rPr>
          <w:u w:val="single"/>
        </w:rPr>
        <w:fldChar w:fldCharType="end"/>
      </w:r>
      <w:bookmarkEnd w:id="67"/>
      <w:r w:rsidRPr="00DB4414">
        <w:rPr>
          <w:u w:val="single"/>
        </w:rPr>
        <w:t xml:space="preserve"> - Maschera libero – Definitiva in istituto di detenzione</w:t>
      </w:r>
      <w:bookmarkStart w:id="70" w:name="_Ref400110038"/>
      <w:bookmarkEnd w:id="68"/>
      <w:bookmarkEnd w:id="69"/>
      <w:r>
        <w:br w:type="page"/>
      </w:r>
    </w:p>
    <w:p w:rsidR="00DA531D" w:rsidRDefault="00DA531D" w:rsidP="00A24348">
      <w:pPr>
        <w:spacing w:after="0" w:line="240" w:lineRule="auto"/>
        <w:jc w:val="both"/>
      </w:pPr>
      <w:r>
        <w:t>Se l’operatore nella maschera spunta (</w:t>
      </w:r>
      <w:fldSimple w:instr=" REF _Ref403635275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7</w:t>
        </w:r>
        <w:r w:rsidRPr="00DB4414">
          <w:rPr>
            <w:u w:val="single"/>
          </w:rPr>
          <w:t xml:space="preserve"> - Maschera libero – Definitiva in istituto di detenzione</w:t>
        </w:r>
      </w:fldSimple>
      <w:r>
        <w:t xml:space="preserve">) </w:t>
      </w:r>
    </w:p>
    <w:p w:rsidR="00DA531D" w:rsidRDefault="00DA531D" w:rsidP="00A24348">
      <w:pPr>
        <w:spacing w:after="0" w:line="240" w:lineRule="auto"/>
        <w:jc w:val="both"/>
      </w:pPr>
      <w:r>
        <w:t>seleziona la casella di opzione “Misura Cautelare – in Istituto di Detenzione”  ed il sistema visualizza la maschera in (</w:t>
      </w:r>
      <w:fldSimple w:instr=" REF _Ref403635338 \h  \* MERGEFORMAT ">
        <w:r w:rsidRPr="00D62843">
          <w:rPr>
            <w:u w:val="single"/>
          </w:rPr>
          <w:t xml:space="preserve">Figura </w:t>
        </w:r>
        <w:r>
          <w:rPr>
            <w:noProof/>
            <w:u w:val="single"/>
          </w:rPr>
          <w:t>8</w:t>
        </w:r>
        <w:r w:rsidRPr="00D62843">
          <w:rPr>
            <w:u w:val="single"/>
          </w:rPr>
          <w:t xml:space="preserve"> - Maschera libero – misura cautelare in istituto detenzione</w:t>
        </w:r>
      </w:fldSimple>
      <w:r>
        <w:t>).</w:t>
      </w:r>
    </w:p>
    <w:p w:rsidR="00DA531D" w:rsidRDefault="00DA531D" w:rsidP="00A2434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30"/>
      </w:tblGrid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bookmarkStart w:id="71" w:name="_Ref403033720"/>
            <w:bookmarkStart w:id="72" w:name="_Ref403033714"/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_x0000_i1051" type="#_x0000_t75" style="width:467.25pt;height:44.2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52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43" o:spid="_x0000_i1053" type="#_x0000_t75" style="width:466.5pt;height:26.25pt;visibility:visible" o:bordertopcolor="#4f81bd" o:borderleftcolor="#4f81bd" o:borderbottomcolor="#4f81bd" o:borderrightcolor="#4f81bd">
                  <v:imagedata r:id="rId2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345" o:spid="_x0000_i1054" type="#_x0000_t75" style="width:471pt;height:21pt;visibility:visible">
                  <v:imagedata r:id="rId23" o:title="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422" o:spid="_x0000_i1055" type="#_x0000_t75" style="width:468pt;height:87.75pt;visibility:visible" o:bordertopcolor="#4f81bd" o:borderleftcolor="#4f81bd" o:borderbottomcolor="#4f81bd" o:borderrightcolor="#4f81bd">
                  <v:imagedata r:id="rId2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056" type="#_x0000_t75" style="width:464.25pt;height:44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F823A4">
      <w:pPr>
        <w:pStyle w:val="Caption"/>
        <w:jc w:val="both"/>
        <w:rPr>
          <w:u w:val="single"/>
        </w:rPr>
      </w:pPr>
      <w:bookmarkStart w:id="73" w:name="_Ref403635338"/>
      <w:bookmarkStart w:id="74" w:name="_Toc406511856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8</w:t>
      </w:r>
      <w:r w:rsidRPr="00D62843">
        <w:rPr>
          <w:u w:val="single"/>
        </w:rPr>
        <w:fldChar w:fldCharType="end"/>
      </w:r>
      <w:bookmarkEnd w:id="71"/>
      <w:r w:rsidRPr="00D62843">
        <w:rPr>
          <w:u w:val="single"/>
        </w:rPr>
        <w:t xml:space="preserve"> - Maschera libero – misura cautelare in istituto detenzione</w:t>
      </w:r>
      <w:bookmarkEnd w:id="72"/>
      <w:bookmarkEnd w:id="73"/>
      <w:bookmarkEnd w:id="74"/>
    </w:p>
    <w:p w:rsidR="00DA531D" w:rsidRDefault="00DA531D" w:rsidP="00A24348">
      <w:pPr>
        <w:spacing w:after="0" w:line="240" w:lineRule="auto"/>
        <w:jc w:val="both"/>
      </w:pPr>
      <w:bookmarkStart w:id="75" w:name="_Ref400109951"/>
      <w:r>
        <w:t>Se l’operatore  nella maschera  (</w:t>
      </w:r>
      <w:fldSimple w:instr=" REF _Ref403635275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7</w:t>
        </w:r>
        <w:r w:rsidRPr="00DB4414">
          <w:rPr>
            <w:u w:val="single"/>
          </w:rPr>
          <w:t xml:space="preserve"> - Maschera libero – Definitiva in istituto di detenzione</w:t>
        </w:r>
      </w:fldSimple>
      <w:r>
        <w:t xml:space="preserve">) </w:t>
      </w:r>
    </w:p>
    <w:p w:rsidR="00DA531D" w:rsidRDefault="00DA531D" w:rsidP="00A24348">
      <w:pPr>
        <w:spacing w:after="0" w:line="240" w:lineRule="auto"/>
        <w:jc w:val="both"/>
      </w:pPr>
      <w:r>
        <w:t xml:space="preserve">seleziona la casella di opzione “Misura Cautelare – in  Altro Luogo”  ed il sistema visualizza la maschera in </w:t>
      </w:r>
    </w:p>
    <w:p w:rsidR="00DA531D" w:rsidRDefault="00DA531D" w:rsidP="00A24348">
      <w:pPr>
        <w:spacing w:after="0" w:line="240" w:lineRule="auto"/>
        <w:jc w:val="both"/>
      </w:pPr>
      <w:fldSimple w:instr=" REF _Ref403635415 \h  \* MERGEFORMAT ">
        <w:r w:rsidRPr="00D62843">
          <w:rPr>
            <w:u w:val="single"/>
          </w:rPr>
          <w:t xml:space="preserve">Figura </w:t>
        </w:r>
        <w:r>
          <w:rPr>
            <w:noProof/>
            <w:u w:val="single"/>
          </w:rPr>
          <w:t>9</w:t>
        </w:r>
        <w:r w:rsidRPr="00D62843">
          <w:rPr>
            <w:u w:val="single"/>
          </w:rPr>
          <w:t xml:space="preserve"> - Maschera libero – misura cautelare in altro luogo</w:t>
        </w:r>
      </w:fldSimple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bookmarkStart w:id="76" w:name="_Ref400110761"/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_x0000_i1057" type="#_x0000_t75" style="width:459.75pt;height:33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58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44" o:spid="_x0000_i1059" type="#_x0000_t75" style="width:466.5pt;height:26.25pt;visibility:visible" o:bordertopcolor="#4f81bd" o:borderleftcolor="#4f81bd" o:borderbottomcolor="#4f81bd" o:borderrightcolor="#4f81bd">
                  <v:imagedata r:id="rId2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346" o:spid="_x0000_i1060" type="#_x0000_t75" style="width:462pt;height:19.5pt;visibility:visible">
                  <v:imagedata r:id="rId25" o:title="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424" o:spid="_x0000_i1061" type="#_x0000_t75" style="width:467.25pt;height:123.75pt;visibility:visible" o:bordertopcolor="#4f81bd" o:borderleftcolor="#4f81bd" o:borderbottomcolor="#4f81bd" o:borderrightcolor="#4f81bd">
                  <v:imagedata r:id="rId2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6E3770">
        <w:tc>
          <w:tcPr>
            <w:tcW w:w="22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6E3770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62" type="#_x0000_t75" style="width:464.25pt;height:44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36315F">
      <w:pPr>
        <w:pStyle w:val="Caption"/>
      </w:pPr>
      <w:bookmarkStart w:id="77" w:name="_Ref403635415"/>
      <w:bookmarkStart w:id="78" w:name="_Toc406511857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9</w:t>
      </w:r>
      <w:r w:rsidRPr="00D62843">
        <w:rPr>
          <w:u w:val="single"/>
        </w:rPr>
        <w:fldChar w:fldCharType="end"/>
      </w:r>
      <w:bookmarkEnd w:id="76"/>
      <w:r w:rsidRPr="00D62843">
        <w:rPr>
          <w:u w:val="single"/>
        </w:rPr>
        <w:t xml:space="preserve"> - Maschera libero – misura cautelare in altro luogo</w:t>
      </w:r>
      <w:bookmarkEnd w:id="77"/>
      <w:bookmarkEnd w:id="78"/>
      <w:r>
        <w:br w:type="page"/>
      </w:r>
    </w:p>
    <w:p w:rsidR="00DA531D" w:rsidRDefault="00DA531D" w:rsidP="007C0608">
      <w:pPr>
        <w:spacing w:after="0" w:line="240" w:lineRule="auto"/>
        <w:jc w:val="both"/>
      </w:pPr>
      <w:r>
        <w:t>Le interfacce utente sopra allegate sono navigabili secondo il seguente diagramma di navigazione:</w:t>
      </w:r>
    </w:p>
    <w:p w:rsidR="00DA531D" w:rsidRDefault="00DA531D" w:rsidP="007C0608">
      <w:pPr>
        <w:spacing w:after="0" w:line="240" w:lineRule="auto"/>
        <w:jc w:val="both"/>
      </w:pPr>
    </w:p>
    <w:p w:rsidR="00DA531D" w:rsidRDefault="00DA531D" w:rsidP="00D43F7F">
      <w:pPr>
        <w:keepNext/>
      </w:pPr>
      <w:r w:rsidRPr="00721C00">
        <w:rPr>
          <w:noProof/>
          <w:lang w:eastAsia="it-IT"/>
        </w:rPr>
        <w:pict>
          <v:shape id="Immagine 205" o:spid="_x0000_i1063" type="#_x0000_t75" style="width:480pt;height:214.5pt;visibility:visible" o:bordertopcolor="#4f81bd" o:borderleftcolor="#4f81bd" o:borderbottomcolor="#4f81bd" o:borderrightcolor="#4f81bd">
            <v:imagedata r:id="rId2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43F7F" w:rsidRDefault="00DA531D" w:rsidP="00D43F7F">
      <w:pPr>
        <w:pStyle w:val="Caption"/>
        <w:rPr>
          <w:u w:val="single"/>
        </w:rPr>
      </w:pPr>
      <w:bookmarkStart w:id="79" w:name="_Toc406511858"/>
      <w:r w:rsidRPr="00D43F7F">
        <w:rPr>
          <w:u w:val="single"/>
        </w:rPr>
        <w:t xml:space="preserve">Figura </w:t>
      </w:r>
      <w:r w:rsidRPr="00D43F7F">
        <w:rPr>
          <w:u w:val="single"/>
        </w:rPr>
        <w:fldChar w:fldCharType="begin"/>
      </w:r>
      <w:r w:rsidRPr="00D43F7F">
        <w:rPr>
          <w:u w:val="single"/>
        </w:rPr>
        <w:instrText xml:space="preserve"> SEQ Figura \* ARABIC </w:instrText>
      </w:r>
      <w:r w:rsidRPr="00D43F7F">
        <w:rPr>
          <w:u w:val="single"/>
        </w:rPr>
        <w:fldChar w:fldCharType="separate"/>
      </w:r>
      <w:r>
        <w:rPr>
          <w:noProof/>
          <w:u w:val="single"/>
        </w:rPr>
        <w:t>10</w:t>
      </w:r>
      <w:r w:rsidRPr="00D43F7F">
        <w:rPr>
          <w:u w:val="single"/>
        </w:rPr>
        <w:fldChar w:fldCharType="end"/>
      </w:r>
      <w:r w:rsidRPr="00D43F7F">
        <w:rPr>
          <w:u w:val="single"/>
        </w:rPr>
        <w:t xml:space="preserve"> - Diagramma navigazione</w:t>
      </w:r>
      <w:bookmarkEnd w:id="79"/>
    </w:p>
    <w:p w:rsidR="00DA531D" w:rsidRDefault="00DA531D">
      <w:pPr>
        <w:pStyle w:val="Heading2"/>
        <w:ind w:left="578" w:hanging="578"/>
      </w:pPr>
      <w:bookmarkStart w:id="80" w:name="_Toc406512023"/>
      <w:bookmarkEnd w:id="70"/>
      <w:bookmarkEnd w:id="75"/>
      <w:r>
        <w:t>Riferimenti</w:t>
      </w:r>
      <w:bookmarkEnd w:id="80"/>
    </w:p>
    <w:p w:rsidR="00DA531D" w:rsidRDefault="00DA531D" w:rsidP="00FA269F">
      <w:r>
        <w:t>Confronta “</w:t>
      </w:r>
      <w:fldSimple w:instr=" REF Riferimento_1 \h  \* MERGEFORMAT ">
        <w:r w:rsidRPr="007A4E25">
          <w:rPr>
            <w:u w:val="single"/>
          </w:rPr>
          <w:t>documento analisi 16_07_14.doc</w:t>
        </w:r>
      </w:fldSimple>
      <w:r>
        <w:t xml:space="preserve">”. </w:t>
      </w:r>
    </w:p>
    <w:p w:rsidR="00DA531D" w:rsidRPr="001F0A02" w:rsidRDefault="00DA531D">
      <w:pPr>
        <w:pStyle w:val="Heading2"/>
        <w:ind w:left="578" w:hanging="578"/>
      </w:pPr>
      <w:bookmarkStart w:id="81" w:name="_Toc406512024"/>
      <w:r>
        <w:t>Sottosistema</w:t>
      </w:r>
      <w:bookmarkEnd w:id="81"/>
    </w:p>
    <w:p w:rsidR="00DA531D" w:rsidRDefault="00DA531D">
      <w:r>
        <w:t xml:space="preserve">La modifica interessa solo il sottosistema Siep. </w:t>
      </w:r>
    </w:p>
    <w:p w:rsidR="00DA531D" w:rsidRPr="001F0A02" w:rsidRDefault="00DA531D">
      <w:pPr>
        <w:pStyle w:val="Heading2"/>
        <w:ind w:left="578" w:hanging="578"/>
      </w:pPr>
      <w:bookmarkStart w:id="82" w:name="_Toc406512025"/>
      <w:r>
        <w:t>Uffici</w:t>
      </w:r>
      <w:bookmarkEnd w:id="82"/>
    </w:p>
    <w:p w:rsidR="00DA531D" w:rsidRDefault="00DA531D">
      <w:r w:rsidRPr="001E0C5B">
        <w:t>L’intervento in parola riguarda tutti gli uffici.</w:t>
      </w:r>
    </w:p>
    <w:p w:rsidR="00DA531D" w:rsidRPr="001F0A02" w:rsidRDefault="00DA531D" w:rsidP="001F0A02">
      <w:pPr>
        <w:pStyle w:val="Heading2"/>
        <w:ind w:left="578" w:hanging="578"/>
      </w:pPr>
      <w:bookmarkStart w:id="83" w:name="_Toc406512026"/>
      <w:r w:rsidRPr="001F0A02">
        <w:t>Modifica funzionalità</w:t>
      </w:r>
      <w:bookmarkEnd w:id="83"/>
    </w:p>
    <w:p w:rsidR="00DA531D" w:rsidRPr="001F0A02" w:rsidRDefault="00DA531D" w:rsidP="001F0A02">
      <w:pPr>
        <w:pStyle w:val="Heading2"/>
        <w:ind w:left="578" w:hanging="578"/>
      </w:pPr>
      <w:bookmarkStart w:id="84" w:name="_Toc406512027"/>
      <w:r w:rsidRPr="001F0A02">
        <w:t>Modifica interfacce utente</w:t>
      </w:r>
      <w:bookmarkEnd w:id="84"/>
    </w:p>
    <w:p w:rsidR="00DA531D" w:rsidRPr="00264306" w:rsidRDefault="00DA531D" w:rsidP="003A6DAD">
      <w:pPr>
        <w:jc w:val="both"/>
      </w:pPr>
      <w:r w:rsidRPr="00264306">
        <w:t>Le interfacce devono essere realizzate componendo le sezioni con i criteri descritti nel paragrafo precedente (</w:t>
      </w:r>
      <w:fldSimple w:instr=" REF _Ref399748481 \h  \* MERGEFORMAT ">
        <w:r w:rsidRPr="007A4E25">
          <w:rPr>
            <w:u w:val="single"/>
          </w:rPr>
          <w:t>Descrizione dell’intervento</w:t>
        </w:r>
      </w:fldSimple>
      <w:r w:rsidRPr="00264306">
        <w:t>).</w:t>
      </w:r>
    </w:p>
    <w:p w:rsidR="00DA531D" w:rsidRPr="00264306" w:rsidRDefault="00DA531D" w:rsidP="00D8397A">
      <w:pPr>
        <w:keepNext/>
      </w:pPr>
      <w:r w:rsidRPr="00721C00">
        <w:rPr>
          <w:noProof/>
          <w:lang w:eastAsia="it-IT"/>
        </w:rPr>
        <w:pict>
          <v:shape id="_x0000_i1064" type="#_x0000_t75" style="width:474.75pt;height:71.25pt;visibility:visible" o:bordertopcolor="#4f81bd" o:borderleftcolor="#4f81bd" o:borderbottomcolor="#4f81bd" o:borderrightcolor="#4f81bd">
            <v:imagedata r:id="rId1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B4414" w:rsidRDefault="00DA531D" w:rsidP="00D8397A">
      <w:pPr>
        <w:pStyle w:val="Caption"/>
        <w:rPr>
          <w:u w:val="single"/>
        </w:rPr>
      </w:pPr>
      <w:bookmarkStart w:id="85" w:name="_Ref399745866"/>
      <w:bookmarkStart w:id="86" w:name="_Ref399745856"/>
      <w:bookmarkStart w:id="87" w:name="_Toc406511859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11</w:t>
      </w:r>
      <w:r w:rsidRPr="00DB4414">
        <w:rPr>
          <w:u w:val="single"/>
        </w:rPr>
        <w:fldChar w:fldCharType="end"/>
      </w:r>
      <w:bookmarkEnd w:id="85"/>
      <w:r w:rsidRPr="00DB4414">
        <w:rPr>
          <w:u w:val="single"/>
        </w:rPr>
        <w:t xml:space="preserve"> - Sezione A</w:t>
      </w:r>
      <w:bookmarkEnd w:id="86"/>
      <w:bookmarkEnd w:id="87"/>
    </w:p>
    <w:p w:rsidR="00DA531D" w:rsidRPr="00954B91" w:rsidRDefault="00DA531D" w:rsidP="00A923DB">
      <w:pPr>
        <w:rPr>
          <w:sz w:val="16"/>
          <w:szCs w:val="16"/>
        </w:rPr>
      </w:pPr>
    </w:p>
    <w:p w:rsidR="00DA531D" w:rsidRPr="00A923DB" w:rsidRDefault="00DA531D" w:rsidP="003F0E4A">
      <w:pPr>
        <w:keepNext/>
      </w:pPr>
      <w:r w:rsidRPr="00721C00">
        <w:rPr>
          <w:noProof/>
          <w:lang w:eastAsia="it-IT"/>
        </w:rPr>
        <w:pict>
          <v:shape id="_x0000_i1065" type="#_x0000_t75" style="width:474.75pt;height:20.25pt;visibility:visible" o:bordertopcolor="#4f81bd" o:borderleftcolor="#4f81bd" o:borderbottomcolor="#4f81bd" o:borderrightcolor="#4f81bd">
            <v:imagedata r:id="rId1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B4414" w:rsidRDefault="00DA531D" w:rsidP="003F0E4A">
      <w:pPr>
        <w:pStyle w:val="Caption"/>
        <w:rPr>
          <w:u w:val="single"/>
        </w:rPr>
      </w:pPr>
      <w:bookmarkStart w:id="88" w:name="_Ref399745992"/>
      <w:bookmarkStart w:id="89" w:name="_Toc406511860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12</w:t>
      </w:r>
      <w:r w:rsidRPr="00DB4414">
        <w:rPr>
          <w:u w:val="single"/>
        </w:rPr>
        <w:fldChar w:fldCharType="end"/>
      </w:r>
      <w:bookmarkEnd w:id="88"/>
      <w:r w:rsidRPr="00DB4414">
        <w:rPr>
          <w:u w:val="single"/>
        </w:rPr>
        <w:t xml:space="preserve"> - Sezione B</w:t>
      </w:r>
      <w:bookmarkEnd w:id="89"/>
    </w:p>
    <w:p w:rsidR="00DA531D" w:rsidRPr="00954B91" w:rsidRDefault="00DA531D">
      <w:pPr>
        <w:spacing w:after="0" w:line="240" w:lineRule="auto"/>
        <w:rPr>
          <w:sz w:val="16"/>
          <w:szCs w:val="16"/>
        </w:rPr>
      </w:pPr>
    </w:p>
    <w:p w:rsidR="00DA531D" w:rsidRPr="00264306" w:rsidRDefault="00DA531D" w:rsidP="003F0E4A">
      <w:pPr>
        <w:keepNext/>
      </w:pPr>
      <w:r w:rsidRPr="00721C00">
        <w:rPr>
          <w:noProof/>
          <w:lang w:eastAsia="it-IT"/>
        </w:rPr>
        <w:pict>
          <v:shape id="_x0000_i1066" type="#_x0000_t75" style="width:475.5pt;height:32.25pt;visibility:visible" o:bordertopcolor="#4f81bd" o:borderleftcolor="#4f81bd" o:borderbottomcolor="#4f81bd" o:borderrightcolor="#4f81bd">
            <v:imagedata r:id="rId1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B4414" w:rsidRDefault="00DA531D" w:rsidP="003F0E4A">
      <w:pPr>
        <w:pStyle w:val="Caption"/>
        <w:rPr>
          <w:u w:val="single"/>
        </w:rPr>
      </w:pPr>
      <w:bookmarkStart w:id="90" w:name="_Ref399746360"/>
      <w:bookmarkStart w:id="91" w:name="_Toc406511861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13</w:t>
      </w:r>
      <w:r w:rsidRPr="00DB4414">
        <w:rPr>
          <w:u w:val="single"/>
        </w:rPr>
        <w:fldChar w:fldCharType="end"/>
      </w:r>
      <w:bookmarkEnd w:id="90"/>
      <w:r w:rsidRPr="00DB4414">
        <w:rPr>
          <w:u w:val="single"/>
        </w:rPr>
        <w:t xml:space="preserve"> - Sezione C</w:t>
      </w:r>
      <w:bookmarkEnd w:id="91"/>
    </w:p>
    <w:p w:rsidR="00DA531D" w:rsidRPr="00954B91" w:rsidRDefault="00DA531D" w:rsidP="004E3D96">
      <w:pPr>
        <w:keepNext/>
        <w:rPr>
          <w:sz w:val="16"/>
          <w:szCs w:val="16"/>
          <w:highlight w:val="magenta"/>
        </w:rPr>
      </w:pPr>
    </w:p>
    <w:p w:rsidR="00DA531D" w:rsidRDefault="00DA531D" w:rsidP="004E3D96">
      <w:pPr>
        <w:keepNext/>
        <w:rPr>
          <w:highlight w:val="magenta"/>
        </w:rPr>
      </w:pPr>
      <w:r w:rsidRPr="00721C00">
        <w:rPr>
          <w:noProof/>
          <w:lang w:eastAsia="it-IT"/>
        </w:rPr>
        <w:pict>
          <v:shape id="_x0000_i1067" type="#_x0000_t75" style="width:480pt;height:21.75pt;visibility:visible" o:bordertopcolor="#4f81bd" o:borderleftcolor="#4f81bd" o:borderbottomcolor="#4f81bd" o:borderrightcolor="#4f81bd">
            <v:imagedata r:id="rId2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B4414" w:rsidRDefault="00DA531D" w:rsidP="004E3D96">
      <w:pPr>
        <w:pStyle w:val="Caption"/>
        <w:rPr>
          <w:u w:val="single"/>
        </w:rPr>
      </w:pPr>
      <w:bookmarkStart w:id="92" w:name="_Ref399747117"/>
      <w:bookmarkStart w:id="93" w:name="_Toc406511862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14</w:t>
      </w:r>
      <w:r w:rsidRPr="00DB4414">
        <w:rPr>
          <w:u w:val="single"/>
        </w:rPr>
        <w:fldChar w:fldCharType="end"/>
      </w:r>
      <w:bookmarkEnd w:id="92"/>
      <w:r w:rsidRPr="00DB4414">
        <w:rPr>
          <w:u w:val="single"/>
        </w:rPr>
        <w:t xml:space="preserve"> - Sezione D</w:t>
      </w:r>
      <w:bookmarkEnd w:id="93"/>
    </w:p>
    <w:p w:rsidR="00DA531D" w:rsidRPr="00954B91" w:rsidRDefault="00DA531D" w:rsidP="003273B7">
      <w:pPr>
        <w:rPr>
          <w:sz w:val="16"/>
          <w:szCs w:val="16"/>
        </w:rPr>
      </w:pPr>
      <w:bookmarkStart w:id="94" w:name="_Ref399748368"/>
    </w:p>
    <w:p w:rsidR="00DA531D" w:rsidRDefault="00DA531D" w:rsidP="003273B7">
      <w:r w:rsidRPr="00721C00">
        <w:rPr>
          <w:noProof/>
          <w:lang w:eastAsia="it-IT"/>
        </w:rPr>
        <w:pict>
          <v:shape id="_x0000_i1068" type="#_x0000_t75" style="width:480.75pt;height:87pt;visibility:visible" o:bordertopcolor="#4f81bd" o:borderleftcolor="#4f81bd" o:borderbottomcolor="#4f81bd" o:borderrightcolor="#4f81bd">
            <v:imagedata r:id="rId2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B4414" w:rsidRDefault="00DA531D" w:rsidP="00692C78">
      <w:pPr>
        <w:pStyle w:val="Caption"/>
        <w:rPr>
          <w:u w:val="single"/>
        </w:rPr>
      </w:pPr>
      <w:bookmarkStart w:id="95" w:name="_Ref402357733"/>
      <w:bookmarkStart w:id="96" w:name="_Toc406511863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15</w:t>
      </w:r>
      <w:r w:rsidRPr="00DB4414">
        <w:rPr>
          <w:u w:val="single"/>
        </w:rPr>
        <w:fldChar w:fldCharType="end"/>
      </w:r>
      <w:bookmarkEnd w:id="95"/>
      <w:r w:rsidRPr="00DB4414">
        <w:rPr>
          <w:u w:val="single"/>
        </w:rPr>
        <w:t xml:space="preserve"> - Sezione E - Libero – Detenuto Altra Causa – Definitivo in Istituto</w:t>
      </w:r>
      <w:bookmarkEnd w:id="96"/>
    </w:p>
    <w:p w:rsidR="00DA531D" w:rsidRPr="00D62843" w:rsidRDefault="00DA531D" w:rsidP="003273B7">
      <w:pPr>
        <w:rPr>
          <w:sz w:val="16"/>
          <w:szCs w:val="16"/>
        </w:rPr>
      </w:pPr>
    </w:p>
    <w:p w:rsidR="00DA531D" w:rsidRPr="00A01D15" w:rsidRDefault="00DA531D" w:rsidP="00A01D15">
      <w:bookmarkStart w:id="97" w:name="_Ref402357745"/>
      <w:r w:rsidRPr="00721C00">
        <w:rPr>
          <w:noProof/>
          <w:lang w:eastAsia="it-IT"/>
        </w:rPr>
        <w:pict>
          <v:shape id="Immagine 421" o:spid="_x0000_i1069" type="#_x0000_t75" style="width:476.25pt;height:102pt;visibility:visible" o:bordertopcolor="#4f81bd" o:borderleftcolor="#4f81bd" o:borderbottomcolor="#4f81bd" o:borderrightcolor="#4f81bd">
            <v:imagedata r:id="rId2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92C78">
      <w:pPr>
        <w:pStyle w:val="Caption"/>
        <w:rPr>
          <w:u w:val="single"/>
        </w:rPr>
      </w:pPr>
      <w:bookmarkStart w:id="98" w:name="_Ref404089431"/>
      <w:bookmarkStart w:id="99" w:name="_Toc406511864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16</w:t>
      </w:r>
      <w:r w:rsidRPr="00D62843">
        <w:rPr>
          <w:u w:val="single"/>
        </w:rPr>
        <w:fldChar w:fldCharType="end"/>
      </w:r>
      <w:bookmarkEnd w:id="97"/>
      <w:bookmarkEnd w:id="98"/>
      <w:r w:rsidRPr="00D62843">
        <w:rPr>
          <w:u w:val="single"/>
        </w:rPr>
        <w:t xml:space="preserve"> - Sezione F - Libero – Detenuto Altra Causa – Misura cautelare in Istituto</w:t>
      </w:r>
      <w:bookmarkEnd w:id="99"/>
    </w:p>
    <w:p w:rsidR="00DA531D" w:rsidRPr="00D5393E" w:rsidRDefault="00DA531D" w:rsidP="00D65AA1">
      <w:pPr>
        <w:rPr>
          <w:sz w:val="16"/>
          <w:szCs w:val="16"/>
        </w:rPr>
      </w:pPr>
    </w:p>
    <w:p w:rsidR="00DA531D" w:rsidRPr="00D5393E" w:rsidRDefault="00DA531D" w:rsidP="00684ED0">
      <w:bookmarkStart w:id="100" w:name="_Ref400015884"/>
      <w:bookmarkStart w:id="101" w:name="_Ref400015879"/>
      <w:r w:rsidRPr="00721C00">
        <w:rPr>
          <w:noProof/>
          <w:lang w:eastAsia="it-IT"/>
        </w:rPr>
        <w:pict>
          <v:shape id="Immagine 423" o:spid="_x0000_i1070" type="#_x0000_t75" style="width:475.5pt;height:170.25pt;visibility:visible" o:bordertopcolor="#4f81bd" o:borderleftcolor="#4f81bd" o:borderbottomcolor="#4f81bd" o:borderrightcolor="#4f81bd">
            <v:imagedata r:id="rId2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5393E" w:rsidRDefault="00DA531D" w:rsidP="003A6DAD">
      <w:pPr>
        <w:pStyle w:val="Caption"/>
        <w:rPr>
          <w:u w:val="single"/>
        </w:rPr>
      </w:pPr>
      <w:bookmarkStart w:id="102" w:name="_Ref405477319"/>
      <w:bookmarkStart w:id="103" w:name="_Toc406511865"/>
      <w:r w:rsidRPr="00D5393E">
        <w:rPr>
          <w:u w:val="single"/>
        </w:rPr>
        <w:t xml:space="preserve">Figura </w:t>
      </w:r>
      <w:r w:rsidRPr="00D5393E">
        <w:rPr>
          <w:u w:val="single"/>
        </w:rPr>
        <w:fldChar w:fldCharType="begin"/>
      </w:r>
      <w:r w:rsidRPr="00D5393E">
        <w:rPr>
          <w:u w:val="single"/>
        </w:rPr>
        <w:instrText xml:space="preserve"> SEQ Figura \* ARABIC </w:instrText>
      </w:r>
      <w:r w:rsidRPr="00D5393E">
        <w:rPr>
          <w:u w:val="single"/>
        </w:rPr>
        <w:fldChar w:fldCharType="separate"/>
      </w:r>
      <w:r>
        <w:rPr>
          <w:noProof/>
          <w:u w:val="single"/>
        </w:rPr>
        <w:t>17</w:t>
      </w:r>
      <w:r w:rsidRPr="00D5393E">
        <w:rPr>
          <w:u w:val="single"/>
        </w:rPr>
        <w:fldChar w:fldCharType="end"/>
      </w:r>
      <w:bookmarkEnd w:id="94"/>
      <w:bookmarkEnd w:id="100"/>
      <w:bookmarkEnd w:id="102"/>
      <w:r w:rsidRPr="00D5393E">
        <w:rPr>
          <w:u w:val="single"/>
        </w:rPr>
        <w:t xml:space="preserve"> - Sezione G – Libero – Detenuto Altra Causa – Misura cautelare in Altro Luogo</w:t>
      </w:r>
      <w:bookmarkEnd w:id="101"/>
      <w:bookmarkEnd w:id="103"/>
    </w:p>
    <w:p w:rsidR="00DA531D" w:rsidRPr="00954B91" w:rsidRDefault="00DA531D" w:rsidP="00D76E1B">
      <w:pPr>
        <w:keepNext/>
        <w:rPr>
          <w:sz w:val="16"/>
          <w:szCs w:val="16"/>
        </w:rPr>
      </w:pPr>
    </w:p>
    <w:p w:rsidR="00DA531D" w:rsidRDefault="00DA531D" w:rsidP="00D76E1B">
      <w:pPr>
        <w:keepNext/>
      </w:pPr>
      <w:r w:rsidRPr="00721C00">
        <w:rPr>
          <w:noProof/>
          <w:lang w:eastAsia="it-IT"/>
        </w:rPr>
        <w:pict>
          <v:shape id="_x0000_i1071" type="#_x0000_t75" style="width:479.25pt;height:42.75pt;visibility:visible" o:bordertopcolor="#4f81bd" o:borderleftcolor="#4f81bd" o:borderbottomcolor="#4f81bd" o:borderrightcolor="#4f81bd">
            <v:imagedata r:id="rId1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DB4414" w:rsidRDefault="00DA531D" w:rsidP="00DB4414">
      <w:pPr>
        <w:pStyle w:val="Caption"/>
        <w:rPr>
          <w:u w:val="single"/>
        </w:rPr>
      </w:pPr>
      <w:bookmarkStart w:id="104" w:name="_Ref402357496"/>
      <w:bookmarkStart w:id="105" w:name="_Toc406511866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18</w:t>
      </w:r>
      <w:r w:rsidRPr="00DB4414">
        <w:rPr>
          <w:u w:val="single"/>
        </w:rPr>
        <w:fldChar w:fldCharType="end"/>
      </w:r>
      <w:bookmarkEnd w:id="104"/>
      <w:r w:rsidRPr="00DB4414">
        <w:rPr>
          <w:u w:val="single"/>
        </w:rPr>
        <w:t xml:space="preserve"> - Sezione H - Espiazione Pena in Istituto di Detenzione</w:t>
      </w:r>
      <w:bookmarkEnd w:id="105"/>
    </w:p>
    <w:p w:rsidR="00DA531D" w:rsidRPr="00954B91" w:rsidRDefault="00DA531D" w:rsidP="00D76E1B">
      <w:pPr>
        <w:keepNext/>
        <w:rPr>
          <w:sz w:val="16"/>
          <w:szCs w:val="16"/>
        </w:rPr>
      </w:pPr>
    </w:p>
    <w:p w:rsidR="00DA531D" w:rsidRDefault="00DA531D" w:rsidP="00D76E1B">
      <w:pPr>
        <w:keepNext/>
      </w:pPr>
      <w:r w:rsidRPr="00721C00">
        <w:rPr>
          <w:noProof/>
          <w:lang w:eastAsia="it-IT"/>
        </w:rPr>
        <w:pict>
          <v:shape id="_x0000_i1072" type="#_x0000_t75" style="width:480.75pt;height:114.75pt;visibility:visible" o:bordertopcolor="#4f81bd" o:borderleftcolor="#4f81bd" o:borderbottomcolor="#4f81bd" o:borderrightcolor="#4f81bd">
            <v:imagedata r:id="rId1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DB4414">
      <w:pPr>
        <w:pStyle w:val="Caption"/>
        <w:rPr>
          <w:u w:val="single"/>
        </w:rPr>
      </w:pPr>
      <w:bookmarkStart w:id="106" w:name="_Ref402357478"/>
      <w:bookmarkStart w:id="107" w:name="_Toc406511867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19</w:t>
      </w:r>
      <w:r w:rsidRPr="00DB4414">
        <w:rPr>
          <w:u w:val="single"/>
        </w:rPr>
        <w:fldChar w:fldCharType="end"/>
      </w:r>
      <w:bookmarkEnd w:id="106"/>
      <w:r w:rsidRPr="00DB4414">
        <w:rPr>
          <w:u w:val="single"/>
        </w:rPr>
        <w:t xml:space="preserve"> - Sezione I - Espiazione Pena in Altro Luogo</w:t>
      </w:r>
      <w:bookmarkEnd w:id="107"/>
    </w:p>
    <w:p w:rsidR="00DA531D" w:rsidRPr="00A923DB" w:rsidRDefault="00DA531D" w:rsidP="00D76E1B">
      <w:pPr>
        <w:keepNext/>
      </w:pPr>
      <w:r w:rsidRPr="00721C00">
        <w:rPr>
          <w:noProof/>
          <w:lang w:eastAsia="it-IT"/>
        </w:rPr>
        <w:pict>
          <v:shape id="_x0000_i1073" type="#_x0000_t75" style="width:480pt;height:63pt;visibility:visible" o:bordertopcolor="#4f81bd" o:borderleftcolor="#4f81bd" o:borderbottomcolor="#4f81bd" o:borderrightcolor="#4f81bd">
            <v:imagedata r:id="rId1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D76E1B">
      <w:pPr>
        <w:pStyle w:val="Caption"/>
      </w:pPr>
      <w:bookmarkStart w:id="108" w:name="_Ref399746707"/>
      <w:bookmarkStart w:id="109" w:name="_Toc406511868"/>
      <w:r w:rsidRPr="00A923DB">
        <w:t xml:space="preserve">Figura </w:t>
      </w:r>
      <w:fldSimple w:instr=" SEQ Figura \* ARABIC ">
        <w:r>
          <w:rPr>
            <w:noProof/>
          </w:rPr>
          <w:t>20</w:t>
        </w:r>
      </w:fldSimple>
      <w:bookmarkEnd w:id="108"/>
      <w:r w:rsidRPr="00A923DB">
        <w:t xml:space="preserve"> - Sezione L</w:t>
      </w:r>
      <w:bookmarkEnd w:id="109"/>
    </w:p>
    <w:p w:rsidR="00DA531D" w:rsidRPr="00A923DB" w:rsidRDefault="00DA531D" w:rsidP="00A923DB">
      <w:pPr>
        <w:spacing w:after="0" w:line="240" w:lineRule="auto"/>
      </w:pPr>
      <w:r w:rsidRPr="00A923DB">
        <w:t>Dalla vecchia interfaccia utente vengono rimosse le informazioni:</w:t>
      </w:r>
    </w:p>
    <w:p w:rsidR="00DA531D" w:rsidRPr="00A923DB" w:rsidRDefault="00DA531D" w:rsidP="00AF7364">
      <w:pPr>
        <w:pStyle w:val="ListParagraph"/>
        <w:numPr>
          <w:ilvl w:val="0"/>
          <w:numId w:val="23"/>
        </w:numPr>
        <w:spacing w:after="0" w:line="240" w:lineRule="auto"/>
      </w:pPr>
      <w:r w:rsidRPr="00A923DB">
        <w:t>“Luogo lavoro semilibertà”</w:t>
      </w:r>
    </w:p>
    <w:p w:rsidR="00DA531D" w:rsidRDefault="00DA531D" w:rsidP="00AF7364">
      <w:pPr>
        <w:pStyle w:val="ListParagraph"/>
        <w:numPr>
          <w:ilvl w:val="0"/>
          <w:numId w:val="23"/>
        </w:numPr>
        <w:spacing w:after="0" w:line="240" w:lineRule="auto"/>
      </w:pPr>
      <w:r w:rsidRPr="00A923DB">
        <w:t>“Luogo prova affidamento”</w:t>
      </w:r>
      <w:r>
        <w:t>.</w:t>
      </w:r>
    </w:p>
    <w:p w:rsidR="00DA531D" w:rsidRDefault="00DA531D" w:rsidP="00A923DB">
      <w:pPr>
        <w:spacing w:after="0" w:line="240" w:lineRule="auto"/>
      </w:pPr>
      <w:r>
        <w:t>Le informazioni contenute in archivio vengono visualizzate nelle nuove interfacce nel campo “Note” a sola lettura e non modificabile dall’operatore.</w:t>
      </w:r>
    </w:p>
    <w:p w:rsidR="00DA531D" w:rsidRDefault="00DA531D" w:rsidP="00A923DB">
      <w:pPr>
        <w:spacing w:after="0" w:line="240" w:lineRule="auto"/>
      </w:pPr>
      <w:r>
        <w:t>Si è concordato che le caselle di opzione devono precedere le relative etichette come mostrato nelle figure precedenti.</w:t>
      </w:r>
    </w:p>
    <w:p w:rsidR="00DA531D" w:rsidRPr="00641AD2" w:rsidRDefault="00DA531D">
      <w:pPr>
        <w:spacing w:after="0" w:line="240" w:lineRule="auto"/>
        <w:rPr>
          <w:sz w:val="16"/>
          <w:szCs w:val="16"/>
        </w:rPr>
      </w:pPr>
    </w:p>
    <w:p w:rsidR="00DA531D" w:rsidRPr="001F0A02" w:rsidRDefault="00DA531D" w:rsidP="001F0A02">
      <w:pPr>
        <w:pStyle w:val="Heading2"/>
        <w:ind w:left="578" w:hanging="578"/>
      </w:pPr>
      <w:bookmarkStart w:id="110" w:name="_Toc406512028"/>
      <w:r w:rsidRPr="001F0A02">
        <w:t>Modifica interfacce software/algoritmi</w:t>
      </w:r>
      <w:bookmarkEnd w:id="110"/>
    </w:p>
    <w:p w:rsidR="00DA531D" w:rsidRDefault="00DA531D" w:rsidP="000F0028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1F29AA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6D0043" w:rsidRDefault="00DA531D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6D0043" w:rsidRDefault="00DA531D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6D0043" w:rsidRDefault="00DA531D" w:rsidP="001F29A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6D0043" w:rsidRDefault="00DA531D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DA531D" w:rsidRDefault="00DA531D" w:rsidP="001F29AA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Default="00DA531D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016557" w:rsidRDefault="00DA531D" w:rsidP="008B6FC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Valorizzato tramite elenco tipo </w:t>
            </w:r>
            <w:r>
              <w:rPr>
                <w:sz w:val="18"/>
              </w:rPr>
              <w:t>posizione giuridica</w:t>
            </w:r>
            <w:r w:rsidRPr="00016557">
              <w:rPr>
                <w:sz w:val="18"/>
              </w:rPr>
              <w:t xml:space="preserve"> prelevato da tabella &lt; CG_REF_CODES &gt; filtrata selezionando le tuple aventi colonna &lt;RV_DOMAIN&gt; = “POSIZIONE_GIURIDICA”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“Libero” viene valorizzata solo la posizione “Libero”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“Espiazione Pena in Istituto di Detenzione” :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in regime di detenzione”,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Misura di Sicurezza Applicata in via Provvisoria”}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Per l’opzione “Espiazione Pena in Altro Luogo” : 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 in regime di Arresti Domiciliari”,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 Cautelare in Regime di Arresti  Domiciliare ex art 89  dpr 309/90”,</w:t>
            </w:r>
          </w:p>
          <w:p w:rsidR="00DA531D" w:rsidRPr="00016557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Regime di Permanenza in Casa”,</w:t>
            </w:r>
          </w:p>
          <w:p w:rsidR="00DA531D" w:rsidRDefault="00DA531D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Collocamento in Comunità”</w:t>
            </w:r>
          </w:p>
          <w:p w:rsidR="00DA531D" w:rsidRPr="000E450A" w:rsidRDefault="00DA531D" w:rsidP="00D740C2">
            <w:pPr>
              <w:spacing w:after="0" w:line="240" w:lineRule="auto"/>
              <w:rPr>
                <w:sz w:val="18"/>
                <w:highlight w:val="magenta"/>
              </w:rPr>
            </w:pPr>
            <w:r w:rsidRPr="00B92471">
              <w:rPr>
                <w:sz w:val="18"/>
                <w:highlight w:val="green"/>
              </w:rPr>
              <w:t>“Custodia Cautelare in Misura di Sicurezza Applicata in via Provvisoria”}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Detenuto Altra Causa</w:t>
            </w:r>
          </w:p>
        </w:tc>
        <w:tc>
          <w:tcPr>
            <w:tcW w:w="377" w:type="dxa"/>
            <w:vAlign w:val="center"/>
          </w:tcPr>
          <w:p w:rsidR="00DA531D" w:rsidRDefault="00DA531D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A53CEE" w:rsidRDefault="00DA531D" w:rsidP="00A53CEE">
            <w:pPr>
              <w:spacing w:after="0" w:line="240" w:lineRule="auto"/>
              <w:rPr>
                <w:sz w:val="18"/>
              </w:rPr>
            </w:pPr>
            <w:r w:rsidRPr="00A53CEE">
              <w:rPr>
                <w:sz w:val="18"/>
              </w:rPr>
              <w:t xml:space="preserve">Casella di spunta </w:t>
            </w:r>
          </w:p>
          <w:p w:rsidR="00DA531D" w:rsidRPr="001B6E2D" w:rsidRDefault="00DA531D" w:rsidP="00A53CEE">
            <w:pPr>
              <w:spacing w:after="0" w:line="240" w:lineRule="auto"/>
              <w:rPr>
                <w:sz w:val="18"/>
                <w:highlight w:val="magenta"/>
              </w:rPr>
            </w:pPr>
            <w:r w:rsidRPr="00A53CEE">
              <w:rPr>
                <w:sz w:val="18"/>
              </w:rPr>
              <w:t>Prevalorizzata non spuntata</w:t>
            </w:r>
          </w:p>
        </w:tc>
      </w:tr>
    </w:tbl>
    <w:p w:rsidR="00DA531D" w:rsidRPr="002F7461" w:rsidRDefault="00DA531D" w:rsidP="005E1065">
      <w:pPr>
        <w:pStyle w:val="Caption"/>
        <w:rPr>
          <w:u w:val="single"/>
        </w:rPr>
      </w:pPr>
      <w:bookmarkStart w:id="111" w:name="_Toc406511935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7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- Sezione C – Libero</w:t>
      </w:r>
      <w:bookmarkEnd w:id="111"/>
      <w:r w:rsidRPr="002F7461">
        <w:rPr>
          <w:u w:val="singl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E40394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6D0043" w:rsidRDefault="00DA531D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6D0043" w:rsidRDefault="00DA531D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6D0043" w:rsidRDefault="00DA531D" w:rsidP="00E4039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6D0043" w:rsidRDefault="00DA531D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Pr="003439EF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3439EF" w:rsidRDefault="00DA531D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DA531D" w:rsidRPr="003439EF" w:rsidRDefault="00DA531D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{“Espiazione pena per Altra Causa in Regime di Detenzione”,</w:t>
            </w:r>
          </w:p>
          <w:p w:rsidR="00DA531D" w:rsidRPr="003439EF" w:rsidRDefault="00DA531D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 in Misura Sicurezza  Detentiva ( Internato)”}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Pr="003439EF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3439EF" w:rsidRDefault="00DA531D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DA531D" w:rsidRPr="003439EF" w:rsidRDefault="00DA531D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D0043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Anno SIEP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1E3E5F" w:rsidRDefault="00DA531D" w:rsidP="00E40394">
            <w:pPr>
              <w:rPr>
                <w:sz w:val="18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D0043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Numero SIEP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1E3E5F" w:rsidRDefault="00DA531D" w:rsidP="00E40394">
            <w:pPr>
              <w:rPr>
                <w:sz w:val="18"/>
              </w:rPr>
            </w:pPr>
            <w:r>
              <w:rPr>
                <w:sz w:val="18"/>
              </w:rPr>
              <w:t>Testo valorizzato dall’utente. 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Autorità E</w:t>
            </w:r>
            <w:r w:rsidRPr="006111DB">
              <w:rPr>
                <w:color w:val="000000"/>
                <w:sz w:val="18"/>
              </w:rPr>
              <w:t xml:space="preserve">mittente 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C63FA1" w:rsidRDefault="00DA531D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DA531D" w:rsidRPr="00C63FA1" w:rsidRDefault="00DA531D" w:rsidP="00E40394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Nell’elenco devono essere vivibili e selezionabili le seguenti voci:</w:t>
            </w:r>
          </w:p>
          <w:p w:rsidR="00DA531D" w:rsidRPr="00C63FA1" w:rsidRDefault="00DA531D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{“Procura Generale della Repubblica presso la Corte di Appello” (RV_DOMAIN=”PGCAP”)</w:t>
            </w:r>
          </w:p>
          <w:p w:rsidR="00DA531D" w:rsidRPr="00C63FA1" w:rsidRDefault="00DA531D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 xml:space="preserve">“Procura della Repubblica presso il Tribunale Ordinario”               (RV_DOMAIN=”PM”),        </w:t>
            </w:r>
          </w:p>
          <w:p w:rsidR="00DA531D" w:rsidRPr="00C63FA1" w:rsidRDefault="00DA531D" w:rsidP="008156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“Procura presso il Tribunale per i minorenni                                     (RV_DOMAIN=”PMM”}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E86800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dall’operatore tramite elenco in relazione alla scelta del</w:t>
            </w:r>
            <w:r>
              <w:rPr>
                <w:sz w:val="18"/>
              </w:rPr>
              <w:t>la</w:t>
            </w:r>
            <w:r w:rsidRPr="003439EF">
              <w:rPr>
                <w:sz w:val="18"/>
              </w:rPr>
              <w:t xml:space="preserve"> </w:t>
            </w:r>
            <w:r>
              <w:rPr>
                <w:sz w:val="18"/>
              </w:rPr>
              <w:t>Autorità Emittente.</w:t>
            </w:r>
          </w:p>
        </w:tc>
      </w:tr>
      <w:tr w:rsidR="00DA531D" w:rsidTr="001F29AA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D0043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Scadenza Pena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1E3E5F" w:rsidRDefault="00DA531D" w:rsidP="005E1065">
            <w:pPr>
              <w:keepNext/>
              <w:rPr>
                <w:sz w:val="18"/>
              </w:rPr>
            </w:pPr>
            <w:r w:rsidRPr="001D0BA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1D0BAA">
                <w:rPr>
                  <w:sz w:val="18"/>
                </w:rPr>
                <w:t>2 mm</w:t>
              </w:r>
            </w:smartTag>
            <w:r w:rsidRPr="001D0BAA">
              <w:rPr>
                <w:sz w:val="18"/>
              </w:rPr>
              <w:t xml:space="preserve"> 4 anno) – controllare correttezza formale data</w:t>
            </w:r>
          </w:p>
        </w:tc>
      </w:tr>
    </w:tbl>
    <w:p w:rsidR="00DA531D" w:rsidRPr="002F7461" w:rsidRDefault="00DA531D" w:rsidP="005E1065">
      <w:pPr>
        <w:pStyle w:val="Caption"/>
        <w:rPr>
          <w:u w:val="single"/>
        </w:rPr>
      </w:pPr>
      <w:bookmarkStart w:id="112" w:name="_Toc406511936"/>
      <w:r w:rsidRPr="00E86800">
        <w:rPr>
          <w:u w:val="single"/>
        </w:rPr>
        <w:t xml:space="preserve">Tabella </w:t>
      </w:r>
      <w:r w:rsidRPr="00E86800">
        <w:rPr>
          <w:u w:val="single"/>
        </w:rPr>
        <w:fldChar w:fldCharType="begin"/>
      </w:r>
      <w:r w:rsidRPr="00E86800">
        <w:rPr>
          <w:u w:val="single"/>
        </w:rPr>
        <w:instrText xml:space="preserve"> SEQ Tabella \* ARABIC </w:instrText>
      </w:r>
      <w:r w:rsidRPr="00E86800">
        <w:rPr>
          <w:u w:val="single"/>
        </w:rPr>
        <w:fldChar w:fldCharType="separate"/>
      </w:r>
      <w:r>
        <w:rPr>
          <w:noProof/>
          <w:u w:val="single"/>
        </w:rPr>
        <w:t>8</w:t>
      </w:r>
      <w:r w:rsidRPr="00E86800">
        <w:rPr>
          <w:u w:val="single"/>
        </w:rPr>
        <w:fldChar w:fldCharType="end"/>
      </w:r>
      <w:r w:rsidRPr="00E86800">
        <w:rPr>
          <w:u w:val="single"/>
        </w:rPr>
        <w:t xml:space="preserve"> – Interfaccia - Sezione E – Libero – Altra causa – Definitivo in Istituto</w:t>
      </w:r>
      <w:bookmarkEnd w:id="112"/>
    </w:p>
    <w:p w:rsidR="00DA531D" w:rsidRPr="00954B91" w:rsidRDefault="00DA531D" w:rsidP="007C1B36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E624D5" w:rsidRDefault="00DA531D" w:rsidP="00E624D5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>
              <w:br w:type="page"/>
            </w:r>
            <w:r>
              <w:br w:type="page"/>
            </w: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DA531D" w:rsidRPr="00E624D5" w:rsidRDefault="00DA531D" w:rsidP="00E624D5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E624D5" w:rsidRDefault="00DA531D" w:rsidP="00E624D5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DA531D" w:rsidRPr="001B6E2D" w:rsidTr="003439EF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6F5BDB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3439EF" w:rsidRDefault="00DA531D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4E4F54" w:rsidRDefault="00DA531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</w:tr>
      <w:tr w:rsidR="00DA531D" w:rsidRPr="001B6E2D" w:rsidTr="003439EF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6F5BDB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3439EF" w:rsidRDefault="00DA531D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DA531D" w:rsidRPr="003439EF" w:rsidRDefault="00DA531D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DA531D" w:rsidRPr="00DA6B52" w:rsidRDefault="00DA531D" w:rsidP="00E4039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DA6B52" w:rsidRDefault="00DA531D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4E4F54" w:rsidRDefault="00DA531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DA531D" w:rsidRPr="00B65500" w:rsidRDefault="00DA531D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DA531D" w:rsidRPr="00B65500" w:rsidRDefault="00DA531D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DA531D" w:rsidRPr="003439EF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457D18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In </w:t>
            </w:r>
            <w:r w:rsidRPr="00C63FA1">
              <w:rPr>
                <w:sz w:val="18"/>
              </w:rPr>
              <w:t xml:space="preserve">fase di inserimento </w:t>
            </w:r>
          </w:p>
          <w:p w:rsidR="00DA531D" w:rsidRPr="00C63FA1" w:rsidRDefault="00DA531D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 prevalorizzato per default con la sede dell’operatore, oppure</w:t>
            </w:r>
          </w:p>
          <w:p w:rsidR="00DA531D" w:rsidRPr="00C63FA1" w:rsidRDefault="00DA531D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DA531D" w:rsidRPr="003439EF" w:rsidRDefault="00DA531D" w:rsidP="009D7CD5">
            <w:pPr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 in relazione alla scelta della Autorità Emittente.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tipo misure cautelari prelevato da tabella &lt; CG_REF_CODES &gt; filtrata selezionando le tuple aventi colonna &lt;RV_DOMAIN&gt; = “TIPO_MISURA_CAUTELARE”</w:t>
            </w:r>
          </w:p>
          <w:p w:rsidR="00DA531D" w:rsidRPr="003439EF" w:rsidRDefault="00DA531D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Per l’opzione ““Misure Cautelari- in Istituto di Detenzione”” contiene:</w:t>
            </w:r>
          </w:p>
          <w:p w:rsidR="00DA531D" w:rsidRPr="003439EF" w:rsidRDefault="00DA531D" w:rsidP="000B2E59">
            <w:pPr>
              <w:spacing w:after="0" w:line="240" w:lineRule="auto"/>
              <w:rPr>
                <w:sz w:val="18"/>
              </w:rPr>
            </w:pPr>
          </w:p>
          <w:p w:rsidR="00DA531D" w:rsidRPr="003439EF" w:rsidRDefault="00DA531D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DA531D" w:rsidRPr="003439EF" w:rsidRDefault="00DA531D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{“Custodia Cautelare per Altra Causa in Regime di Detenzione”, </w:t>
            </w:r>
          </w:p>
          <w:p w:rsidR="00DA531D" w:rsidRPr="003439EF" w:rsidRDefault="00DA531D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in Misura di Sicurezza Applicata in Via Provvisoria”}</w:t>
            </w:r>
          </w:p>
        </w:tc>
      </w:tr>
      <w:tr w:rsidR="00DA531D" w:rsidTr="003B0272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</w:t>
            </w:r>
            <w:r w:rsidRPr="006111DB">
              <w:rPr>
                <w:color w:val="000000"/>
                <w:sz w:val="18"/>
              </w:rPr>
              <w:t>etenzione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DA531D" w:rsidRPr="003439EF" w:rsidRDefault="00DA531D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DA531D" w:rsidRPr="002F7461" w:rsidRDefault="00DA531D">
      <w:pPr>
        <w:pStyle w:val="Caption"/>
        <w:rPr>
          <w:u w:val="single"/>
        </w:rPr>
      </w:pPr>
      <w:bookmarkStart w:id="113" w:name="_Toc406511937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9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- Sezione F - Libero – Altra causa – Misura cautelare in Istituto</w:t>
      </w:r>
      <w:bookmarkEnd w:id="113"/>
    </w:p>
    <w:p w:rsidR="00DA531D" w:rsidRDefault="00DA531D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DA531D" w:rsidRPr="00E624D5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EA214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3439EF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4E4F54" w:rsidRDefault="00DA531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DA531D" w:rsidRPr="003439EF" w:rsidRDefault="00DA531D" w:rsidP="00E40394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3439EF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DA531D" w:rsidRPr="003439EF" w:rsidRDefault="00DA531D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DA531D" w:rsidRPr="001B6E2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DA531D" w:rsidRPr="001B6E2D" w:rsidRDefault="00DA531D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DA531D" w:rsidRPr="00DA6B52" w:rsidRDefault="00DA531D" w:rsidP="00E4039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3439EF" w:rsidRDefault="00DA531D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4E4F54" w:rsidRDefault="00DA531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DA531D" w:rsidRPr="00B65500" w:rsidRDefault="00DA531D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DA531D" w:rsidRPr="00B65500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DA531D" w:rsidRPr="00B65500" w:rsidRDefault="00DA531D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DA531D" w:rsidRPr="003439EF" w:rsidRDefault="00DA531D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D4671F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Luogo Emittente  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3439EF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In fase di inserimento </w:t>
            </w:r>
          </w:p>
          <w:p w:rsidR="00DA531D" w:rsidRPr="00C63FA1" w:rsidRDefault="00DA531D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1)prevalorizzato per default con la sede dell’operatore, oppure</w:t>
            </w:r>
          </w:p>
          <w:p w:rsidR="00DA531D" w:rsidRPr="00C63FA1" w:rsidRDefault="00DA531D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DA531D" w:rsidRPr="00C63FA1" w:rsidRDefault="00DA531D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 elenco in relazione alla scelta della Autorità Emittente</w:t>
            </w:r>
          </w:p>
        </w:tc>
      </w:tr>
      <w:tr w:rsidR="00DA531D" w:rsidRPr="00DA6B52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3439EF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DA531D" w:rsidRPr="003439EF" w:rsidRDefault="00DA531D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3439EF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0B2E59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tipo misure cautelari prelevato da tabella &lt;CG_REF_CODES&gt; filtrata selezionando le tuple aventi colonna &lt;RV_DOMAIN&gt; = “TIPO_MISURA_CAUTELARE”</w:t>
            </w:r>
          </w:p>
          <w:p w:rsidR="00DA531D" w:rsidRPr="00C63FA1" w:rsidRDefault="00DA531D" w:rsidP="000B2E59">
            <w:pPr>
              <w:spacing w:after="0" w:line="240" w:lineRule="auto"/>
              <w:jc w:val="both"/>
              <w:rPr>
                <w:sz w:val="18"/>
              </w:rPr>
            </w:pPr>
            <w:r w:rsidRPr="00C63FA1">
              <w:rPr>
                <w:sz w:val="18"/>
              </w:rPr>
              <w:t>Per l’opzione ““Misure Cautelari- in Altro Luogo” contiene:</w:t>
            </w:r>
          </w:p>
          <w:p w:rsidR="00DA531D" w:rsidRPr="00C63FA1" w:rsidRDefault="00DA531D" w:rsidP="00B6379B">
            <w:pPr>
              <w:spacing w:after="0" w:line="240" w:lineRule="auto"/>
              <w:rPr>
                <w:sz w:val="18"/>
              </w:rPr>
            </w:pPr>
          </w:p>
          <w:p w:rsidR="00DA531D" w:rsidRPr="00C63FA1" w:rsidRDefault="00DA531D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elenco:</w:t>
            </w:r>
          </w:p>
          <w:p w:rsidR="00DA531D" w:rsidRPr="00C63FA1" w:rsidRDefault="00DA531D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{“Custodia Cautelare per Altra Causa -  Regime di Arresti Domiciliari”,   </w:t>
            </w:r>
          </w:p>
          <w:p w:rsidR="00DA531D" w:rsidRPr="00C63FA1" w:rsidRDefault="00DA531D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Permanenza in Casa”,</w:t>
            </w:r>
          </w:p>
          <w:p w:rsidR="00DA531D" w:rsidRPr="00C63FA1" w:rsidRDefault="00DA531D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Collocamento in Comunità”,</w:t>
            </w:r>
          </w:p>
          <w:p w:rsidR="00DA531D" w:rsidRPr="00C63FA1" w:rsidRDefault="00DA531D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di Arresti Domiciliari ex art 89 dpr 309/90”}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B0272" w:rsidRDefault="00DA531D" w:rsidP="00E40394">
            <w:pPr>
              <w:rPr>
                <w:sz w:val="18"/>
              </w:rPr>
            </w:pPr>
            <w:r w:rsidRPr="00D4671F">
              <w:rPr>
                <w:sz w:val="18"/>
              </w:rPr>
              <w:t>Testo libero</w:t>
            </w:r>
          </w:p>
        </w:tc>
      </w:tr>
      <w:tr w:rsidR="00DA531D" w:rsidRPr="00DA6B52" w:rsidTr="005E1065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5E1065" w:rsidRDefault="00DA531D" w:rsidP="003B3CB8">
            <w:pPr>
              <w:rPr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 e</w:t>
            </w:r>
            <w:r w:rsidRPr="00732DEB">
              <w:rPr>
                <w:sz w:val="18"/>
              </w:rPr>
              <w:t xml:space="preserve"> filtrata secondo indicazioni fornite nell’intervento  “Tabella forze di Polizia”.</w:t>
            </w:r>
          </w:p>
        </w:tc>
      </w:tr>
      <w:tr w:rsidR="00DA531D" w:rsidRPr="001D0BAA" w:rsidTr="005E1065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Sede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1D0BAA" w:rsidRDefault="00DA531D" w:rsidP="009D7CD5">
            <w:pPr>
              <w:rPr>
                <w:sz w:val="18"/>
              </w:rPr>
            </w:pPr>
            <w:r w:rsidRPr="001D0BAA">
              <w:rPr>
                <w:sz w:val="18"/>
              </w:rPr>
              <w:t xml:space="preserve">Valorizzato tramite funzione “Ricerca </w:t>
            </w:r>
            <w:r w:rsidRPr="00C63FA1">
              <w:rPr>
                <w:sz w:val="18"/>
              </w:rPr>
              <w:t>comune” in relazione alla selezione della Autorità.</w:t>
            </w:r>
          </w:p>
        </w:tc>
      </w:tr>
      <w:tr w:rsidR="00DA531D" w:rsidRPr="001B6E2D" w:rsidTr="005E1065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Indirizzo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5E1065" w:rsidRDefault="00DA531D" w:rsidP="005E1065">
            <w:pPr>
              <w:keepNext/>
              <w:rPr>
                <w:sz w:val="18"/>
              </w:rPr>
            </w:pPr>
            <w:r w:rsidRPr="007552A2">
              <w:rPr>
                <w:sz w:val="18"/>
              </w:rPr>
              <w:t>Testo libero massimo 1000 caratteri alfanumerici</w:t>
            </w:r>
          </w:p>
        </w:tc>
      </w:tr>
    </w:tbl>
    <w:p w:rsidR="00DA531D" w:rsidRPr="002F7461" w:rsidRDefault="00DA531D" w:rsidP="005E1065">
      <w:pPr>
        <w:pStyle w:val="Caption"/>
        <w:rPr>
          <w:u w:val="single"/>
        </w:rPr>
      </w:pPr>
      <w:bookmarkStart w:id="114" w:name="_Toc406511938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10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- Sezione G - Libero – Altra causa – Misura cautelare in Altro luogo</w:t>
      </w:r>
      <w:bookmarkEnd w:id="114"/>
    </w:p>
    <w:p w:rsidR="00DA531D" w:rsidRDefault="00DA531D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E40394">
        <w:tc>
          <w:tcPr>
            <w:tcW w:w="386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DA531D" w:rsidRPr="00E624D5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5E1065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3439EF">
                <w:rPr>
                  <w:sz w:val="18"/>
                </w:rPr>
                <w:t>2 mm</w:t>
              </w:r>
            </w:smartTag>
            <w:r w:rsidRPr="003439EF">
              <w:rPr>
                <w:sz w:val="18"/>
              </w:rPr>
              <w:t xml:space="preserve"> 4 anno) – controllare correttezza formale data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A531D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3439EF" w:rsidRDefault="00DA531D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DA531D" w:rsidRPr="003439EF" w:rsidRDefault="00DA531D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DA531D" w:rsidRPr="002F7461" w:rsidRDefault="00DA531D" w:rsidP="005E1065">
      <w:pPr>
        <w:pStyle w:val="Caption"/>
        <w:rPr>
          <w:u w:val="single"/>
        </w:rPr>
      </w:pPr>
      <w:bookmarkStart w:id="115" w:name="_Toc406511939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11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– Sezione H</w:t>
      </w:r>
      <w:bookmarkEnd w:id="115"/>
      <w:r w:rsidRPr="002F7461">
        <w:rPr>
          <w:u w:val="single"/>
        </w:rPr>
        <w:t xml:space="preserve"> </w:t>
      </w:r>
    </w:p>
    <w:p w:rsidR="00DA531D" w:rsidRPr="00954B91" w:rsidRDefault="00DA531D" w:rsidP="00A53CEE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E40394">
        <w:tc>
          <w:tcPr>
            <w:tcW w:w="386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DA531D" w:rsidRPr="00E624D5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E624D5" w:rsidRDefault="00DA531D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Pr="00641AD2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41AD2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DA531D" w:rsidRPr="00641AD2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641AD2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641AD2" w:rsidRDefault="00DA531D" w:rsidP="00E40394">
            <w:pPr>
              <w:keepNext/>
              <w:rPr>
                <w:sz w:val="18"/>
              </w:rPr>
            </w:pPr>
            <w:r w:rsidRPr="00641AD2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641AD2">
                <w:rPr>
                  <w:sz w:val="18"/>
                </w:rPr>
                <w:t>2 mm</w:t>
              </w:r>
            </w:smartTag>
            <w:r w:rsidRPr="00641AD2">
              <w:rPr>
                <w:sz w:val="18"/>
              </w:rPr>
              <w:t xml:space="preserve"> 4 anno) – controllare correttezza formale data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32C43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DA531D" w:rsidRPr="00F32C43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F32C43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F32C43" w:rsidRDefault="00DA531D" w:rsidP="00F32C43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 xml:space="preserve">Testo libero massimo 1000 caratteri alfanumerici 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32C43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DA531D" w:rsidRPr="00F32C43" w:rsidRDefault="00DA531D" w:rsidP="00E40394">
            <w:pPr>
              <w:jc w:val="center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32C43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34292C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32C43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Sede</w:t>
            </w:r>
          </w:p>
        </w:tc>
        <w:tc>
          <w:tcPr>
            <w:tcW w:w="377" w:type="dxa"/>
            <w:vAlign w:val="center"/>
          </w:tcPr>
          <w:p w:rsidR="00DA531D" w:rsidRPr="00F32C43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F32C43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E40394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Autorità.</w:t>
            </w:r>
          </w:p>
        </w:tc>
      </w:tr>
      <w:tr w:rsidR="00DA531D" w:rsidTr="00E40394">
        <w:tc>
          <w:tcPr>
            <w:tcW w:w="386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32C43" w:rsidRDefault="00DA531D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Indirizzo</w:t>
            </w:r>
          </w:p>
        </w:tc>
        <w:tc>
          <w:tcPr>
            <w:tcW w:w="377" w:type="dxa"/>
            <w:vAlign w:val="center"/>
          </w:tcPr>
          <w:p w:rsidR="00DA531D" w:rsidRPr="00F32C43" w:rsidRDefault="00DA531D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F32C43" w:rsidRDefault="00DA531D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F32C43" w:rsidRDefault="00DA531D" w:rsidP="00E40394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>Testo libero massimo 1000 caratteri alfanumerici</w:t>
            </w:r>
          </w:p>
        </w:tc>
      </w:tr>
    </w:tbl>
    <w:p w:rsidR="00DA531D" w:rsidRPr="002F7461" w:rsidRDefault="00DA531D" w:rsidP="00C40C5C">
      <w:pPr>
        <w:pStyle w:val="Caption"/>
        <w:rPr>
          <w:u w:val="single"/>
        </w:rPr>
      </w:pPr>
      <w:bookmarkStart w:id="116" w:name="_Toc406511940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12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– Sezione I</w:t>
      </w:r>
      <w:bookmarkEnd w:id="116"/>
    </w:p>
    <w:p w:rsidR="00DA531D" w:rsidRDefault="00DA531D" w:rsidP="00E47A0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A5589E">
        <w:tc>
          <w:tcPr>
            <w:tcW w:w="386" w:type="dxa"/>
            <w:shd w:val="clear" w:color="auto" w:fill="C0C0C0"/>
            <w:vAlign w:val="center"/>
          </w:tcPr>
          <w:p w:rsidR="00DA531D" w:rsidRPr="00E624D5" w:rsidRDefault="00DA531D" w:rsidP="00A5589E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DA531D" w:rsidRPr="00E624D5" w:rsidRDefault="00DA531D" w:rsidP="00A5589E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E624D5" w:rsidRDefault="00DA531D" w:rsidP="00A5589E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E624D5" w:rsidRDefault="00DA531D" w:rsidP="00A5589E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E624D5" w:rsidRDefault="00DA531D" w:rsidP="00A5589E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DA531D" w:rsidTr="00A5589E">
        <w:tc>
          <w:tcPr>
            <w:tcW w:w="386" w:type="dxa"/>
            <w:vAlign w:val="center"/>
          </w:tcPr>
          <w:p w:rsidR="00DA531D" w:rsidRPr="00C331E5" w:rsidRDefault="00DA531D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DA531D" w:rsidRPr="00641AD2" w:rsidRDefault="00DA531D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DA531D" w:rsidRPr="00641AD2" w:rsidRDefault="00DA531D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641AD2" w:rsidRDefault="00DA531D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641AD2" w:rsidRDefault="00DA531D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Campo sola lettura non modificabile dall’operatore.</w:t>
            </w:r>
          </w:p>
          <w:p w:rsidR="00DA531D" w:rsidRPr="00641AD2" w:rsidRDefault="00DA531D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Contiene le informazioni presenti nei campi  rimossi:</w:t>
            </w:r>
          </w:p>
          <w:p w:rsidR="00DA531D" w:rsidRPr="00641AD2" w:rsidRDefault="00DA531D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lavoro semilibertà”</w:t>
            </w:r>
          </w:p>
          <w:p w:rsidR="00DA531D" w:rsidRPr="00641AD2" w:rsidRDefault="00DA531D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prova affidamento”.</w:t>
            </w:r>
          </w:p>
        </w:tc>
      </w:tr>
      <w:tr w:rsidR="00DA531D" w:rsidTr="00A5589E">
        <w:tc>
          <w:tcPr>
            <w:tcW w:w="386" w:type="dxa"/>
            <w:vAlign w:val="center"/>
          </w:tcPr>
          <w:p w:rsidR="00DA531D" w:rsidRPr="00C331E5" w:rsidRDefault="00DA531D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DA531D" w:rsidRPr="00641AD2" w:rsidRDefault="00DA531D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Conferma</w:t>
            </w:r>
          </w:p>
        </w:tc>
        <w:tc>
          <w:tcPr>
            <w:tcW w:w="377" w:type="dxa"/>
            <w:vAlign w:val="center"/>
          </w:tcPr>
          <w:p w:rsidR="00DA531D" w:rsidRPr="00641AD2" w:rsidRDefault="00DA531D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641AD2" w:rsidRDefault="00DA531D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641AD2" w:rsidRDefault="00DA531D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L’operatore conferma le informazioni inserite premendo il pulsante “CONFERMA”</w:t>
            </w:r>
          </w:p>
        </w:tc>
      </w:tr>
    </w:tbl>
    <w:p w:rsidR="00DA531D" w:rsidRPr="00C331E5" w:rsidRDefault="00DA531D" w:rsidP="00C331E5">
      <w:pPr>
        <w:pStyle w:val="Caption"/>
        <w:rPr>
          <w:u w:val="single"/>
        </w:rPr>
      </w:pPr>
      <w:bookmarkStart w:id="117" w:name="_Toc406511941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13</w:t>
      </w:r>
      <w:r w:rsidRPr="002F7461">
        <w:rPr>
          <w:u w:val="single"/>
        </w:rPr>
        <w:fldChar w:fldCharType="end"/>
      </w:r>
      <w:r>
        <w:rPr>
          <w:u w:val="single"/>
        </w:rPr>
        <w:t xml:space="preserve"> – Interfaccia – Sezione L</w:t>
      </w:r>
      <w:bookmarkEnd w:id="117"/>
    </w:p>
    <w:p w:rsidR="00DA531D" w:rsidRDefault="00DA531D" w:rsidP="00E47A05">
      <w:pPr>
        <w:spacing w:after="0" w:line="240" w:lineRule="auto"/>
      </w:pPr>
    </w:p>
    <w:p w:rsidR="00DA531D" w:rsidRDefault="00DA531D" w:rsidP="00E47A05">
      <w:pPr>
        <w:spacing w:after="0" w:line="240" w:lineRule="auto"/>
      </w:pPr>
      <w:r>
        <w:t>Prima dell’intervento in oggetto le informazioni inserite dall’operatore vengono distribuite nelle seguenti tabelle:</w:t>
      </w:r>
    </w:p>
    <w:p w:rsidR="00DA531D" w:rsidRDefault="00DA531D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&lt;POSIZIONE_GIURIDICA&gt;</w:t>
      </w:r>
    </w:p>
    <w:p w:rsidR="00DA531D" w:rsidRDefault="00DA531D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&lt;ALTRA_CAUSA&gt;</w:t>
      </w:r>
    </w:p>
    <w:p w:rsidR="00DA531D" w:rsidRDefault="00DA531D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&lt;LUOGO_DETENZIONE&gt;</w:t>
      </w:r>
    </w:p>
    <w:p w:rsidR="00DA531D" w:rsidRDefault="00DA531D" w:rsidP="0046004F">
      <w:pPr>
        <w:spacing w:after="0" w:line="240" w:lineRule="auto"/>
      </w:pPr>
      <w:r>
        <w:t xml:space="preserve">Dopo l’intervento alcune informazioni devono essere memorizzate anche nella tabella </w:t>
      </w:r>
    </w:p>
    <w:p w:rsidR="00DA531D" w:rsidRDefault="00DA531D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&lt;MISURA_CAUTELARE&gt;.</w:t>
      </w:r>
    </w:p>
    <w:p w:rsidR="00DA531D" w:rsidRDefault="00DA531D" w:rsidP="00C40C5C">
      <w:pPr>
        <w:spacing w:after="0" w:line="240" w:lineRule="auto"/>
        <w:jc w:val="both"/>
      </w:pPr>
      <w:r>
        <w:t>Attualmente ogni volta che il sistema inserisce un record nella tabella &lt;POSIZIONE_GIURIDICA&gt; inserisce sempre un record nella tabella &lt;LUOGO_DETENZIONE&gt;.</w:t>
      </w:r>
    </w:p>
    <w:p w:rsidR="00DA531D" w:rsidRDefault="00DA531D" w:rsidP="007D347E">
      <w:pPr>
        <w:spacing w:after="0" w:line="240" w:lineRule="auto"/>
        <w:jc w:val="both"/>
      </w:pPr>
      <w:r w:rsidRPr="007D347E">
        <w:t>Il collegamento tra l</w:t>
      </w:r>
      <w:r>
        <w:t>e</w:t>
      </w:r>
      <w:r w:rsidRPr="007D347E">
        <w:t xml:space="preserve"> tabelle &lt;POSIZIONE_GIURIDICA&gt; e </w:t>
      </w:r>
      <w:r>
        <w:t xml:space="preserve">&lt;LUOGO_DETENZIONE&gt;è garantita dalla relazione tra tabella </w:t>
      </w:r>
      <w:r w:rsidRPr="007D347E">
        <w:t>&lt;POSIZIONE_GIURIDICA&gt;</w:t>
      </w:r>
      <w:r>
        <w:t xml:space="preserve"> campo </w:t>
      </w:r>
      <w:r w:rsidRPr="007D347E">
        <w:t>&lt;ID_POSIZIONE_GIURIDICA&gt; e</w:t>
      </w:r>
      <w:r>
        <w:t xml:space="preserve"> tabella </w:t>
      </w:r>
      <w:r w:rsidRPr="007D347E">
        <w:t>&lt;</w:t>
      </w:r>
      <w:r>
        <w:t>LUOGO_DETENZIONE</w:t>
      </w:r>
      <w:r w:rsidRPr="007D347E">
        <w:t>&gt;</w:t>
      </w:r>
      <w:r>
        <w:t xml:space="preserve"> campo </w:t>
      </w:r>
      <w:r w:rsidRPr="007D347E">
        <w:t>&lt;POS_GIU_ID_POSIZIONE_GIURIDICA &gt;.</w:t>
      </w:r>
    </w:p>
    <w:p w:rsidR="00DA531D" w:rsidRDefault="00DA531D" w:rsidP="00C40C5C">
      <w:pPr>
        <w:spacing w:after="0" w:line="240" w:lineRule="auto"/>
        <w:jc w:val="both"/>
      </w:pPr>
      <w:r>
        <w:t xml:space="preserve">In modo analogo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 deve essere inserito nella tabella </w:t>
      </w:r>
      <w:r w:rsidRPr="007D347E">
        <w:t>&lt;</w:t>
      </w:r>
      <w:r>
        <w:t>MISURA_CAUTELARE</w:t>
      </w:r>
      <w:r w:rsidRPr="007D347E">
        <w:t>&gt;</w:t>
      </w:r>
      <w:r>
        <w:t xml:space="preserve"> il campo </w:t>
      </w:r>
      <w:r w:rsidRPr="007D347E">
        <w:t>&lt;POS_GIU_ID_POSIZIONE_GIURIDICA</w:t>
      </w:r>
      <w:r>
        <w:t>&gt;.</w:t>
      </w:r>
    </w:p>
    <w:p w:rsidR="00DA531D" w:rsidRDefault="00DA531D" w:rsidP="00C40C5C">
      <w:pPr>
        <w:spacing w:after="0" w:line="240" w:lineRule="auto"/>
        <w:jc w:val="both"/>
      </w:pPr>
      <w:r>
        <w:t>Nella memorizzazione delle informazioni è necessario tener conto delle seguenti regole (</w:t>
      </w:r>
      <w:r w:rsidRPr="00436B56">
        <w:rPr>
          <w:u w:val="single"/>
        </w:rPr>
        <w:fldChar w:fldCharType="begin"/>
      </w:r>
      <w:r w:rsidRPr="00436B56">
        <w:rPr>
          <w:u w:val="single"/>
        </w:rPr>
        <w:instrText xml:space="preserve"> REF _Ref400018848 \h </w:instrText>
      </w:r>
      <w:r w:rsidRPr="00436B56">
        <w:rPr>
          <w:u w:val="single"/>
        </w:rPr>
      </w:r>
      <w:r w:rsidRPr="00436B56">
        <w:rPr>
          <w:u w:val="single"/>
        </w:rPr>
        <w:fldChar w:fldCharType="separate"/>
      </w:r>
      <w:r w:rsidRPr="002F7461">
        <w:rPr>
          <w:u w:val="single"/>
        </w:rPr>
        <w:t xml:space="preserve">Tabella </w:t>
      </w:r>
      <w:r>
        <w:rPr>
          <w:noProof/>
          <w:u w:val="single"/>
        </w:rPr>
        <w:t>14</w:t>
      </w:r>
      <w:r w:rsidRPr="00436B56">
        <w:rPr>
          <w:u w:val="single"/>
        </w:rPr>
        <w:fldChar w:fldCharType="end"/>
      </w:r>
      <w:r>
        <w:t>) durante l’inserimento nel rispetto di quanto avviene prima dell’intervento in oggetto:</w:t>
      </w:r>
    </w:p>
    <w:p w:rsidR="00DA531D" w:rsidRDefault="00DA531D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il sistema inserisce sempre un record nella tabella &lt;POSIZIONE_GIURIDICA&gt;</w:t>
      </w:r>
    </w:p>
    <w:p w:rsidR="00DA531D" w:rsidRDefault="00DA531D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se l’operatore seleziona l’opzione “Libero” e pone la spunta sulla casella di spunta “Detenuto Altra causa” il sistema inserisce un record anche nella tabella &lt;ALTRA_CAUSA&gt;</w:t>
      </w:r>
    </w:p>
    <w:p w:rsidR="00DA531D" w:rsidRDefault="00DA531D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il sistema inserisce un record anche nella tabella &lt;LUOGO_DETENZIONE&gt;</w:t>
      </w:r>
    </w:p>
    <w:p w:rsidR="00DA531D" w:rsidRDefault="00DA531D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se l’operatore valorizza una misura cautelare il sistema inserisce un record anche nella tabella &lt;MISURA_CAUTELARE&gt;.</w:t>
      </w:r>
    </w:p>
    <w:p w:rsidR="00DA531D" w:rsidRDefault="00DA531D" w:rsidP="00433663">
      <w:pPr>
        <w:spacing w:after="0" w:line="240" w:lineRule="auto"/>
        <w:jc w:val="both"/>
      </w:pPr>
      <w:r w:rsidRPr="00982752">
        <w:rPr>
          <w:highlight w:val="green"/>
        </w:rPr>
        <w:t>Attualmente, è presente nel codice un controllo che nel caso di “Espiazione Pena in Istituto di Detenzione“ oppure nel caso di “Espiazione Pena in Altro Luogo” inserisce nella tabella &lt;MISURA_CAUTELARE&gt; un record. Il suddetto controllo viene mantenuto anche dopo il presente intervento.</w:t>
      </w:r>
    </w:p>
    <w:p w:rsidR="00DA531D" w:rsidRDefault="00DA531D" w:rsidP="0046004F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54"/>
        <w:gridCol w:w="709"/>
        <w:gridCol w:w="850"/>
        <w:gridCol w:w="851"/>
        <w:gridCol w:w="708"/>
        <w:gridCol w:w="1701"/>
        <w:gridCol w:w="1276"/>
        <w:gridCol w:w="1701"/>
        <w:gridCol w:w="1628"/>
      </w:tblGrid>
      <w:tr w:rsidR="00DA531D" w:rsidRPr="000A3091" w:rsidTr="00CC1D6F">
        <w:tc>
          <w:tcPr>
            <w:tcW w:w="3472" w:type="dxa"/>
            <w:gridSpan w:val="5"/>
            <w:vMerge w:val="restart"/>
            <w:shd w:val="clear" w:color="auto" w:fill="BFBFBF"/>
            <w:vAlign w:val="center"/>
          </w:tcPr>
          <w:p w:rsidR="00DA531D" w:rsidRPr="00A11ACD" w:rsidRDefault="00DA531D" w:rsidP="00CC1D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Opzioni</w:t>
            </w:r>
          </w:p>
        </w:tc>
        <w:tc>
          <w:tcPr>
            <w:tcW w:w="6306" w:type="dxa"/>
            <w:gridSpan w:val="4"/>
            <w:shd w:val="clear" w:color="auto" w:fill="BFBFBF"/>
            <w:vAlign w:val="center"/>
          </w:tcPr>
          <w:p w:rsidR="00DA531D" w:rsidRPr="00A11ACD" w:rsidRDefault="00DA531D" w:rsidP="00CC1D6F">
            <w:pPr>
              <w:jc w:val="center"/>
              <w:rPr>
                <w:b/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Tabelle</w:t>
            </w:r>
          </w:p>
        </w:tc>
      </w:tr>
      <w:tr w:rsidR="00DA531D" w:rsidRPr="000A3091" w:rsidTr="00CC1D6F">
        <w:tc>
          <w:tcPr>
            <w:tcW w:w="3472" w:type="dxa"/>
            <w:gridSpan w:val="5"/>
            <w:vMerge/>
            <w:shd w:val="clear" w:color="auto" w:fill="BFBFBF"/>
            <w:vAlign w:val="center"/>
          </w:tcPr>
          <w:p w:rsidR="00DA531D" w:rsidRPr="0046004F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BFBFBF"/>
          </w:tcPr>
          <w:p w:rsidR="00DA531D" w:rsidRPr="00CC1D6F" w:rsidRDefault="00DA531D" w:rsidP="00CC1D6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POSIZIONE_GIURIDICA</w:t>
            </w:r>
          </w:p>
        </w:tc>
        <w:tc>
          <w:tcPr>
            <w:tcW w:w="1276" w:type="dxa"/>
            <w:shd w:val="clear" w:color="auto" w:fill="BFBFBF"/>
          </w:tcPr>
          <w:p w:rsidR="00DA531D" w:rsidRPr="00CC1D6F" w:rsidRDefault="00DA531D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ALTRA_CAUSA</w:t>
            </w:r>
          </w:p>
        </w:tc>
        <w:tc>
          <w:tcPr>
            <w:tcW w:w="1701" w:type="dxa"/>
            <w:shd w:val="clear" w:color="auto" w:fill="BFBFBF"/>
          </w:tcPr>
          <w:p w:rsidR="00DA531D" w:rsidRPr="00CC1D6F" w:rsidRDefault="00DA531D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LUOGO_DETENZIONE</w:t>
            </w:r>
          </w:p>
        </w:tc>
        <w:tc>
          <w:tcPr>
            <w:tcW w:w="1628" w:type="dxa"/>
            <w:shd w:val="clear" w:color="auto" w:fill="BFBFBF"/>
          </w:tcPr>
          <w:p w:rsidR="00DA531D" w:rsidRPr="00CC1D6F" w:rsidRDefault="00DA531D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MISURA_CAUTELARE</w:t>
            </w:r>
          </w:p>
        </w:tc>
      </w:tr>
      <w:tr w:rsidR="00DA531D" w:rsidRPr="000A3091" w:rsidTr="00A11ACD">
        <w:tc>
          <w:tcPr>
            <w:tcW w:w="354" w:type="dxa"/>
            <w:shd w:val="clear" w:color="auto" w:fill="FFFFFF"/>
            <w:vAlign w:val="center"/>
          </w:tcPr>
          <w:p w:rsidR="00DA531D" w:rsidRPr="00A322F6" w:rsidRDefault="00DA531D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Libero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DA531D" w:rsidRPr="000A3091" w:rsidTr="00A11ACD">
        <w:tc>
          <w:tcPr>
            <w:tcW w:w="354" w:type="dxa"/>
            <w:shd w:val="clear" w:color="auto" w:fill="FFFFFF"/>
            <w:vAlign w:val="center"/>
          </w:tcPr>
          <w:p w:rsidR="00DA531D" w:rsidRPr="00A322F6" w:rsidRDefault="00DA531D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Istituto di Detenzione</w:t>
            </w:r>
          </w:p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DA531D" w:rsidRPr="00982752" w:rsidRDefault="00DA531D" w:rsidP="00A11ACD">
            <w:pPr>
              <w:jc w:val="center"/>
              <w:rPr>
                <w:sz w:val="18"/>
                <w:szCs w:val="18"/>
                <w:highlight w:val="green"/>
              </w:rPr>
            </w:pPr>
            <w:r w:rsidRPr="00982752">
              <w:rPr>
                <w:rFonts w:ascii="Wingdings 2" w:hAnsi="Wingdings 2"/>
                <w:b/>
                <w:sz w:val="28"/>
                <w:szCs w:val="28"/>
                <w:highlight w:val="green"/>
              </w:rPr>
              <w:t></w:t>
            </w:r>
          </w:p>
        </w:tc>
      </w:tr>
      <w:tr w:rsidR="00DA531D" w:rsidRPr="000A3091" w:rsidTr="00A11ACD">
        <w:tc>
          <w:tcPr>
            <w:tcW w:w="354" w:type="dxa"/>
            <w:shd w:val="clear" w:color="auto" w:fill="FFFFFF"/>
            <w:vAlign w:val="center"/>
          </w:tcPr>
          <w:p w:rsidR="00DA531D" w:rsidRPr="00A322F6" w:rsidRDefault="00DA531D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DA531D" w:rsidRPr="00982752" w:rsidRDefault="00DA531D" w:rsidP="00A11ACD">
            <w:pPr>
              <w:jc w:val="center"/>
              <w:rPr>
                <w:sz w:val="18"/>
                <w:szCs w:val="18"/>
                <w:highlight w:val="green"/>
              </w:rPr>
            </w:pPr>
            <w:r w:rsidRPr="00982752">
              <w:rPr>
                <w:rFonts w:ascii="Wingdings 2" w:hAnsi="Wingdings 2"/>
                <w:b/>
                <w:sz w:val="28"/>
                <w:szCs w:val="28"/>
                <w:highlight w:val="green"/>
              </w:rPr>
              <w:t></w:t>
            </w:r>
          </w:p>
        </w:tc>
      </w:tr>
      <w:tr w:rsidR="00DA531D" w:rsidRPr="000A3091" w:rsidTr="004A25B8">
        <w:tc>
          <w:tcPr>
            <w:tcW w:w="354" w:type="dxa"/>
            <w:shd w:val="clear" w:color="auto" w:fill="FFFFFF"/>
            <w:vAlign w:val="center"/>
          </w:tcPr>
          <w:p w:rsidR="00DA531D" w:rsidRPr="00A322F6" w:rsidRDefault="00DA531D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DA531D" w:rsidRDefault="00DA531D" w:rsidP="000E2CF5">
            <w:pPr>
              <w:jc w:val="center"/>
            </w:pPr>
            <w:r w:rsidRPr="00F42E71">
              <w:rPr>
                <w:sz w:val="18"/>
                <w:szCs w:val="18"/>
              </w:rPr>
              <w:t>Libero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Detenuto Altra causa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Definitivo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DA531D" w:rsidRPr="0009576B" w:rsidRDefault="00DA531D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DA531D" w:rsidRPr="0009576B" w:rsidRDefault="00DA531D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DA531D" w:rsidRPr="000A3091" w:rsidTr="004A25B8">
        <w:tc>
          <w:tcPr>
            <w:tcW w:w="354" w:type="dxa"/>
            <w:shd w:val="clear" w:color="auto" w:fill="FFFFFF"/>
            <w:vAlign w:val="center"/>
          </w:tcPr>
          <w:p w:rsidR="00DA531D" w:rsidRPr="00E47A05" w:rsidRDefault="00DA531D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DA531D" w:rsidRDefault="00DA531D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DA531D" w:rsidRPr="00E47A05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Misura Cautelare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A531D" w:rsidRPr="00E47A05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DA531D" w:rsidRPr="0009576B" w:rsidRDefault="00DA531D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DA531D" w:rsidRPr="0009576B" w:rsidRDefault="00DA531D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DA531D" w:rsidRPr="000A3091" w:rsidTr="004A25B8">
        <w:tc>
          <w:tcPr>
            <w:tcW w:w="354" w:type="dxa"/>
            <w:shd w:val="clear" w:color="auto" w:fill="FFFFFF"/>
            <w:vAlign w:val="center"/>
          </w:tcPr>
          <w:p w:rsidR="00DA531D" w:rsidRPr="00E47A05" w:rsidRDefault="00DA531D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DA531D" w:rsidRDefault="00DA531D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DA531D" w:rsidRPr="00A322F6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:rsidR="00DA531D" w:rsidRPr="00E47A05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:rsidR="00DA531D" w:rsidRPr="00E47A05" w:rsidRDefault="00DA531D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DA531D" w:rsidRPr="0009576B" w:rsidRDefault="00DA531D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DA531D" w:rsidRPr="0009576B" w:rsidRDefault="00DA531D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DA531D" w:rsidRPr="0009576B" w:rsidRDefault="00DA531D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DA531D" w:rsidRPr="0009576B" w:rsidRDefault="00DA531D" w:rsidP="00436B56">
            <w:pPr>
              <w:keepNext/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</w:tbl>
    <w:p w:rsidR="00DA531D" w:rsidRPr="002F7461" w:rsidRDefault="00DA531D" w:rsidP="00436B56">
      <w:pPr>
        <w:pStyle w:val="Caption"/>
        <w:rPr>
          <w:u w:val="single"/>
        </w:rPr>
      </w:pPr>
      <w:bookmarkStart w:id="118" w:name="_Ref400018848"/>
      <w:bookmarkStart w:id="119" w:name="_Toc406511942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14</w:t>
      </w:r>
      <w:r w:rsidRPr="002F7461">
        <w:rPr>
          <w:u w:val="single"/>
        </w:rPr>
        <w:fldChar w:fldCharType="end"/>
      </w:r>
      <w:bookmarkEnd w:id="118"/>
      <w:r w:rsidRPr="002F7461">
        <w:rPr>
          <w:u w:val="single"/>
        </w:rPr>
        <w:t xml:space="preserve"> - Schema riepilogativo</w:t>
      </w:r>
      <w:bookmarkEnd w:id="119"/>
    </w:p>
    <w:p w:rsidR="00DA531D" w:rsidRPr="00954B91" w:rsidRDefault="00DA531D">
      <w:pPr>
        <w:spacing w:after="0" w:line="240" w:lineRule="auto"/>
        <w:rPr>
          <w:sz w:val="16"/>
          <w:szCs w:val="16"/>
        </w:rPr>
      </w:pPr>
    </w:p>
    <w:p w:rsidR="00DA531D" w:rsidRDefault="00DA531D" w:rsidP="001F0A02">
      <w:pPr>
        <w:pStyle w:val="Heading2"/>
        <w:ind w:left="578" w:hanging="578"/>
      </w:pPr>
      <w:bookmarkStart w:id="120" w:name="_Toc406512029"/>
      <w:r w:rsidRPr="001F0A02">
        <w:t>Modifica database</w:t>
      </w:r>
      <w:bookmarkEnd w:id="120"/>
    </w:p>
    <w:p w:rsidR="00DA531D" w:rsidRDefault="00DA531D" w:rsidP="00025F55">
      <w:pPr>
        <w:spacing w:after="0" w:line="240" w:lineRule="auto"/>
        <w:jc w:val="both"/>
      </w:pPr>
      <w:r>
        <w:t xml:space="preserve">L’intervento prevede,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, l’inserimento nella tabella </w:t>
      </w:r>
      <w:r w:rsidRPr="00025F55">
        <w:t>&lt;MISURA_CAUTELARE&gt;</w:t>
      </w:r>
      <w:r>
        <w:t xml:space="preserve"> di una nuova colonna &lt;POS_GIU_ID_POSIZIONE_GIURIDICA</w:t>
      </w:r>
      <w:r w:rsidRPr="00025F55">
        <w:t>&gt;.</w:t>
      </w:r>
    </w:p>
    <w:p w:rsidR="00DA531D" w:rsidRDefault="00DA531D" w:rsidP="00025F55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04"/>
        <w:gridCol w:w="3380"/>
        <w:gridCol w:w="573"/>
        <w:gridCol w:w="566"/>
        <w:gridCol w:w="1056"/>
        <w:gridCol w:w="577"/>
        <w:gridCol w:w="3122"/>
      </w:tblGrid>
      <w:tr w:rsidR="00DA531D" w:rsidTr="00025F55">
        <w:trPr>
          <w:tblHeader/>
        </w:trPr>
        <w:tc>
          <w:tcPr>
            <w:tcW w:w="504" w:type="dxa"/>
            <w:shd w:val="clear" w:color="auto" w:fill="C0C0C0"/>
          </w:tcPr>
          <w:p w:rsidR="00DA531D" w:rsidRDefault="00DA531D" w:rsidP="004A25B8">
            <w:pPr>
              <w:jc w:val="center"/>
            </w:pPr>
            <w:r>
              <w:t>N.</w:t>
            </w:r>
          </w:p>
        </w:tc>
        <w:tc>
          <w:tcPr>
            <w:tcW w:w="3380" w:type="dxa"/>
            <w:shd w:val="clear" w:color="auto" w:fill="C0C0C0"/>
            <w:vAlign w:val="center"/>
          </w:tcPr>
          <w:p w:rsidR="00DA531D" w:rsidRDefault="00DA531D" w:rsidP="004A25B8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DA531D" w:rsidRDefault="00DA531D" w:rsidP="004A25B8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DA531D" w:rsidRDefault="00DA531D" w:rsidP="004A25B8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DA531D" w:rsidRDefault="00DA531D" w:rsidP="004A25B8">
            <w:pPr>
              <w:jc w:val="center"/>
            </w:pPr>
            <w:r>
              <w:t>Tipo Dato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DA531D" w:rsidRDefault="00DA531D" w:rsidP="004A25B8">
            <w:pPr>
              <w:jc w:val="center"/>
            </w:pPr>
            <w:r>
              <w:t>Dim</w:t>
            </w:r>
          </w:p>
        </w:tc>
        <w:tc>
          <w:tcPr>
            <w:tcW w:w="3122" w:type="dxa"/>
            <w:shd w:val="clear" w:color="auto" w:fill="C0C0C0"/>
            <w:vAlign w:val="center"/>
          </w:tcPr>
          <w:p w:rsidR="00DA531D" w:rsidRDefault="00DA531D" w:rsidP="004A25B8">
            <w:pPr>
              <w:jc w:val="center"/>
            </w:pPr>
            <w:r>
              <w:t>Note</w:t>
            </w:r>
          </w:p>
        </w:tc>
      </w:tr>
      <w:tr w:rsidR="00DA531D" w:rsidTr="00025F55">
        <w:tc>
          <w:tcPr>
            <w:tcW w:w="504" w:type="dxa"/>
            <w:vAlign w:val="center"/>
          </w:tcPr>
          <w:p w:rsidR="00DA531D" w:rsidRPr="00F32C43" w:rsidRDefault="00DA531D" w:rsidP="00AF7364">
            <w:pPr>
              <w:numPr>
                <w:ilvl w:val="0"/>
                <w:numId w:val="26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80" w:type="dxa"/>
            <w:vAlign w:val="center"/>
          </w:tcPr>
          <w:p w:rsidR="00DA531D" w:rsidRPr="00F32C43" w:rsidRDefault="00DA531D" w:rsidP="004A25B8">
            <w:pPr>
              <w:pStyle w:val="Nessunaspaziatura1"/>
              <w:spacing w:after="160" w:line="259" w:lineRule="auto"/>
              <w:jc w:val="both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573" w:type="dxa"/>
            <w:vAlign w:val="center"/>
          </w:tcPr>
          <w:p w:rsidR="00DA531D" w:rsidRPr="00F32C43" w:rsidRDefault="00DA531D" w:rsidP="004A25B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:rsidR="00DA531D" w:rsidRPr="00F32C43" w:rsidRDefault="00DA531D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DA531D" w:rsidRPr="00F32C43" w:rsidRDefault="00DA531D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Numerico</w:t>
            </w:r>
          </w:p>
        </w:tc>
        <w:tc>
          <w:tcPr>
            <w:tcW w:w="577" w:type="dxa"/>
            <w:vAlign w:val="center"/>
          </w:tcPr>
          <w:p w:rsidR="00DA531D" w:rsidRPr="00F32C43" w:rsidRDefault="00DA531D" w:rsidP="004A25B8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38</w:t>
            </w:r>
          </w:p>
        </w:tc>
        <w:tc>
          <w:tcPr>
            <w:tcW w:w="3122" w:type="dxa"/>
            <w:vAlign w:val="center"/>
          </w:tcPr>
          <w:p w:rsidR="00DA531D" w:rsidRPr="00F32C43" w:rsidRDefault="00DA531D" w:rsidP="00025F55">
            <w:pPr>
              <w:keepNext/>
              <w:rPr>
                <w:sz w:val="16"/>
                <w:szCs w:val="16"/>
              </w:rPr>
            </w:pPr>
          </w:p>
        </w:tc>
      </w:tr>
    </w:tbl>
    <w:p w:rsidR="00DA531D" w:rsidRPr="002F7461" w:rsidRDefault="00DA531D" w:rsidP="00025F55">
      <w:pPr>
        <w:pStyle w:val="Caption"/>
        <w:rPr>
          <w:u w:val="single"/>
        </w:rPr>
      </w:pPr>
      <w:bookmarkStart w:id="121" w:name="_Toc406511943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15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Tabella MISURA_CAUTELARE nuova colonna</w:t>
      </w:r>
      <w:bookmarkEnd w:id="121"/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025F55">
      <w:pPr>
        <w:rPr>
          <w:sz w:val="16"/>
          <w:szCs w:val="16"/>
        </w:rPr>
      </w:pPr>
      <w:r>
        <w:t>Inoltre, l’intervento prevede l’inserimento nella tabella &lt;POSIZIONE_GIURIDICA&gt; i seguenti campi: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03"/>
        <w:gridCol w:w="3377"/>
        <w:gridCol w:w="573"/>
        <w:gridCol w:w="566"/>
        <w:gridCol w:w="1056"/>
        <w:gridCol w:w="587"/>
        <w:gridCol w:w="3116"/>
      </w:tblGrid>
      <w:tr w:rsidR="00DA531D" w:rsidTr="00B762D6">
        <w:trPr>
          <w:tblHeader/>
        </w:trPr>
        <w:tc>
          <w:tcPr>
            <w:tcW w:w="503" w:type="dxa"/>
            <w:shd w:val="clear" w:color="auto" w:fill="C0C0C0"/>
          </w:tcPr>
          <w:p w:rsidR="00DA531D" w:rsidRDefault="00DA531D" w:rsidP="00A5589E">
            <w:pPr>
              <w:jc w:val="center"/>
            </w:pPr>
            <w:r>
              <w:t>N.</w:t>
            </w:r>
          </w:p>
        </w:tc>
        <w:tc>
          <w:tcPr>
            <w:tcW w:w="3377" w:type="dxa"/>
            <w:shd w:val="clear" w:color="auto" w:fill="C0C0C0"/>
            <w:vAlign w:val="center"/>
          </w:tcPr>
          <w:p w:rsidR="00DA531D" w:rsidRDefault="00DA531D" w:rsidP="00A5589E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DA531D" w:rsidRDefault="00DA531D" w:rsidP="00A5589E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DA531D" w:rsidRDefault="00DA531D" w:rsidP="00A5589E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DA531D" w:rsidRDefault="00DA531D" w:rsidP="00A5589E">
            <w:pPr>
              <w:jc w:val="center"/>
            </w:pPr>
            <w:r>
              <w:t>Tipo Dato</w:t>
            </w:r>
          </w:p>
        </w:tc>
        <w:tc>
          <w:tcPr>
            <w:tcW w:w="587" w:type="dxa"/>
            <w:shd w:val="clear" w:color="auto" w:fill="C0C0C0"/>
            <w:vAlign w:val="center"/>
          </w:tcPr>
          <w:p w:rsidR="00DA531D" w:rsidRDefault="00DA531D" w:rsidP="00A5589E">
            <w:pPr>
              <w:jc w:val="center"/>
            </w:pPr>
            <w:r>
              <w:t>Dim</w:t>
            </w:r>
          </w:p>
        </w:tc>
        <w:tc>
          <w:tcPr>
            <w:tcW w:w="3116" w:type="dxa"/>
            <w:shd w:val="clear" w:color="auto" w:fill="C0C0C0"/>
            <w:vAlign w:val="center"/>
          </w:tcPr>
          <w:p w:rsidR="00DA531D" w:rsidRDefault="00DA531D" w:rsidP="00A5589E">
            <w:pPr>
              <w:jc w:val="center"/>
            </w:pPr>
            <w:r>
              <w:t>Note</w:t>
            </w:r>
          </w:p>
        </w:tc>
      </w:tr>
      <w:tr w:rsidR="00DA531D" w:rsidTr="00B762D6">
        <w:tc>
          <w:tcPr>
            <w:tcW w:w="503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DA531D" w:rsidRPr="00F32C43" w:rsidRDefault="00DA531D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LUOGO_ESPIAZIONE</w:t>
            </w:r>
          </w:p>
        </w:tc>
        <w:tc>
          <w:tcPr>
            <w:tcW w:w="573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DA531D" w:rsidRPr="00F32C43" w:rsidRDefault="00DA531D" w:rsidP="00A5589E">
            <w:pPr>
              <w:rPr>
                <w:sz w:val="16"/>
                <w:szCs w:val="16"/>
              </w:rPr>
            </w:pPr>
          </w:p>
        </w:tc>
      </w:tr>
      <w:tr w:rsidR="00DA531D" w:rsidTr="00B762D6">
        <w:tc>
          <w:tcPr>
            <w:tcW w:w="503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DA531D" w:rsidRPr="00F32C43" w:rsidRDefault="00DA531D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AUTORITA_COMPETENTE</w:t>
            </w:r>
          </w:p>
        </w:tc>
        <w:tc>
          <w:tcPr>
            <w:tcW w:w="573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fr-FR"/>
              </w:rPr>
              <w:t>N</w:t>
            </w:r>
          </w:p>
        </w:tc>
        <w:tc>
          <w:tcPr>
            <w:tcW w:w="105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DA531D" w:rsidRPr="00F32C43" w:rsidRDefault="00DA531D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tipo autorità</w:t>
            </w:r>
          </w:p>
        </w:tc>
      </w:tr>
      <w:tr w:rsidR="00DA531D" w:rsidTr="00B762D6">
        <w:tc>
          <w:tcPr>
            <w:tcW w:w="503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DA531D" w:rsidRPr="00F32C43" w:rsidRDefault="00DA531D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COMPETENTE_SEDE</w:t>
            </w:r>
          </w:p>
        </w:tc>
        <w:tc>
          <w:tcPr>
            <w:tcW w:w="573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6</w:t>
            </w:r>
          </w:p>
        </w:tc>
        <w:tc>
          <w:tcPr>
            <w:tcW w:w="3116" w:type="dxa"/>
            <w:vAlign w:val="center"/>
          </w:tcPr>
          <w:p w:rsidR="00DA531D" w:rsidRPr="00F32C43" w:rsidRDefault="00DA531D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Istat del comune</w:t>
            </w:r>
          </w:p>
        </w:tc>
      </w:tr>
      <w:tr w:rsidR="00DA531D" w:rsidTr="00B762D6">
        <w:tc>
          <w:tcPr>
            <w:tcW w:w="503" w:type="dxa"/>
            <w:vAlign w:val="center"/>
          </w:tcPr>
          <w:p w:rsidR="00DA531D" w:rsidRPr="00F32C43" w:rsidRDefault="00DA531D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DA531D" w:rsidRPr="00F32C43" w:rsidRDefault="00DA531D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COMPETENTE_INDIRIZZO</w:t>
            </w:r>
          </w:p>
        </w:tc>
        <w:tc>
          <w:tcPr>
            <w:tcW w:w="573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DA531D" w:rsidRPr="00F32C43" w:rsidRDefault="00DA531D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DA531D" w:rsidRPr="00F32C43" w:rsidRDefault="00DA531D" w:rsidP="00A5589E">
            <w:pPr>
              <w:rPr>
                <w:sz w:val="16"/>
                <w:szCs w:val="16"/>
              </w:rPr>
            </w:pPr>
          </w:p>
        </w:tc>
      </w:tr>
      <w:tr w:rsidR="00DA531D" w:rsidTr="00B762D6">
        <w:tc>
          <w:tcPr>
            <w:tcW w:w="503" w:type="dxa"/>
            <w:vAlign w:val="center"/>
          </w:tcPr>
          <w:p w:rsidR="00DA531D" w:rsidRPr="0048032B" w:rsidRDefault="00DA531D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  <w:highlight w:val="green"/>
              </w:rPr>
            </w:pPr>
          </w:p>
        </w:tc>
        <w:tc>
          <w:tcPr>
            <w:tcW w:w="3377" w:type="dxa"/>
            <w:vAlign w:val="center"/>
          </w:tcPr>
          <w:p w:rsidR="00DA531D" w:rsidRPr="0048032B" w:rsidRDefault="00DA531D" w:rsidP="00A5589E">
            <w:pPr>
              <w:pStyle w:val="Nessunaspaziatura1"/>
              <w:spacing w:after="160" w:line="259" w:lineRule="auto"/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>COD_MASCHERA</w:t>
            </w:r>
          </w:p>
        </w:tc>
        <w:tc>
          <w:tcPr>
            <w:tcW w:w="573" w:type="dxa"/>
            <w:vAlign w:val="center"/>
          </w:tcPr>
          <w:p w:rsidR="00DA531D" w:rsidRPr="0048032B" w:rsidRDefault="00DA531D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DA531D" w:rsidRPr="0048032B" w:rsidRDefault="00DA531D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  <w:r w:rsidRPr="0048032B">
              <w:rPr>
                <w:sz w:val="16"/>
                <w:szCs w:val="16"/>
                <w:highlight w:val="green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DA531D" w:rsidRPr="0048032B" w:rsidRDefault="00DA531D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  <w:r w:rsidRPr="0048032B">
              <w:rPr>
                <w:sz w:val="16"/>
                <w:szCs w:val="16"/>
                <w:highlight w:val="green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DA531D" w:rsidRPr="0048032B" w:rsidRDefault="00DA531D" w:rsidP="00A5589E">
            <w:pPr>
              <w:jc w:val="center"/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>2</w:t>
            </w:r>
          </w:p>
        </w:tc>
        <w:tc>
          <w:tcPr>
            <w:tcW w:w="3116" w:type="dxa"/>
            <w:vAlign w:val="center"/>
          </w:tcPr>
          <w:p w:rsidR="00DA531D" w:rsidRPr="0048032B" w:rsidRDefault="00DA531D" w:rsidP="00A5589E">
            <w:pPr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 xml:space="preserve">Per memorizzare il codice della maschera </w:t>
            </w:r>
          </w:p>
        </w:tc>
      </w:tr>
    </w:tbl>
    <w:p w:rsidR="00DA531D" w:rsidRDefault="00DA531D" w:rsidP="006344E2">
      <w:pPr>
        <w:pStyle w:val="Caption"/>
        <w:rPr>
          <w:u w:val="single"/>
        </w:rPr>
      </w:pPr>
      <w:bookmarkStart w:id="122" w:name="_Toc406511944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16</w:t>
      </w:r>
      <w:r w:rsidRPr="002F7461">
        <w:rPr>
          <w:u w:val="single"/>
        </w:rPr>
        <w:fldChar w:fldCharType="end"/>
      </w:r>
      <w:r>
        <w:rPr>
          <w:u w:val="single"/>
        </w:rPr>
        <w:t xml:space="preserve"> – Tabella &lt;POSIZIONE_GIURIDICA&gt;</w:t>
      </w:r>
      <w:r w:rsidRPr="002F7461">
        <w:rPr>
          <w:u w:val="single"/>
        </w:rPr>
        <w:t xml:space="preserve"> nuov</w:t>
      </w:r>
      <w:r>
        <w:rPr>
          <w:u w:val="single"/>
        </w:rPr>
        <w:t>e</w:t>
      </w:r>
      <w:r w:rsidRPr="002F7461">
        <w:rPr>
          <w:u w:val="single"/>
        </w:rPr>
        <w:t xml:space="preserve"> colonn</w:t>
      </w:r>
      <w:r>
        <w:rPr>
          <w:u w:val="single"/>
        </w:rPr>
        <w:t>e</w:t>
      </w:r>
      <w:bookmarkEnd w:id="122"/>
    </w:p>
    <w:p w:rsidR="00DA531D" w:rsidRPr="00A83AB4" w:rsidRDefault="00DA531D" w:rsidP="00A83AB4"/>
    <w:p w:rsidR="00DA531D" w:rsidRPr="00A83AB4" w:rsidRDefault="00DA531D" w:rsidP="00AB0702">
      <w:pPr>
        <w:rPr>
          <w:sz w:val="16"/>
          <w:szCs w:val="16"/>
          <w:highlight w:val="green"/>
        </w:rPr>
      </w:pPr>
      <w:r w:rsidRPr="00A83AB4">
        <w:rPr>
          <w:highlight w:val="green"/>
        </w:rPr>
        <w:t>L’intervento prevede l’inserimento nella tabella &lt;CG_REF_CODES&gt; dei seguenti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DA531D" w:rsidRPr="00A83AB4" w:rsidTr="00AB0702">
        <w:trPr>
          <w:trHeight w:val="1007"/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A83AB4" w:rsidRDefault="00DA531D" w:rsidP="002A4FD4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RV_ALT5_VALUE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EA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Espiazione pena per Altra Causa in Regime di Detenzione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EB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Espiazione pena per Altra Causa  in Misura Sicurezza  Detentiva ( Internato)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CF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in Regime di Detenzione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CG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Espiazione pena per Altra Causa in Misura di Sicurezza Applicata in Via Provvisoria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CH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 Regime di Arresti Domiciliari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CI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 Regime Permanenza in Casa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CJ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Collocamento in Comunità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DA531D" w:rsidRPr="00A83AB4" w:rsidTr="00C8481B">
        <w:tc>
          <w:tcPr>
            <w:tcW w:w="254" w:type="dxa"/>
            <w:vAlign w:val="center"/>
          </w:tcPr>
          <w:p w:rsidR="00DA531D" w:rsidRPr="00A83AB4" w:rsidRDefault="00DA531D" w:rsidP="008E30F4">
            <w:pPr>
              <w:numPr>
                <w:ilvl w:val="0"/>
                <w:numId w:val="103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A83AB4" w:rsidRDefault="00DA531D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CK</w:t>
            </w:r>
          </w:p>
        </w:tc>
        <w:tc>
          <w:tcPr>
            <w:tcW w:w="569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A83AB4" w:rsidRDefault="00DA531D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DA531D" w:rsidRPr="00A83AB4" w:rsidRDefault="00DA531D" w:rsidP="002A4FD4">
            <w:pPr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 Regime di Arresti Domiciliari ex art 89 dpr 309/90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83AB4" w:rsidRDefault="00DA531D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</w:tbl>
    <w:p w:rsidR="00DA531D" w:rsidRDefault="00DA531D" w:rsidP="00A83AB4">
      <w:pPr>
        <w:pStyle w:val="Caption"/>
        <w:rPr>
          <w:u w:val="single"/>
        </w:rPr>
      </w:pPr>
      <w:bookmarkStart w:id="123" w:name="_Toc406511945"/>
      <w:r w:rsidRPr="00A83AB4">
        <w:rPr>
          <w:highlight w:val="green"/>
          <w:u w:val="single"/>
        </w:rPr>
        <w:t xml:space="preserve">Tabella </w:t>
      </w:r>
      <w:r w:rsidRPr="00A83AB4">
        <w:rPr>
          <w:highlight w:val="green"/>
          <w:u w:val="single"/>
        </w:rPr>
        <w:fldChar w:fldCharType="begin"/>
      </w:r>
      <w:r w:rsidRPr="00A83AB4">
        <w:rPr>
          <w:highlight w:val="green"/>
          <w:u w:val="single"/>
        </w:rPr>
        <w:instrText xml:space="preserve"> SEQ Tabella \* ARABIC </w:instrText>
      </w:r>
      <w:r w:rsidRPr="00A83AB4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17</w:t>
      </w:r>
      <w:r w:rsidRPr="00A83AB4">
        <w:rPr>
          <w:highlight w:val="green"/>
          <w:u w:val="single"/>
        </w:rPr>
        <w:fldChar w:fldCharType="end"/>
      </w:r>
      <w:r w:rsidRPr="00A83AB4">
        <w:rPr>
          <w:highlight w:val="green"/>
          <w:u w:val="single"/>
        </w:rPr>
        <w:t xml:space="preserve"> – Tabella &lt;CG_REF_CODES&gt; Tipo misura cautelare</w:t>
      </w:r>
      <w:bookmarkEnd w:id="123"/>
    </w:p>
    <w:p w:rsidR="00DA531D" w:rsidRPr="00F32C43" w:rsidRDefault="00DA531D" w:rsidP="00F32C43"/>
    <w:p w:rsidR="00DA531D" w:rsidRPr="001F0A02" w:rsidRDefault="00DA531D" w:rsidP="001F0A02">
      <w:pPr>
        <w:pStyle w:val="Heading2"/>
        <w:ind w:left="578" w:hanging="578"/>
      </w:pPr>
      <w:bookmarkStart w:id="124" w:name="_Toc406512030"/>
      <w:r w:rsidRPr="001F0A02">
        <w:t>Modifica template</w:t>
      </w:r>
      <w:bookmarkEnd w:id="124"/>
    </w:p>
    <w:p w:rsidR="00DA531D" w:rsidRDefault="00DA531D" w:rsidP="00FA269F">
      <w:r>
        <w:t>Nessuna modifica prevista.</w:t>
      </w:r>
    </w:p>
    <w:p w:rsidR="00DA531D" w:rsidRDefault="00DA531D" w:rsidP="009A0232">
      <w:pPr>
        <w:pStyle w:val="Caption"/>
      </w:pPr>
    </w:p>
    <w:p w:rsidR="00DA531D" w:rsidRDefault="00DA531D">
      <w:pPr>
        <w:spacing w:after="0" w:line="240" w:lineRule="auto"/>
        <w:rPr>
          <w:highlight w:val="magenta"/>
        </w:rPr>
      </w:pPr>
      <w:r>
        <w:rPr>
          <w:highlight w:val="magenta"/>
        </w:rPr>
        <w:br w:type="page"/>
      </w:r>
    </w:p>
    <w:p w:rsidR="00DA531D" w:rsidRDefault="00DA531D">
      <w:pPr>
        <w:pStyle w:val="Heading1"/>
      </w:pPr>
      <w:bookmarkStart w:id="125" w:name="_Ref398643058"/>
      <w:bookmarkStart w:id="126" w:name="_Toc406512031"/>
      <w:r>
        <w:t>Decisione sorveglianza – Arresti domiciliari ex 656 comma 10°</w:t>
      </w:r>
      <w:bookmarkEnd w:id="125"/>
      <w:bookmarkEnd w:id="126"/>
    </w:p>
    <w:p w:rsidR="00DA531D" w:rsidRDefault="00DA531D">
      <w:pPr>
        <w:pStyle w:val="Heading2"/>
        <w:ind w:left="578" w:hanging="578"/>
      </w:pPr>
      <w:bookmarkStart w:id="127" w:name="_Toc406512032"/>
      <w:r>
        <w:t>Intervento richiesto dall’Amministrazione</w:t>
      </w:r>
      <w:bookmarkEnd w:id="127"/>
    </w:p>
    <w:p w:rsidR="00DA531D" w:rsidRDefault="00DA531D">
      <w:r>
        <w:t>Sulla scheda Decisione della Sorveglianza va creata una nuova voce:</w:t>
      </w:r>
    </w:p>
    <w:p w:rsidR="00DA531D" w:rsidRDefault="00DA531D">
      <w:r w:rsidRPr="00721C00">
        <w:rPr>
          <w:noProof/>
          <w:lang w:eastAsia="it-IT"/>
        </w:rPr>
        <w:pict>
          <v:shape id="Immagine 83" o:spid="_x0000_i1074" type="#_x0000_t75" style="width:473.25pt;height:157.5pt;visibility:visible">
            <v:imagedata r:id="rId28" o:title=""/>
          </v:shape>
        </w:pict>
      </w:r>
    </w:p>
    <w:p w:rsidR="00DA531D" w:rsidRDefault="00DA531D">
      <w:pPr>
        <w:spacing w:after="0" w:line="240" w:lineRule="auto"/>
        <w:jc w:val="both"/>
      </w:pPr>
      <w:r>
        <w:t>Gestione arresti domiciliari di conseguenza va prevista la gestione dei provvedimenti emessi dal magistrato di sorveglianza.</w:t>
      </w:r>
    </w:p>
    <w:p w:rsidR="00DA531D" w:rsidRDefault="00DA531D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84" o:spid="_x0000_i1075" type="#_x0000_t75" style="width:478.5pt;height:158.25pt;visibility:visible">
            <v:imagedata r:id="rId29" o:title=""/>
          </v:shape>
        </w:pict>
      </w:r>
    </w:p>
    <w:p w:rsidR="00DA531D" w:rsidRDefault="00DA531D">
      <w:pPr>
        <w:spacing w:after="0" w:line="240" w:lineRule="auto"/>
        <w:jc w:val="both"/>
      </w:pPr>
      <w:r>
        <w:t>La scheda “</w:t>
      </w:r>
      <w:r>
        <w:rPr>
          <w:u w:val="single"/>
        </w:rPr>
        <w:t>Sospensione Arresti Domiciliari</w:t>
      </w:r>
      <w:r>
        <w:t>“ è identica alla sospensione ex art. 51 ter, già presenti nell’applicativo.</w:t>
      </w:r>
    </w:p>
    <w:p w:rsidR="00DA531D" w:rsidRPr="00CD64FA" w:rsidRDefault="00DA531D">
      <w:pPr>
        <w:spacing w:after="0" w:line="240" w:lineRule="auto"/>
        <w:jc w:val="both"/>
      </w:pPr>
      <w:r w:rsidRPr="00CD64FA">
        <w:t>Il campo “data  ingresso in carcere va resa  visibile unicamente  se l’operatore seleziona la funzione “Eseguita da Magistrato di Sorveglianza” .</w:t>
      </w:r>
    </w:p>
    <w:p w:rsidR="00DA531D" w:rsidRPr="00CD64FA" w:rsidRDefault="00DA531D">
      <w:pPr>
        <w:spacing w:after="0" w:line="240" w:lineRule="auto"/>
        <w:jc w:val="both"/>
      </w:pPr>
      <w:r w:rsidRPr="00CD64FA">
        <w:t>Il campo oggetto decreto deve contenere i seguenti valori:</w:t>
      </w:r>
    </w:p>
    <w:p w:rsidR="00DA531D" w:rsidRPr="00CD64FA" w:rsidRDefault="00DA531D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 Arresti Domiciliari ex art.656 comma 10</w:t>
      </w:r>
    </w:p>
    <w:p w:rsidR="00DA531D" w:rsidRPr="00CD64FA" w:rsidRDefault="00DA531D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Domiciliari ex art 89 dpr 309/90</w:t>
      </w:r>
    </w:p>
    <w:p w:rsidR="00DA531D" w:rsidRPr="00CD64FA" w:rsidRDefault="00DA531D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 xml:space="preserve">sospensione provvisoria Permanenza in Casa </w:t>
      </w:r>
    </w:p>
    <w:p w:rsidR="00DA531D" w:rsidRPr="00CD64FA" w:rsidRDefault="00DA531D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Collocamento in Comunità.</w:t>
      </w:r>
    </w:p>
    <w:p w:rsidR="00DA531D" w:rsidRPr="0036315F" w:rsidRDefault="00DA531D">
      <w:pPr>
        <w:spacing w:after="0" w:line="240" w:lineRule="auto"/>
        <w:jc w:val="both"/>
      </w:pPr>
      <w:r w:rsidRPr="0036315F">
        <w:t>Va creata una nuova Posizione giuridica:</w:t>
      </w:r>
    </w:p>
    <w:p w:rsidR="00DA531D" w:rsidRPr="0036315F" w:rsidRDefault="00DA531D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Arresti Domiciliari ex art.656 comma 10</w:t>
      </w:r>
    </w:p>
    <w:p w:rsidR="00DA531D" w:rsidRPr="0036315F" w:rsidRDefault="00DA531D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Domiciliari ex art 89 dpr 309/90</w:t>
      </w:r>
    </w:p>
    <w:p w:rsidR="00DA531D" w:rsidRPr="0036315F" w:rsidRDefault="00DA531D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Permanenza in Casa</w:t>
      </w:r>
    </w:p>
    <w:p w:rsidR="00DA531D" w:rsidRPr="0036315F" w:rsidRDefault="00DA531D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Collocamento in Comunità.</w:t>
      </w:r>
    </w:p>
    <w:p w:rsidR="00DA531D" w:rsidRDefault="00DA531D">
      <w:pPr>
        <w:spacing w:after="0" w:line="240" w:lineRule="auto"/>
        <w:jc w:val="both"/>
        <w:rPr>
          <w:u w:val="single"/>
        </w:rPr>
      </w:pPr>
    </w:p>
    <w:p w:rsidR="00DA531D" w:rsidRDefault="00DA531D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DA531D" w:rsidRDefault="00DA531D">
      <w:pPr>
        <w:spacing w:after="0" w:line="240" w:lineRule="auto"/>
        <w:jc w:val="both"/>
        <w:rPr>
          <w:u w:val="single"/>
        </w:rPr>
      </w:pPr>
      <w:r>
        <w:rPr>
          <w:u w:val="single"/>
        </w:rPr>
        <w:t>Revoca  Arresti Domiciliari  Rigetta applicazione misura alternativa</w:t>
      </w:r>
    </w:p>
    <w:p w:rsidR="00DA531D" w:rsidRDefault="00DA531D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85" o:spid="_x0000_i1076" type="#_x0000_t75" style="width:475.5pt;height:296.25pt;visibility:visible">
            <v:imagedata r:id="rId30" o:title=""/>
          </v:shape>
        </w:pict>
      </w:r>
    </w:p>
    <w:p w:rsidR="00DA531D" w:rsidRDefault="00DA531D">
      <w:pPr>
        <w:spacing w:after="0" w:line="240" w:lineRule="auto"/>
        <w:jc w:val="both"/>
      </w:pPr>
    </w:p>
    <w:p w:rsidR="00DA531D" w:rsidRDefault="00DA531D">
      <w:pPr>
        <w:spacing w:after="0" w:line="240" w:lineRule="auto"/>
        <w:jc w:val="both"/>
      </w:pPr>
      <w:r>
        <w:t>Il tasto di richiamo della funzione deve essere rinominato in Revoca Rigetto – verificare flusso Tribunale Sorveglianza.</w:t>
      </w:r>
    </w:p>
    <w:p w:rsidR="00DA531D" w:rsidRDefault="00DA531D">
      <w:pPr>
        <w:spacing w:after="0" w:line="240" w:lineRule="auto"/>
        <w:jc w:val="both"/>
        <w:rPr>
          <w:b/>
        </w:rPr>
      </w:pPr>
      <w:r>
        <w:t xml:space="preserve">Va gestita la posizione da </w:t>
      </w:r>
      <w:r>
        <w:rPr>
          <w:b/>
        </w:rPr>
        <w:t>espiazione misura</w:t>
      </w:r>
      <w:r>
        <w:t xml:space="preserve"> che da detenuto per sospensiva del </w:t>
      </w:r>
      <w:r>
        <w:rPr>
          <w:b/>
        </w:rPr>
        <w:t>Magistrato ex art.51 ter</w:t>
      </w:r>
    </w:p>
    <w:p w:rsidR="00DA531D" w:rsidRDefault="00DA531D">
      <w:pPr>
        <w:spacing w:after="0" w:line="240" w:lineRule="auto"/>
        <w:jc w:val="both"/>
      </w:pPr>
      <w:r>
        <w:t>la gestione è equiparata alla revoca detenzione domiciliare compresa la modulistica che va adeguata alle nuove misure.</w:t>
      </w:r>
    </w:p>
    <w:p w:rsidR="00DA531D" w:rsidRDefault="00DA531D">
      <w:pPr>
        <w:spacing w:after="0" w:line="240" w:lineRule="auto"/>
      </w:pPr>
      <w:r>
        <w:t>Valori da gestire:</w:t>
      </w:r>
    </w:p>
    <w:p w:rsidR="00DA531D" w:rsidRDefault="00DA531D" w:rsidP="00AF7364">
      <w:pPr>
        <w:numPr>
          <w:ilvl w:val="0"/>
          <w:numId w:val="12"/>
        </w:numPr>
        <w:spacing w:after="0" w:line="240" w:lineRule="auto"/>
        <w:jc w:val="both"/>
      </w:pPr>
      <w:r>
        <w:t>Arresti Domiciliari ex art.656 comma 10</w:t>
      </w:r>
    </w:p>
    <w:p w:rsidR="00DA531D" w:rsidRDefault="00DA531D" w:rsidP="00AF7364">
      <w:pPr>
        <w:numPr>
          <w:ilvl w:val="0"/>
          <w:numId w:val="12"/>
        </w:numPr>
        <w:spacing w:after="0" w:line="240" w:lineRule="auto"/>
        <w:jc w:val="both"/>
      </w:pPr>
      <w:r>
        <w:t>Domiciliari ex art 89 dpr 309/90</w:t>
      </w:r>
    </w:p>
    <w:p w:rsidR="00DA531D" w:rsidRDefault="00DA531D" w:rsidP="00AF7364">
      <w:pPr>
        <w:numPr>
          <w:ilvl w:val="0"/>
          <w:numId w:val="12"/>
        </w:numPr>
        <w:spacing w:after="0" w:line="240" w:lineRule="auto"/>
        <w:jc w:val="both"/>
      </w:pPr>
      <w:r>
        <w:t>Permanenza in Casa</w:t>
      </w:r>
    </w:p>
    <w:p w:rsidR="00DA531D" w:rsidRDefault="00DA531D" w:rsidP="00AF7364">
      <w:pPr>
        <w:numPr>
          <w:ilvl w:val="0"/>
          <w:numId w:val="12"/>
        </w:numPr>
        <w:spacing w:after="0" w:line="240" w:lineRule="auto"/>
        <w:jc w:val="both"/>
      </w:pPr>
      <w:r>
        <w:t>Collocamento in Comunità.</w:t>
      </w:r>
    </w:p>
    <w:p w:rsidR="00DA531D" w:rsidRDefault="00DA531D">
      <w:pPr>
        <w:spacing w:after="0" w:line="240" w:lineRule="auto"/>
        <w:jc w:val="both"/>
        <w:rPr>
          <w:u w:val="single"/>
        </w:rPr>
      </w:pPr>
      <w:bookmarkStart w:id="128" w:name="_Toc358877049"/>
      <w:bookmarkStart w:id="129" w:name="_Toc393351691"/>
    </w:p>
    <w:p w:rsidR="00DA531D" w:rsidRDefault="00DA531D">
      <w:pPr>
        <w:spacing w:after="0" w:line="240" w:lineRule="auto"/>
        <w:jc w:val="both"/>
        <w:rPr>
          <w:highlight w:val="magenta"/>
        </w:rPr>
      </w:pPr>
      <w:r>
        <w:rPr>
          <w:u w:val="single"/>
        </w:rPr>
        <w:t>Concessione delle  misure alternativa</w:t>
      </w:r>
      <w:bookmarkEnd w:id="128"/>
      <w:bookmarkEnd w:id="129"/>
    </w:p>
    <w:p w:rsidR="00DA531D" w:rsidRDefault="00DA531D">
      <w:pPr>
        <w:spacing w:after="0" w:line="240" w:lineRule="auto"/>
      </w:pPr>
      <w:r>
        <w:t xml:space="preserve"> Vanno verificate, partendo dalle nuove misure: prosecuzione in Permanenza in casa e collocamento in comunità che vanno equiparate agli arresti domiciliari 656 comma 10. </w:t>
      </w:r>
    </w:p>
    <w:p w:rsidR="00DA531D" w:rsidRDefault="00DA531D" w:rsidP="00AF7364">
      <w:pPr>
        <w:numPr>
          <w:ilvl w:val="0"/>
          <w:numId w:val="13"/>
        </w:numPr>
        <w:spacing w:after="0" w:line="240" w:lineRule="auto"/>
      </w:pPr>
      <w:r>
        <w:t>Arresti Domiciliari ex art.656 comma 10</w:t>
      </w:r>
    </w:p>
    <w:p w:rsidR="00DA531D" w:rsidRDefault="00DA531D" w:rsidP="00AF7364">
      <w:pPr>
        <w:numPr>
          <w:ilvl w:val="0"/>
          <w:numId w:val="13"/>
        </w:numPr>
        <w:spacing w:after="0" w:line="240" w:lineRule="auto"/>
      </w:pPr>
      <w:r>
        <w:t>Domiciliari ex art 89 dpr 309/90</w:t>
      </w:r>
    </w:p>
    <w:p w:rsidR="00DA531D" w:rsidRDefault="00DA531D" w:rsidP="00AF7364">
      <w:pPr>
        <w:numPr>
          <w:ilvl w:val="0"/>
          <w:numId w:val="13"/>
        </w:numPr>
        <w:spacing w:after="0" w:line="240" w:lineRule="auto"/>
      </w:pPr>
      <w:r>
        <w:t>Permanenza in Casa</w:t>
      </w:r>
    </w:p>
    <w:p w:rsidR="00DA531D" w:rsidRDefault="00DA531D" w:rsidP="00AF7364">
      <w:pPr>
        <w:numPr>
          <w:ilvl w:val="0"/>
          <w:numId w:val="13"/>
        </w:numPr>
        <w:spacing w:after="0" w:line="240" w:lineRule="auto"/>
        <w:jc w:val="both"/>
      </w:pPr>
      <w:r>
        <w:t>Collocamento in Comunità.</w:t>
      </w:r>
    </w:p>
    <w:p w:rsidR="00DA531D" w:rsidRDefault="00DA531D" w:rsidP="006111DB">
      <w:pPr>
        <w:spacing w:after="0" w:line="240" w:lineRule="auto"/>
        <w:jc w:val="both"/>
      </w:pPr>
    </w:p>
    <w:p w:rsidR="00DA531D" w:rsidRDefault="00DA531D" w:rsidP="006111DB">
      <w:pPr>
        <w:spacing w:after="0" w:line="240" w:lineRule="auto"/>
        <w:jc w:val="both"/>
      </w:pPr>
    </w:p>
    <w:p w:rsidR="00DA531D" w:rsidRDefault="00DA531D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DA531D" w:rsidRDefault="00DA531D">
      <w:pPr>
        <w:rPr>
          <w:u w:val="single"/>
        </w:rPr>
      </w:pPr>
      <w:r>
        <w:rPr>
          <w:u w:val="single"/>
        </w:rPr>
        <w:t>Ripristino Degli Arresti Domiciliari</w:t>
      </w:r>
    </w:p>
    <w:p w:rsidR="00DA531D" w:rsidRDefault="00DA531D">
      <w:r w:rsidRPr="00721C00">
        <w:rPr>
          <w:noProof/>
          <w:lang w:eastAsia="it-IT"/>
        </w:rPr>
        <w:pict>
          <v:shape id="Immagine 86" o:spid="_x0000_i1077" type="#_x0000_t75" style="width:481.5pt;height:264pt;visibility:visible">
            <v:imagedata r:id="rId31" o:title=""/>
          </v:shape>
        </w:pict>
      </w:r>
    </w:p>
    <w:p w:rsidR="00DA531D" w:rsidRDefault="00DA531D">
      <w:r>
        <w:t>La scheda è identica a quella prevista per la detenzione domiciliare vanno replicate tutte le funzioni.</w:t>
      </w:r>
    </w:p>
    <w:p w:rsidR="00DA531D" w:rsidRDefault="00DA531D" w:rsidP="00DB0016">
      <w:pPr>
        <w:spacing w:after="0" w:line="240" w:lineRule="auto"/>
      </w:pPr>
      <w:r>
        <w:t>Arresti Domiciliari 656 comma 10 cpp</w:t>
      </w:r>
    </w:p>
    <w:p w:rsidR="00DA531D" w:rsidRDefault="00DA531D" w:rsidP="00DB0016">
      <w:pPr>
        <w:spacing w:after="0" w:line="240" w:lineRule="auto"/>
      </w:pPr>
      <w:r>
        <w:t>Arresti Domiciliari ex art 89 dpr 309/90</w:t>
      </w:r>
    </w:p>
    <w:p w:rsidR="00DA531D" w:rsidRDefault="00DA531D" w:rsidP="00DB0016">
      <w:pPr>
        <w:spacing w:after="0" w:line="240" w:lineRule="auto"/>
      </w:pPr>
      <w:r>
        <w:t>Permanenza in Casa (656 comma 10 cpp)</w:t>
      </w:r>
    </w:p>
    <w:p w:rsidR="00DA531D" w:rsidRDefault="00DA531D" w:rsidP="00DB0016">
      <w:pPr>
        <w:spacing w:after="0" w:line="240" w:lineRule="auto"/>
      </w:pPr>
      <w:r>
        <w:t>Collocamento in Comunità (656 comma 10 cpp).</w:t>
      </w:r>
    </w:p>
    <w:p w:rsidR="00DA531D" w:rsidRDefault="00DA531D">
      <w:pPr>
        <w:spacing w:after="0" w:line="240" w:lineRule="auto"/>
        <w:ind w:left="240"/>
        <w:jc w:val="both"/>
      </w:pPr>
    </w:p>
    <w:p w:rsidR="00DA531D" w:rsidRDefault="00DA531D">
      <w:pPr>
        <w:pStyle w:val="Heading2"/>
        <w:ind w:left="578" w:hanging="578"/>
      </w:pPr>
      <w:bookmarkStart w:id="130" w:name="_Toc406512033"/>
      <w:r>
        <w:t>Situazione attuale</w:t>
      </w:r>
      <w:bookmarkEnd w:id="130"/>
    </w:p>
    <w:p w:rsidR="00DA531D" w:rsidRDefault="00DA531D">
      <w:r>
        <w:t>Il sistema attualmente non prevede la gestione della decisione in oggetto.</w:t>
      </w:r>
    </w:p>
    <w:p w:rsidR="00DA531D" w:rsidRDefault="00DA531D">
      <w:pPr>
        <w:pStyle w:val="Heading2"/>
        <w:ind w:left="578" w:hanging="578"/>
      </w:pPr>
      <w:bookmarkStart w:id="131" w:name="_Toc406512034"/>
      <w:r>
        <w:t>Descrizione dell’intervento</w:t>
      </w:r>
      <w:bookmarkEnd w:id="131"/>
    </w:p>
    <w:p w:rsidR="00DA531D" w:rsidRDefault="00DA531D">
      <w:pPr>
        <w:spacing w:after="0" w:line="240" w:lineRule="auto"/>
      </w:pPr>
      <w:r>
        <w:t>L’intervento prevede la gestione all’interno delle decisione della Sorveglianza degli “Arresti domiciliari ex 656 comma 10°”.</w:t>
      </w:r>
    </w:p>
    <w:p w:rsidR="00DA531D" w:rsidRDefault="00DA531D">
      <w:pPr>
        <w:pStyle w:val="BodyText"/>
        <w:spacing w:after="0" w:line="240" w:lineRule="auto"/>
      </w:pPr>
      <w:r>
        <w:t>L’operatore all’interno del procedimento dopo aver selezionato nel menu a sinistra la voce “Decisioni Sorveglianza” (</w:t>
      </w:r>
      <w:r>
        <w:fldChar w:fldCharType="begin"/>
      </w:r>
      <w:r>
        <w:instrText xml:space="preserve"> REF _Ref401672901 \h </w:instrText>
      </w:r>
      <w:r>
        <w:fldChar w:fldCharType="separate"/>
      </w:r>
      <w:r w:rsidRPr="006A0DF2">
        <w:rPr>
          <w:u w:val="single"/>
        </w:rPr>
        <w:t xml:space="preserve">Figura </w:t>
      </w:r>
      <w:r>
        <w:rPr>
          <w:noProof/>
          <w:u w:val="single"/>
        </w:rPr>
        <w:t>21</w:t>
      </w:r>
      <w:r>
        <w:fldChar w:fldCharType="end"/>
      </w:r>
      <w:r>
        <w:t>) può selezionare nella parte centrale della finestra la nuova tipologia di decisione (</w:t>
      </w:r>
      <w:r>
        <w:fldChar w:fldCharType="begin"/>
      </w:r>
      <w:r>
        <w:instrText xml:space="preserve"> REF _Ref401672941 \h </w:instrText>
      </w:r>
      <w:r>
        <w:fldChar w:fldCharType="separate"/>
      </w:r>
      <w:r w:rsidRPr="006A0DF2">
        <w:rPr>
          <w:u w:val="single"/>
        </w:rPr>
        <w:t xml:space="preserve">Figura </w:t>
      </w:r>
      <w:r>
        <w:rPr>
          <w:noProof/>
          <w:u w:val="single"/>
        </w:rPr>
        <w:t>22</w:t>
      </w:r>
      <w:r>
        <w:fldChar w:fldCharType="end"/>
      </w:r>
      <w:r>
        <w:t>).</w:t>
      </w:r>
    </w:p>
    <w:p w:rsidR="00DA531D" w:rsidRDefault="00DA531D" w:rsidP="006A0DF2">
      <w:pPr>
        <w:pStyle w:val="BodyText"/>
        <w:spacing w:after="0" w:line="240" w:lineRule="auto"/>
      </w:pPr>
      <w:r>
        <w:t xml:space="preserve">L’operatore dopo aver selezionato “Arresti domiciliari art. 656 comma </w:t>
      </w:r>
      <w:smartTag w:uri="urn:schemas-microsoft-com:office:smarttags" w:element="metricconverter">
        <w:smartTagPr>
          <w:attr w:name="ProductID" w:val="10”"/>
        </w:smartTagPr>
        <w:r>
          <w:t>10”</w:t>
        </w:r>
      </w:smartTag>
      <w:r>
        <w:t xml:space="preserve"> il sistema mostra la maschera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per permettere la selezione di 1 dei seguenti successivi 4 passaggi:</w:t>
      </w:r>
    </w:p>
    <w:p w:rsidR="00DA531D" w:rsidRDefault="00DA531D" w:rsidP="00AF7364">
      <w:pPr>
        <w:pStyle w:val="BodyText"/>
        <w:numPr>
          <w:ilvl w:val="0"/>
          <w:numId w:val="9"/>
        </w:numPr>
        <w:spacing w:after="0" w:line="240" w:lineRule="auto"/>
      </w:pPr>
      <w:r>
        <w:t xml:space="preserve">Sospensione provvisoria Arresti Domiciliari </w:t>
      </w:r>
      <w:r>
        <w:tab/>
      </w:r>
      <w:r>
        <w:tab/>
      </w:r>
      <w:r>
        <w:tab/>
      </w:r>
      <w:r>
        <w:tab/>
        <w:t>(nuova maschera)</w:t>
      </w:r>
    </w:p>
    <w:p w:rsidR="00DA531D" w:rsidRDefault="00DA531D" w:rsidP="00AF7364">
      <w:pPr>
        <w:pStyle w:val="BodyText"/>
        <w:numPr>
          <w:ilvl w:val="0"/>
          <w:numId w:val="9"/>
        </w:numPr>
        <w:spacing w:after="0" w:line="240" w:lineRule="auto"/>
      </w:pPr>
      <w:bookmarkStart w:id="132" w:name="_Toc393351692"/>
      <w:r>
        <w:t>Ripristino Degli Arresti Domiciliari</w:t>
      </w:r>
      <w:bookmarkEnd w:id="132"/>
      <w:r>
        <w:tab/>
      </w:r>
      <w:r>
        <w:tab/>
      </w:r>
      <w:r>
        <w:tab/>
      </w:r>
      <w:r>
        <w:tab/>
      </w:r>
      <w:r>
        <w:tab/>
      </w:r>
      <w:r w:rsidRPr="000151A3">
        <w:t>(nuova maschera)</w:t>
      </w:r>
    </w:p>
    <w:p w:rsidR="00DA531D" w:rsidRDefault="00DA531D" w:rsidP="00AF7364">
      <w:pPr>
        <w:pStyle w:val="BodyText"/>
        <w:numPr>
          <w:ilvl w:val="0"/>
          <w:numId w:val="9"/>
        </w:numPr>
        <w:spacing w:after="0" w:line="240" w:lineRule="auto"/>
      </w:pPr>
      <w:r>
        <w:t xml:space="preserve">Revoca </w:t>
      </w:r>
      <w:bookmarkStart w:id="133" w:name="_Toc393351690"/>
      <w:r>
        <w:t>Arresti Domiciliari  e Rigetta applicazione misura alternativa</w:t>
      </w:r>
      <w:bookmarkEnd w:id="133"/>
      <w:r>
        <w:t xml:space="preserve"> </w:t>
      </w:r>
      <w:r>
        <w:tab/>
      </w:r>
      <w:r w:rsidRPr="000151A3">
        <w:t>(nuova maschera)</w:t>
      </w:r>
      <w:r>
        <w:t>.</w:t>
      </w:r>
    </w:p>
    <w:p w:rsidR="00DA531D" w:rsidRDefault="00DA531D" w:rsidP="006A0DF2">
      <w:pPr>
        <w:pStyle w:val="BodyText"/>
        <w:keepNext/>
        <w:spacing w:after="0" w:line="240" w:lineRule="auto"/>
      </w:pPr>
    </w:p>
    <w:p w:rsidR="00DA531D" w:rsidRDefault="00DA531D" w:rsidP="006A0DF2">
      <w:pPr>
        <w:pStyle w:val="BodyText"/>
        <w:keepNext/>
        <w:spacing w:after="0" w:line="240" w:lineRule="auto"/>
      </w:pPr>
      <w:r w:rsidRPr="00721C00">
        <w:rPr>
          <w:noProof/>
          <w:lang w:eastAsia="it-IT"/>
        </w:rPr>
        <w:pict>
          <v:shape id="Immagine 326" o:spid="_x0000_i1078" type="#_x0000_t75" style="width:467.25pt;height:270pt;visibility:visible" o:bordertopcolor="#4f81bd" o:borderleftcolor="#4f81bd" o:borderbottomcolor="#4f81bd" o:borderrightcolor="#4f81bd">
            <v:imagedata r:id="rId3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A0DF2">
      <w:pPr>
        <w:pStyle w:val="Caption"/>
        <w:jc w:val="both"/>
        <w:rPr>
          <w:u w:val="single"/>
        </w:rPr>
      </w:pPr>
      <w:bookmarkStart w:id="134" w:name="_Ref401672901"/>
      <w:bookmarkStart w:id="135" w:name="_Toc406511869"/>
      <w:r w:rsidRPr="006A0DF2">
        <w:rPr>
          <w:u w:val="single"/>
        </w:rPr>
        <w:t xml:space="preserve">Figura </w:t>
      </w:r>
      <w:r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Pr="006A0DF2">
        <w:rPr>
          <w:u w:val="single"/>
        </w:rPr>
        <w:fldChar w:fldCharType="separate"/>
      </w:r>
      <w:r>
        <w:rPr>
          <w:noProof/>
          <w:u w:val="single"/>
        </w:rPr>
        <w:t>21</w:t>
      </w:r>
      <w:r w:rsidRPr="006A0DF2">
        <w:rPr>
          <w:u w:val="single"/>
        </w:rPr>
        <w:fldChar w:fldCharType="end"/>
      </w:r>
      <w:bookmarkEnd w:id="134"/>
      <w:r>
        <w:rPr>
          <w:u w:val="single"/>
        </w:rPr>
        <w:t xml:space="preserve"> - Decisioni Sorveglianza</w:t>
      </w:r>
      <w:bookmarkEnd w:id="135"/>
    </w:p>
    <w:p w:rsidR="00DA531D" w:rsidRPr="0036315F" w:rsidRDefault="00DA531D" w:rsidP="0036315F"/>
    <w:p w:rsidR="00DA531D" w:rsidRDefault="00DA531D" w:rsidP="006A0DF2">
      <w:pPr>
        <w:keepNext/>
      </w:pPr>
      <w:r w:rsidRPr="00721C00">
        <w:rPr>
          <w:noProof/>
          <w:lang w:eastAsia="it-IT"/>
        </w:rPr>
        <w:pict>
          <v:shape id="Immagine 318" o:spid="_x0000_i1079" type="#_x0000_t75" style="width:474.75pt;height:331.5pt;visibility:visible" o:bordertopcolor="#4f81bd" o:borderleftcolor="#4f81bd" o:borderbottomcolor="#4f81bd" o:borderrightcolor="#4f81bd">
            <v:imagedata r:id="rId3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6A0DF2" w:rsidRDefault="00DA531D" w:rsidP="006A0DF2">
      <w:pPr>
        <w:pStyle w:val="Caption"/>
        <w:rPr>
          <w:u w:val="single"/>
        </w:rPr>
      </w:pPr>
      <w:bookmarkStart w:id="136" w:name="_Ref401672941"/>
      <w:bookmarkStart w:id="137" w:name="_Toc406511870"/>
      <w:r w:rsidRPr="006A0DF2">
        <w:rPr>
          <w:u w:val="single"/>
        </w:rPr>
        <w:t xml:space="preserve">Figura </w:t>
      </w:r>
      <w:r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Pr="006A0DF2">
        <w:rPr>
          <w:u w:val="single"/>
        </w:rPr>
        <w:fldChar w:fldCharType="separate"/>
      </w:r>
      <w:r>
        <w:rPr>
          <w:noProof/>
          <w:u w:val="single"/>
        </w:rPr>
        <w:t>22</w:t>
      </w:r>
      <w:r w:rsidRPr="006A0DF2">
        <w:rPr>
          <w:u w:val="single"/>
        </w:rPr>
        <w:fldChar w:fldCharType="end"/>
      </w:r>
      <w:bookmarkEnd w:id="136"/>
      <w:r w:rsidRPr="006A0DF2">
        <w:rPr>
          <w:u w:val="single"/>
        </w:rPr>
        <w:t xml:space="preserve"> - Decisioni Sorveglianza</w:t>
      </w:r>
      <w:bookmarkEnd w:id="137"/>
    </w:p>
    <w:p w:rsidR="00DA531D" w:rsidRDefault="00DA531D" w:rsidP="006A0DF2">
      <w:pPr>
        <w:keepNext/>
      </w:pPr>
      <w:r w:rsidRPr="00721C00">
        <w:rPr>
          <w:noProof/>
          <w:lang w:eastAsia="it-IT"/>
        </w:rPr>
        <w:pict>
          <v:shape id="Immagine 22" o:spid="_x0000_i1080" type="#_x0000_t75" style="width:474.75pt;height:130.5pt;visibility:visible" o:bordertopcolor="#4f81bd" o:borderleftcolor="#4f81bd" o:borderbottomcolor="#4f81bd" o:borderrightcolor="#4f81bd">
            <v:imagedata r:id="rId3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A0DF2">
      <w:pPr>
        <w:pStyle w:val="Caption"/>
        <w:rPr>
          <w:u w:val="single"/>
        </w:rPr>
      </w:pPr>
      <w:bookmarkStart w:id="138" w:name="_Ref401673047"/>
      <w:bookmarkStart w:id="139" w:name="_Toc406511871"/>
      <w:r w:rsidRPr="00887765">
        <w:rPr>
          <w:u w:val="single"/>
        </w:rPr>
        <w:t xml:space="preserve">Figura </w:t>
      </w:r>
      <w:r w:rsidRPr="00887765">
        <w:rPr>
          <w:u w:val="single"/>
        </w:rPr>
        <w:fldChar w:fldCharType="begin"/>
      </w:r>
      <w:r w:rsidRPr="00887765">
        <w:rPr>
          <w:u w:val="single"/>
        </w:rPr>
        <w:instrText xml:space="preserve"> SEQ Figura \* ARABIC </w:instrText>
      </w:r>
      <w:r w:rsidRPr="00887765">
        <w:rPr>
          <w:u w:val="single"/>
        </w:rPr>
        <w:fldChar w:fldCharType="separate"/>
      </w:r>
      <w:r>
        <w:rPr>
          <w:noProof/>
          <w:u w:val="single"/>
        </w:rPr>
        <w:t>23</w:t>
      </w:r>
      <w:r w:rsidRPr="00887765">
        <w:rPr>
          <w:u w:val="single"/>
        </w:rPr>
        <w:fldChar w:fldCharType="end"/>
      </w:r>
      <w:bookmarkEnd w:id="138"/>
      <w:r w:rsidRPr="00887765">
        <w:rPr>
          <w:u w:val="single"/>
        </w:rPr>
        <w:t xml:space="preserve"> - Inserimento arresti domic</w:t>
      </w:r>
      <w:r>
        <w:rPr>
          <w:u w:val="single"/>
        </w:rPr>
        <w:t>i</w:t>
      </w:r>
      <w:r w:rsidRPr="00887765">
        <w:rPr>
          <w:u w:val="single"/>
        </w:rPr>
        <w:t>liari</w:t>
      </w:r>
      <w:bookmarkEnd w:id="139"/>
    </w:p>
    <w:p w:rsidR="00DA531D" w:rsidRPr="00351C95" w:rsidRDefault="00DA531D" w:rsidP="00F048AC">
      <w:pPr>
        <w:spacing w:after="0" w:line="240" w:lineRule="auto"/>
        <w:jc w:val="both"/>
      </w:pPr>
      <w:r>
        <w:t>Se l’operatore seleziona “Sospensione provvisoria</w:t>
      </w:r>
      <w:r w:rsidRPr="00351C95">
        <w:t xml:space="preserve"> Arresti Domiciliari” il sistema mostra la seguente interfaccia:</w:t>
      </w:r>
    </w:p>
    <w:p w:rsidR="00DA531D" w:rsidRDefault="00DA531D">
      <w:pPr>
        <w:pStyle w:val="BodyText"/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49"/>
      </w:tblGrid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Immagine 226" o:spid="_x0000_i1081" type="#_x0000_t75" style="width:464.25pt;height:20.25pt;visibility:visible" o:bordertopcolor="#4f81bd" o:borderleftcolor="#4f81bd" o:borderbottomcolor="#4f81bd" o:borderrightcolor="#4f81bd">
                  <v:imagedata r:id="rId3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38" o:spid="_x0000_i1082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39" o:spid="_x0000_i1083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84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323" o:spid="_x0000_i1085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32" o:spid="_x0000_i1086" type="#_x0000_t75" style="width:470.25pt;height:150.75pt;visibility:visible" o:bordertopcolor="#4f81bd" o:borderleftcolor="#4f81bd" o:borderbottomcolor="#4f81bd" o:borderrightcolor="#4f81bd">
                  <v:imagedata r:id="rId4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87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77" o:spid="_x0000_i1088" type="#_x0000_t75" style="width:468.75pt;height:96pt;visibility:visible" o:bordertopcolor="#4f81bd" o:borderleftcolor="#4f81bd" o:borderbottomcolor="#4f81bd" o:borderrightcolor="#4f81bd">
                  <v:imagedata r:id="rId4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089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351C95">
      <w:pPr>
        <w:pStyle w:val="Caption"/>
        <w:jc w:val="both"/>
        <w:rPr>
          <w:u w:val="single"/>
        </w:rPr>
      </w:pPr>
      <w:bookmarkStart w:id="140" w:name="_Toc406511872"/>
      <w:r w:rsidRPr="00716E50">
        <w:rPr>
          <w:highlight w:val="green"/>
          <w:u w:val="single"/>
        </w:rPr>
        <w:t xml:space="preserve">Figura </w:t>
      </w:r>
      <w:r w:rsidRPr="00716E50">
        <w:rPr>
          <w:highlight w:val="green"/>
          <w:u w:val="single"/>
        </w:rPr>
        <w:fldChar w:fldCharType="begin"/>
      </w:r>
      <w:r w:rsidRPr="00716E50">
        <w:rPr>
          <w:highlight w:val="green"/>
          <w:u w:val="single"/>
        </w:rPr>
        <w:instrText xml:space="preserve"> SEQ Figura \* ARABIC </w:instrText>
      </w:r>
      <w:r w:rsidRPr="00716E5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24</w:t>
      </w:r>
      <w:r w:rsidRPr="00716E50">
        <w:rPr>
          <w:highlight w:val="green"/>
          <w:u w:val="single"/>
        </w:rPr>
        <w:fldChar w:fldCharType="end"/>
      </w:r>
      <w:r w:rsidRPr="00716E50">
        <w:rPr>
          <w:highlight w:val="green"/>
          <w:u w:val="single"/>
        </w:rPr>
        <w:t xml:space="preserve"> - Sospensione provvisoria Arresti Domiciliari – Eseguita Procura</w:t>
      </w:r>
      <w:bookmarkEnd w:id="140"/>
    </w:p>
    <w:p w:rsidR="00DA531D" w:rsidRDefault="00DA531D">
      <w:pPr>
        <w:pStyle w:val="BodyText"/>
        <w:spacing w:after="0" w:line="240" w:lineRule="auto"/>
      </w:pPr>
    </w:p>
    <w:p w:rsidR="00DA531D" w:rsidRDefault="00DA531D">
      <w:pPr>
        <w:pStyle w:val="BodyText"/>
        <w:spacing w:after="0" w:line="240" w:lineRule="auto"/>
      </w:pPr>
    </w:p>
    <w:p w:rsidR="00DA531D" w:rsidRDefault="00DA531D">
      <w:pPr>
        <w:spacing w:after="0" w:line="240" w:lineRule="auto"/>
      </w:pPr>
    </w:p>
    <w:p w:rsidR="00DA531D" w:rsidRDefault="00DA531D">
      <w:pPr>
        <w:spacing w:after="0" w:line="240" w:lineRule="auto"/>
      </w:pPr>
    </w:p>
    <w:p w:rsidR="00DA531D" w:rsidRDefault="00DA531D">
      <w:pPr>
        <w:spacing w:after="0" w:line="240" w:lineRule="auto"/>
      </w:pPr>
      <w:r>
        <w:br w:type="page"/>
      </w:r>
    </w:p>
    <w:p w:rsidR="00DA531D" w:rsidRPr="00351C95" w:rsidRDefault="00DA531D" w:rsidP="00F048AC">
      <w:pPr>
        <w:spacing w:after="0" w:line="240" w:lineRule="auto"/>
        <w:jc w:val="both"/>
      </w:pPr>
      <w:r>
        <w:t xml:space="preserve">Se l’operatore seleziona la casella di opzione “Eseguita da Magistrato di Sorveglianza” </w:t>
      </w:r>
      <w:r w:rsidRPr="00351C95">
        <w:t>” il sistema mostra la seguente interfaccia:</w:t>
      </w:r>
    </w:p>
    <w:p w:rsidR="00DA531D" w:rsidRDefault="00DA531D" w:rsidP="00C32AA7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49"/>
      </w:tblGrid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Immagine 12" o:spid="_x0000_i1090" type="#_x0000_t75" style="width:464.25pt;height:20.25pt;visibility:visible" o:bordertopcolor="#4f81bd" o:borderleftcolor="#4f81bd" o:borderbottomcolor="#4f81bd" o:borderrightcolor="#4f81bd">
                  <v:imagedata r:id="rId3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91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92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93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094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46D75">
            <w:pPr>
              <w:keepNext/>
              <w:tabs>
                <w:tab w:val="left" w:pos="1607"/>
              </w:tabs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35" o:spid="_x0000_i1095" type="#_x0000_t75" style="width:470.25pt;height:150.75pt;visibility:visible" o:bordertopcolor="#4f81bd" o:borderleftcolor="#4f81bd" o:borderbottomcolor="#4f81bd" o:borderrightcolor="#4f81bd">
                  <v:imagedata r:id="rId4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096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37" o:spid="_x0000_i1097" type="#_x0000_t75" style="width:463.5pt;height:66pt;visibility:visible" o:bordertopcolor="#4f81bd" o:borderleftcolor="#4f81bd" o:borderbottomcolor="#4f81bd" o:borderrightcolor="#4f81bd">
                  <v:imagedata r:id="rId4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098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F048AC">
      <w:pPr>
        <w:pStyle w:val="Caption"/>
        <w:jc w:val="both"/>
        <w:rPr>
          <w:u w:val="single"/>
        </w:rPr>
      </w:pPr>
      <w:bookmarkStart w:id="141" w:name="_Toc406511873"/>
      <w:r w:rsidRPr="00716E50">
        <w:rPr>
          <w:highlight w:val="green"/>
          <w:u w:val="single"/>
        </w:rPr>
        <w:t xml:space="preserve">Figura </w:t>
      </w:r>
      <w:r w:rsidRPr="00716E50">
        <w:rPr>
          <w:highlight w:val="green"/>
          <w:u w:val="single"/>
        </w:rPr>
        <w:fldChar w:fldCharType="begin"/>
      </w:r>
      <w:r w:rsidRPr="00716E50">
        <w:rPr>
          <w:highlight w:val="green"/>
          <w:u w:val="single"/>
        </w:rPr>
        <w:instrText xml:space="preserve"> SEQ Figura \* ARABIC </w:instrText>
      </w:r>
      <w:r w:rsidRPr="00716E5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25</w:t>
      </w:r>
      <w:r w:rsidRPr="00716E50">
        <w:rPr>
          <w:highlight w:val="green"/>
          <w:u w:val="single"/>
        </w:rPr>
        <w:fldChar w:fldCharType="end"/>
      </w:r>
      <w:r w:rsidRPr="00716E50">
        <w:rPr>
          <w:highlight w:val="green"/>
          <w:u w:val="single"/>
        </w:rPr>
        <w:t xml:space="preserve"> - Sospensione provvisoria Arresti Domiciliari – Eseguita Magistrato di Sorveglianza</w:t>
      </w:r>
      <w:bookmarkEnd w:id="141"/>
    </w:p>
    <w:p w:rsidR="00DA531D" w:rsidRDefault="00DA531D" w:rsidP="00C32AA7">
      <w:pPr>
        <w:pStyle w:val="BodyText"/>
        <w:spacing w:after="0" w:line="240" w:lineRule="auto"/>
      </w:pPr>
    </w:p>
    <w:p w:rsidR="00DA531D" w:rsidRDefault="00DA531D">
      <w:pPr>
        <w:spacing w:after="0" w:line="240" w:lineRule="auto"/>
      </w:pPr>
      <w:r>
        <w:br w:type="page"/>
      </w:r>
    </w:p>
    <w:p w:rsidR="00DA531D" w:rsidRPr="00FC48AD" w:rsidRDefault="00DA531D" w:rsidP="00FC48AD">
      <w:pPr>
        <w:pStyle w:val="BodyText"/>
        <w:spacing w:after="0" w:line="240" w:lineRule="auto"/>
        <w:rPr>
          <w:highlight w:val="green"/>
        </w:rPr>
      </w:pPr>
      <w:r w:rsidRPr="00FC48AD">
        <w:rPr>
          <w:highlight w:val="green"/>
        </w:rPr>
        <w:t>La revoca degli arresti domiciliari può avvenire dopo la sospensione provvisoria, oppure, direttamente.</w:t>
      </w:r>
    </w:p>
    <w:p w:rsidR="00DA531D" w:rsidRDefault="00DA531D" w:rsidP="00FC48AD">
      <w:pPr>
        <w:pStyle w:val="BodyText"/>
        <w:spacing w:after="0" w:line="240" w:lineRule="auto"/>
      </w:pPr>
      <w:r w:rsidRPr="00FC48AD">
        <w:rPr>
          <w:highlight w:val="green"/>
        </w:rPr>
        <w:t>Nel caso (revoca dopo sospensione) la posizione giuridica iniziale del soggetto</w:t>
      </w:r>
      <w:r>
        <w:t xml:space="preserve"> è uguale (</w:t>
      </w:r>
      <w:r>
        <w:fldChar w:fldCharType="begin"/>
      </w:r>
      <w:r>
        <w:instrText xml:space="preserve"> REF _Ref405475542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45</w:t>
      </w:r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Posizione giuridica</w:t>
      </w:r>
      <w:r>
        <w:fldChar w:fldCharType="end"/>
      </w:r>
      <w:r>
        <w:t>) a:</w:t>
      </w:r>
    </w:p>
    <w:p w:rsidR="00DA531D" w:rsidRPr="00FC48AD" w:rsidRDefault="00DA531D" w:rsidP="008E30F4">
      <w:pPr>
        <w:pStyle w:val="ListParagraph"/>
        <w:numPr>
          <w:ilvl w:val="0"/>
          <w:numId w:val="93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arresti domiciliari ex art. 656 comma 10               </w:t>
      </w:r>
    </w:p>
    <w:p w:rsidR="00DA531D" w:rsidRPr="00FC48AD" w:rsidRDefault="00DA531D" w:rsidP="008E30F4">
      <w:pPr>
        <w:pStyle w:val="ListParagraph"/>
        <w:numPr>
          <w:ilvl w:val="0"/>
          <w:numId w:val="93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Arresti Domiciliari ex art 89 dpr 309/90                </w:t>
      </w:r>
    </w:p>
    <w:p w:rsidR="00DA531D" w:rsidRPr="00FC48AD" w:rsidRDefault="00DA531D" w:rsidP="008E30F4">
      <w:pPr>
        <w:pStyle w:val="ListParagraph"/>
        <w:numPr>
          <w:ilvl w:val="0"/>
          <w:numId w:val="93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permanenza in casa ex art. 656 comma 10            </w:t>
      </w:r>
    </w:p>
    <w:p w:rsidR="00DA531D" w:rsidRPr="00FC48AD" w:rsidRDefault="00DA531D" w:rsidP="008E30F4">
      <w:pPr>
        <w:pStyle w:val="ListParagraph"/>
        <w:numPr>
          <w:ilvl w:val="0"/>
          <w:numId w:val="93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>Sospensione provvisoria prosecuzione collocamento in comunità ex art. 656 comma 10</w:t>
      </w:r>
      <w:r>
        <w:rPr>
          <w:highlight w:val="green"/>
        </w:rPr>
        <w:t>.</w:t>
      </w:r>
      <w:r w:rsidRPr="00FC48AD">
        <w:rPr>
          <w:highlight w:val="green"/>
        </w:rPr>
        <w:t xml:space="preserve"> </w:t>
      </w:r>
    </w:p>
    <w:p w:rsidR="00DA531D" w:rsidRDefault="00DA531D" w:rsidP="00C32AA7">
      <w:pPr>
        <w:pStyle w:val="BodyText"/>
        <w:spacing w:after="0" w:line="240" w:lineRule="auto"/>
      </w:pPr>
    </w:p>
    <w:p w:rsidR="00DA531D" w:rsidRDefault="00DA531D" w:rsidP="00C32AA7">
      <w:pPr>
        <w:pStyle w:val="BodyText"/>
        <w:spacing w:after="0" w:line="240" w:lineRule="auto"/>
      </w:pPr>
      <w:r>
        <w:t>Se l’operatore nella interfaccia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seleziona “</w:t>
      </w:r>
      <w:r w:rsidRPr="00351C95">
        <w:t xml:space="preserve">Revoca Arresti Domiciliari  e Rigetta applicazione misura alternativa” </w:t>
      </w:r>
      <w:r>
        <w:t xml:space="preserve">nel caso di revoca diretta senza precedente sospensione provvisoria </w:t>
      </w:r>
      <w:r w:rsidRPr="00351C95">
        <w:t>il sistema mostra la seguente interfaccia:</w:t>
      </w:r>
    </w:p>
    <w:p w:rsidR="00DA531D" w:rsidRDefault="00DA531D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58"/>
      </w:tblGrid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Immagine 356" o:spid="_x0000_i1099" type="#_x0000_t75" style="width:470.25pt;height:15pt;visibility:visible" o:bordertopcolor="#4f81bd" o:borderleftcolor="#4f81bd" o:borderbottomcolor="#4f81bd" o:borderrightcolor="#4f81bd">
                  <v:imagedata r:id="rId4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49" o:spid="_x0000_i1100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50" o:spid="_x0000_i1101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51" o:spid="_x0000_i1102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324" o:spid="_x0000_i1103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40" o:spid="_x0000_i1104" type="#_x0000_t75" style="width:470.25pt;height:142.5pt;visibility:visible" o:bordertopcolor="#4f81bd" o:borderleftcolor="#4f81bd" o:borderbottomcolor="#4f81bd" o:borderrightcolor="#4f81bd">
                  <v:imagedata r:id="rId4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58" o:spid="_x0000_i1105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68" o:spid="_x0000_i1106" type="#_x0000_t75" style="width:467.25pt;height:102.75pt;visibility:visible" o:bordertopcolor="#4f81bd" o:borderleftcolor="#4f81bd" o:borderbottomcolor="#4f81bd" o:borderrightcolor="#4f81bd">
                  <v:imagedata r:id="rId4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11" o:spid="_x0000_i1107" type="#_x0000_t75" style="width:465.75pt;height:90pt;visibility:visible" o:bordertopcolor="#4f81bd" o:borderleftcolor="#4f81bd" o:borderbottomcolor="#4f81bd" o:borderrightcolor="#4f81bd">
                  <v:imagedata r:id="rId4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355" o:spid="_x0000_i1108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Pr="00CA5651" w:rsidRDefault="00DA531D" w:rsidP="00351C95">
      <w:pPr>
        <w:pStyle w:val="Caption"/>
        <w:jc w:val="both"/>
        <w:rPr>
          <w:u w:val="single"/>
        </w:rPr>
      </w:pPr>
      <w:bookmarkStart w:id="142" w:name="_Toc406511874"/>
      <w:r w:rsidRPr="003D1C9E">
        <w:rPr>
          <w:highlight w:val="green"/>
          <w:u w:val="single"/>
        </w:rPr>
        <w:t xml:space="preserve">Figura </w:t>
      </w:r>
      <w:r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Pr="003D1C9E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26</w:t>
      </w:r>
      <w:r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Revoca Arresti </w:t>
      </w:r>
      <w:r w:rsidRPr="000066BA">
        <w:rPr>
          <w:highlight w:val="green"/>
          <w:u w:val="single"/>
        </w:rPr>
        <w:t>Domiciliari  e Rigetta applicazione misura alternativa - Revoca diretta</w:t>
      </w:r>
      <w:bookmarkEnd w:id="142"/>
    </w:p>
    <w:p w:rsidR="00DA531D" w:rsidRDefault="00DA531D" w:rsidP="003D1C9E">
      <w:pPr>
        <w:pStyle w:val="BodyText"/>
        <w:spacing w:after="0" w:line="240" w:lineRule="auto"/>
      </w:pPr>
      <w:r>
        <w:t>Se l’operatore nella interfaccia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seleziona “</w:t>
      </w:r>
      <w:r w:rsidRPr="00351C95">
        <w:t xml:space="preserve">Revoca Arresti Domiciliari  e Rigetta applicazione misura alternativa” </w:t>
      </w:r>
      <w:r>
        <w:t xml:space="preserve">nel caso di revoca dopo precedente sospensione provvisoria </w:t>
      </w:r>
      <w:r w:rsidRPr="00351C95">
        <w:t>il sistema mostra la seguente interfaccia:</w:t>
      </w:r>
    </w:p>
    <w:p w:rsidR="00DA531D" w:rsidRDefault="00DA531D" w:rsidP="003D1C9E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58"/>
      </w:tblGrid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_x0000_i1109" type="#_x0000_t75" style="width:470.25pt;height:15pt;visibility:visible" o:bordertopcolor="#4f81bd" o:borderleftcolor="#4f81bd" o:borderbottomcolor="#4f81bd" o:borderrightcolor="#4f81bd">
                  <v:imagedata r:id="rId4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10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11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12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113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46" o:spid="_x0000_i1114" type="#_x0000_t75" style="width:470.25pt;height:142.5pt;visibility:visible" o:bordertopcolor="#4f81bd" o:borderleftcolor="#4f81bd" o:borderbottomcolor="#4f81bd" o:borderrightcolor="#4f81bd">
                  <v:imagedata r:id="rId4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15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70" o:spid="_x0000_i1116" type="#_x0000_t75" style="width:463.5pt;height:66pt;visibility:visible" o:bordertopcolor="#4f81bd" o:borderleftcolor="#4f81bd" o:borderbottomcolor="#4f81bd" o:borderrightcolor="#4f81bd">
                  <v:imagedata r:id="rId4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117" type="#_x0000_t75" style="width:465.75pt;height:90pt;visibility:visible" o:bordertopcolor="#4f81bd" o:borderleftcolor="#4f81bd" o:borderbottomcolor="#4f81bd" o:borderrightcolor="#4f81bd">
                  <v:imagedata r:id="rId4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118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3D1C9E">
      <w:pPr>
        <w:pStyle w:val="Caption"/>
        <w:jc w:val="both"/>
      </w:pPr>
      <w:bookmarkStart w:id="143" w:name="_Toc406511875"/>
      <w:r w:rsidRPr="003D1C9E">
        <w:rPr>
          <w:highlight w:val="green"/>
          <w:u w:val="single"/>
        </w:rPr>
        <w:t xml:space="preserve">Figura </w:t>
      </w:r>
      <w:r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Pr="003D1C9E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27</w:t>
      </w:r>
      <w:r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Revoca Arresti Domiciliari  e Rigetta </w:t>
      </w:r>
      <w:r w:rsidRPr="000066BA">
        <w:rPr>
          <w:highlight w:val="green"/>
          <w:u w:val="single"/>
        </w:rPr>
        <w:t>applicazione misura alternativa - Revoca dopo sospensione</w:t>
      </w:r>
      <w:bookmarkEnd w:id="143"/>
    </w:p>
    <w:p w:rsidR="00DA531D" w:rsidRDefault="00DA531D" w:rsidP="003D1C9E">
      <w:pPr>
        <w:spacing w:after="0" w:line="240" w:lineRule="auto"/>
      </w:pPr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>
      <w:pPr>
        <w:pStyle w:val="BodyText"/>
        <w:spacing w:after="0" w:line="240" w:lineRule="auto"/>
      </w:pPr>
      <w:r>
        <w:t>Se l’operatore nella interfaccia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seleziona “</w:t>
      </w:r>
      <w:r w:rsidRPr="00351C95">
        <w:t>Ripristino Degli Arresti Domiciliari” il sistema mostra la seguente interfaccia:</w:t>
      </w:r>
    </w:p>
    <w:p w:rsidR="00DA531D" w:rsidRDefault="00DA531D" w:rsidP="00911707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783"/>
      </w:tblGrid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Immagine 372" o:spid="_x0000_i1119" type="#_x0000_t75" style="width:477pt;height:21pt;visibility:visible" o:bordertopcolor="#4f81bd" o:borderleftcolor="#4f81bd" o:borderbottomcolor="#4f81bd" o:borderrightcolor="#4f81bd">
                  <v:imagedata r:id="rId4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63" o:spid="_x0000_i1120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64" o:spid="_x0000_i1121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65" o:spid="_x0000_i1122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325" o:spid="_x0000_i1123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48" o:spid="_x0000_i1124" type="#_x0000_t75" style="width:464.25pt;height:180.75pt;visibility:visible" o:bordertopcolor="#4f81bd" o:borderleftcolor="#4f81bd" o:borderbottomcolor="#4f81bd" o:borderrightcolor="#4f81bd">
                  <v:imagedata r:id="rId5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Immagine 367" o:spid="_x0000_i1125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10" o:spid="_x0000_i1126" type="#_x0000_t75" style="width:464.25pt;height:136.5pt;visibility:visible" o:bordertopcolor="#4f81bd" o:borderleftcolor="#4f81bd" o:borderbottomcolor="#4f81bd" o:borderrightcolor="#4f81bd">
                  <v:imagedata r:id="rId5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8C0A03">
        <w:tc>
          <w:tcPr>
            <w:tcW w:w="22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370" o:spid="_x0000_i1127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351C95">
      <w:pPr>
        <w:pStyle w:val="Caption"/>
        <w:jc w:val="both"/>
        <w:rPr>
          <w:u w:val="single"/>
        </w:rPr>
      </w:pPr>
      <w:bookmarkStart w:id="144" w:name="_Toc406511876"/>
      <w:r w:rsidRPr="003D1C9E">
        <w:rPr>
          <w:highlight w:val="green"/>
          <w:u w:val="single"/>
        </w:rPr>
        <w:t xml:space="preserve">Figura </w:t>
      </w:r>
      <w:r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Pr="003D1C9E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28</w:t>
      </w:r>
      <w:r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Ripristino Degli Arresti Domiciliari – Eseguita Procura</w:t>
      </w:r>
      <w:bookmarkEnd w:id="144"/>
    </w:p>
    <w:p w:rsidR="00DA531D" w:rsidRPr="00E05911" w:rsidRDefault="00DA531D" w:rsidP="00E05911"/>
    <w:p w:rsidR="00DA531D" w:rsidRDefault="00DA531D" w:rsidP="00546D75"/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546D75">
      <w:pPr>
        <w:spacing w:after="0" w:line="240" w:lineRule="auto"/>
        <w:jc w:val="both"/>
      </w:pPr>
      <w:r>
        <w:t xml:space="preserve">Se l’operatore seleziona la casella di opzione “Eseguita dalla Sorveglianza” </w:t>
      </w:r>
      <w:r w:rsidRPr="00351C95">
        <w:t>il sistema mostra la seguente interfaccia:</w:t>
      </w:r>
    </w:p>
    <w:p w:rsidR="00DA531D" w:rsidRDefault="00DA531D" w:rsidP="00546D7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783"/>
      </w:tblGrid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</w:pPr>
            <w:r w:rsidRPr="00721C00">
              <w:rPr>
                <w:noProof/>
                <w:lang w:eastAsia="it-IT"/>
              </w:rPr>
              <w:pict>
                <v:shape id="_x0000_i1128" type="#_x0000_t75" style="width:477pt;height:21pt;visibility:visible" o:bordertopcolor="#4f81bd" o:borderleftcolor="#4f81bd" o:borderbottomcolor="#4f81bd" o:borderrightcolor="#4f81bd">
                  <v:imagedata r:id="rId4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29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30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31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132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50" o:spid="_x0000_i1133" type="#_x0000_t75" style="width:464.25pt;height:180.75pt;visibility:visible" o:bordertopcolor="#4f81bd" o:borderleftcolor="#4f81bd" o:borderbottomcolor="#4f81bd" o:borderrightcolor="#4f81bd">
                  <v:imagedata r:id="rId5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  <w:r w:rsidRPr="00721C00">
              <w:rPr>
                <w:noProof/>
                <w:lang w:eastAsia="it-IT"/>
              </w:rPr>
              <w:pict>
                <v:shape id="_x0000_i1134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Immagine 255" o:spid="_x0000_i1135" type="#_x0000_t75" style="width:467.25pt;height:126.75pt;visibility:visible" o:bordertopcolor="#4f81bd" o:borderleftcolor="#4f81bd" o:borderbottomcolor="#4f81bd" o:borderrightcolor="#4f81bd">
                  <v:imagedata r:id="rId5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DA531D" w:rsidTr="00516BF2">
        <w:tc>
          <w:tcPr>
            <w:tcW w:w="22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DA531D" w:rsidRDefault="00DA531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721C00">
              <w:rPr>
                <w:noProof/>
                <w:lang w:eastAsia="it-IT"/>
              </w:rPr>
              <w:pict>
                <v:shape id="_x0000_i1136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DA531D" w:rsidRDefault="00DA531D" w:rsidP="00546D75">
      <w:pPr>
        <w:pStyle w:val="Caption"/>
        <w:jc w:val="both"/>
        <w:rPr>
          <w:u w:val="single"/>
        </w:rPr>
      </w:pPr>
      <w:bookmarkStart w:id="145" w:name="_Toc406511877"/>
      <w:r w:rsidRPr="00546D75">
        <w:rPr>
          <w:highlight w:val="green"/>
          <w:u w:val="single"/>
        </w:rPr>
        <w:t xml:space="preserve">Figura </w:t>
      </w:r>
      <w:r w:rsidRPr="00546D75">
        <w:rPr>
          <w:highlight w:val="green"/>
          <w:u w:val="single"/>
        </w:rPr>
        <w:fldChar w:fldCharType="begin"/>
      </w:r>
      <w:r w:rsidRPr="00546D75">
        <w:rPr>
          <w:highlight w:val="green"/>
          <w:u w:val="single"/>
        </w:rPr>
        <w:instrText xml:space="preserve"> SEQ Figura \* ARABIC </w:instrText>
      </w:r>
      <w:r w:rsidRPr="00546D75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29</w:t>
      </w:r>
      <w:r w:rsidRPr="00546D75">
        <w:rPr>
          <w:highlight w:val="green"/>
          <w:u w:val="single"/>
        </w:rPr>
        <w:fldChar w:fldCharType="end"/>
      </w:r>
      <w:r w:rsidRPr="00546D75">
        <w:rPr>
          <w:highlight w:val="green"/>
          <w:u w:val="single"/>
        </w:rPr>
        <w:t xml:space="preserve"> - Ripristino Degli Arresti Domiciliari – Eseguita Sorveglianza</w:t>
      </w:r>
      <w:bookmarkEnd w:id="145"/>
    </w:p>
    <w:p w:rsidR="00DA531D" w:rsidRDefault="00DA531D" w:rsidP="00546D75">
      <w:pPr>
        <w:spacing w:after="0" w:line="240" w:lineRule="auto"/>
        <w:jc w:val="both"/>
      </w:pPr>
    </w:p>
    <w:p w:rsidR="00DA531D" w:rsidRDefault="00DA531D">
      <w:pPr>
        <w:pStyle w:val="BodyText"/>
        <w:spacing w:after="0" w:line="240" w:lineRule="auto"/>
      </w:pPr>
      <w:r>
        <w:t>Se l’operatore preme il pulsante “Conferma” il sistema provvede a memorizzare le informazioni inserite/valorizzate dall’operatore.</w:t>
      </w:r>
    </w:p>
    <w:p w:rsidR="00DA531D" w:rsidRDefault="00DA531D">
      <w:pPr>
        <w:pStyle w:val="BodyText"/>
        <w:spacing w:after="0" w:line="240" w:lineRule="auto"/>
      </w:pPr>
      <w:r w:rsidRPr="00EC2C9F">
        <w:t xml:space="preserve">L’operatore può stampare il documento </w:t>
      </w:r>
      <w:r>
        <w:t>utilizzando uno dei nuovi template (</w:t>
      </w:r>
      <w:r>
        <w:fldChar w:fldCharType="begin"/>
      </w:r>
      <w:r>
        <w:instrText xml:space="preserve"> REF _Ref404344895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48</w:t>
      </w:r>
      <w:r>
        <w:fldChar w:fldCharType="end"/>
      </w:r>
      <w:r>
        <w:t xml:space="preserve">) </w:t>
      </w:r>
      <w:r w:rsidRPr="00EC2C9F">
        <w:t>ed infine validarlo.</w:t>
      </w:r>
    </w:p>
    <w:p w:rsidR="00DA531D" w:rsidRDefault="00DA531D" w:rsidP="00990260">
      <w:pPr>
        <w:pStyle w:val="BodyText"/>
        <w:spacing w:after="0" w:line="240" w:lineRule="auto"/>
        <w:rPr>
          <w:highlight w:val="magenta"/>
        </w:rPr>
      </w:pPr>
    </w:p>
    <w:p w:rsidR="00DA531D" w:rsidRDefault="00DA531D" w:rsidP="003907D0">
      <w:pPr>
        <w:pStyle w:val="BodyText"/>
        <w:spacing w:after="0" w:line="240" w:lineRule="auto"/>
      </w:pPr>
    </w:p>
    <w:p w:rsidR="00DA531D" w:rsidRDefault="00DA531D" w:rsidP="003907D0">
      <w:pPr>
        <w:spacing w:after="0" w:line="240" w:lineRule="auto"/>
      </w:pPr>
      <w:r>
        <w:br w:type="page"/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03"/>
        <w:gridCol w:w="5246"/>
        <w:gridCol w:w="3403"/>
      </w:tblGrid>
      <w:tr w:rsidR="00DA531D" w:rsidRPr="00295A37" w:rsidTr="00B645AF">
        <w:tc>
          <w:tcPr>
            <w:tcW w:w="1203" w:type="dxa"/>
            <w:shd w:val="clear" w:color="auto" w:fill="D9D9D9"/>
            <w:vAlign w:val="center"/>
          </w:tcPr>
          <w:p w:rsidR="00DA531D" w:rsidRPr="00B96B40" w:rsidRDefault="00DA531D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5246" w:type="dxa"/>
            <w:shd w:val="clear" w:color="auto" w:fill="D9D9D9"/>
            <w:vAlign w:val="center"/>
          </w:tcPr>
          <w:p w:rsidR="00DA531D" w:rsidRDefault="00DA531D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sz w:val="18"/>
              </w:rPr>
              <w:t xml:space="preserve">Condizioni </w:t>
            </w:r>
          </w:p>
        </w:tc>
        <w:tc>
          <w:tcPr>
            <w:tcW w:w="3403" w:type="dxa"/>
            <w:shd w:val="clear" w:color="auto" w:fill="D9D9D9"/>
            <w:vAlign w:val="center"/>
          </w:tcPr>
          <w:p w:rsidR="00DA531D" w:rsidRPr="00B96B40" w:rsidRDefault="00DA531D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Template</w:t>
            </w:r>
          </w:p>
        </w:tc>
      </w:tr>
      <w:tr w:rsidR="00DA531D" w:rsidRPr="00295A37" w:rsidTr="00B645AF">
        <w:tc>
          <w:tcPr>
            <w:tcW w:w="1203" w:type="dxa"/>
            <w:vMerge w:val="restart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5246" w:type="dxa"/>
            <w:vAlign w:val="center"/>
          </w:tcPr>
          <w:p w:rsidR="00DA531D" w:rsidRPr="00E31375" w:rsidRDefault="00DA531D" w:rsidP="006A7E58">
            <w:pPr>
              <w:spacing w:after="0" w:line="240" w:lineRule="auto"/>
              <w:rPr>
                <w:sz w:val="18"/>
              </w:rPr>
            </w:pPr>
            <w:r w:rsidRPr="00E31375">
              <w:rPr>
                <w:sz w:val="18"/>
              </w:rPr>
              <w:t>Eseguita da PM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7A2BC5">
            <w:pPr>
              <w:rPr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SIEP_MA_ARDOM_SOSP_PROC</w:t>
            </w:r>
          </w:p>
        </w:tc>
      </w:tr>
      <w:tr w:rsidR="00DA531D" w:rsidRPr="00295A37" w:rsidTr="00B645AF">
        <w:tc>
          <w:tcPr>
            <w:tcW w:w="1203" w:type="dxa"/>
            <w:vMerge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DA531D" w:rsidRPr="00E31375" w:rsidRDefault="00DA531D" w:rsidP="00B645A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E31375">
              <w:rPr>
                <w:sz w:val="18"/>
              </w:rPr>
              <w:t>Eseguita da Magistrato Sorveglianza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7A2BC5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ARDOM_SOSP_</w:t>
            </w:r>
            <w:r>
              <w:rPr>
                <w:sz w:val="18"/>
                <w:szCs w:val="18"/>
              </w:rPr>
              <w:t>MDS</w:t>
            </w:r>
          </w:p>
        </w:tc>
      </w:tr>
      <w:tr w:rsidR="00DA531D" w:rsidRPr="00295A37" w:rsidTr="00B645AF">
        <w:tc>
          <w:tcPr>
            <w:tcW w:w="1203" w:type="dxa"/>
            <w:vMerge w:val="restart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5246" w:type="dxa"/>
            <w:vAlign w:val="center"/>
          </w:tcPr>
          <w:p w:rsidR="00DA531D" w:rsidRDefault="00DA531D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Tipo provvedimento decreto del Magistrato </w:t>
            </w:r>
          </w:p>
          <w:p w:rsidR="00DA531D" w:rsidRPr="00344D10" w:rsidRDefault="00DA531D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Eseguito dal Magistrato di Sorveglianza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ARDOM_RIPR_MDS</w:t>
            </w:r>
          </w:p>
        </w:tc>
      </w:tr>
      <w:tr w:rsidR="00DA531D" w:rsidRPr="00295A37" w:rsidTr="00B645AF">
        <w:tc>
          <w:tcPr>
            <w:tcW w:w="1203" w:type="dxa"/>
            <w:vMerge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DA531D" w:rsidRDefault="00DA531D" w:rsidP="007A2BC5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Tipo provvedimento d del Magistrato </w:t>
            </w:r>
          </w:p>
          <w:p w:rsidR="00DA531D" w:rsidRPr="00E76185" w:rsidRDefault="00DA531D" w:rsidP="007A2BC5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ARDOM_RIPR_MDS_PROC</w:t>
            </w:r>
          </w:p>
        </w:tc>
      </w:tr>
      <w:tr w:rsidR="00DA531D" w:rsidRPr="00295A37" w:rsidTr="00B645AF">
        <w:tc>
          <w:tcPr>
            <w:tcW w:w="1203" w:type="dxa"/>
            <w:vMerge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DA531D" w:rsidRDefault="00DA531D" w:rsidP="007A2BC5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ordinanza del Tribunale</w:t>
            </w:r>
          </w:p>
          <w:p w:rsidR="00DA531D" w:rsidRPr="00E76185" w:rsidRDefault="00DA531D" w:rsidP="007A2BC5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 Tribunale di Sorveglianza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 TDS</w:t>
            </w:r>
          </w:p>
        </w:tc>
      </w:tr>
      <w:tr w:rsidR="00DA531D" w:rsidRPr="00295A37" w:rsidTr="00B645AF">
        <w:tc>
          <w:tcPr>
            <w:tcW w:w="1203" w:type="dxa"/>
            <w:vMerge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DA531D" w:rsidRDefault="00DA531D" w:rsidP="00075C6C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ordinanza del Tribunale</w:t>
            </w:r>
          </w:p>
          <w:p w:rsidR="00DA531D" w:rsidRPr="00E76185" w:rsidRDefault="00DA531D" w:rsidP="006A7E58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ARDOM_RIPR_TDS_PROC</w:t>
            </w:r>
          </w:p>
        </w:tc>
      </w:tr>
      <w:tr w:rsidR="00DA531D" w:rsidRPr="00295A37" w:rsidTr="00B645AF">
        <w:tc>
          <w:tcPr>
            <w:tcW w:w="1203" w:type="dxa"/>
            <w:vMerge w:val="restart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 xml:space="preserve">Revoca </w:t>
            </w:r>
            <w:r w:rsidRPr="005A1ED3">
              <w:rPr>
                <w:color w:val="000000"/>
                <w:sz w:val="18"/>
              </w:rPr>
              <w:t>Arresti Domiciliari</w:t>
            </w:r>
          </w:p>
        </w:tc>
        <w:tc>
          <w:tcPr>
            <w:tcW w:w="5246" w:type="dxa"/>
            <w:vAlign w:val="center"/>
          </w:tcPr>
          <w:p w:rsidR="00DA531D" w:rsidRPr="00344D10" w:rsidRDefault="00DA531D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Revoca diretta senza prima sospensione provvisoria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8634A4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SIEP_MA_ARDOM_REVO_DIRETTA</w:t>
            </w:r>
          </w:p>
        </w:tc>
      </w:tr>
      <w:tr w:rsidR="00DA531D" w:rsidRPr="00295A37" w:rsidTr="00B645AF">
        <w:tc>
          <w:tcPr>
            <w:tcW w:w="1203" w:type="dxa"/>
            <w:vMerge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DA531D" w:rsidRPr="00E76185" w:rsidRDefault="00DA531D" w:rsidP="008634A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Revoca a seguito di  sospensione provvisoria</w:t>
            </w:r>
          </w:p>
        </w:tc>
        <w:tc>
          <w:tcPr>
            <w:tcW w:w="3403" w:type="dxa"/>
            <w:vAlign w:val="center"/>
          </w:tcPr>
          <w:p w:rsidR="00DA531D" w:rsidRPr="007A2BC5" w:rsidRDefault="00DA531D" w:rsidP="008634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7A2BC5">
              <w:rPr>
                <w:color w:val="000000"/>
                <w:sz w:val="18"/>
                <w:szCs w:val="18"/>
              </w:rPr>
              <w:t>SIEP_MA_ARDOM_REVO_</w:t>
            </w:r>
            <w:r>
              <w:rPr>
                <w:color w:val="000000"/>
                <w:sz w:val="18"/>
                <w:szCs w:val="18"/>
              </w:rPr>
              <w:t>SOSPENSIONE</w:t>
            </w:r>
          </w:p>
        </w:tc>
      </w:tr>
    </w:tbl>
    <w:p w:rsidR="00DA531D" w:rsidRPr="00B96B40" w:rsidRDefault="00DA531D" w:rsidP="003907D0">
      <w:pPr>
        <w:pStyle w:val="Caption"/>
        <w:rPr>
          <w:u w:val="single"/>
        </w:rPr>
      </w:pPr>
      <w:bookmarkStart w:id="146" w:name="_Ref406071041"/>
      <w:bookmarkStart w:id="147" w:name="_Toc406511946"/>
      <w:r w:rsidRPr="00B96B40">
        <w:rPr>
          <w:u w:val="single"/>
        </w:rPr>
        <w:t xml:space="preserve">Tabella </w:t>
      </w:r>
      <w:r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Pr="00B96B40">
        <w:rPr>
          <w:u w:val="single"/>
        </w:rPr>
        <w:fldChar w:fldCharType="separate"/>
      </w:r>
      <w:r>
        <w:rPr>
          <w:noProof/>
          <w:u w:val="single"/>
        </w:rPr>
        <w:t>18</w:t>
      </w:r>
      <w:r w:rsidRPr="00B96B40">
        <w:rPr>
          <w:u w:val="single"/>
        </w:rPr>
        <w:fldChar w:fldCharType="end"/>
      </w:r>
      <w:bookmarkEnd w:id="146"/>
      <w:r w:rsidRPr="00B96B40">
        <w:rPr>
          <w:u w:val="single"/>
        </w:rPr>
        <w:t xml:space="preserve"> </w:t>
      </w:r>
      <w:r>
        <w:rPr>
          <w:u w:val="single"/>
        </w:rPr>
        <w:t>–</w:t>
      </w:r>
      <w:r w:rsidRPr="00B96B40">
        <w:rPr>
          <w:u w:val="single"/>
        </w:rPr>
        <w:t xml:space="preserve"> </w:t>
      </w:r>
      <w:r>
        <w:rPr>
          <w:u w:val="single"/>
        </w:rPr>
        <w:t>Nuovi template</w:t>
      </w:r>
      <w:bookmarkEnd w:id="147"/>
    </w:p>
    <w:p w:rsidR="00DA531D" w:rsidRDefault="00DA531D">
      <w:pPr>
        <w:pStyle w:val="BodyText"/>
        <w:spacing w:after="0" w:line="240" w:lineRule="auto"/>
      </w:pPr>
      <w:r>
        <w:t>Inoltre, l’operatore può visualizzare il  provvedimento selezionando dalla barra del dettaglio del procedimento la voce “Elenco provvedimenti Sorveglianza e GE” (</w:t>
      </w:r>
      <w:r>
        <w:fldChar w:fldCharType="begin"/>
      </w:r>
      <w:r>
        <w:instrText xml:space="preserve"> REF _Ref401744762 \h </w:instrText>
      </w:r>
      <w:r>
        <w:fldChar w:fldCharType="separate"/>
      </w:r>
      <w:r w:rsidRPr="000B349F">
        <w:rPr>
          <w:u w:val="single"/>
        </w:rPr>
        <w:t xml:space="preserve">Figura </w:t>
      </w:r>
      <w:r>
        <w:rPr>
          <w:noProof/>
          <w:u w:val="single"/>
        </w:rPr>
        <w:t>30</w:t>
      </w:r>
      <w:r>
        <w:fldChar w:fldCharType="end"/>
      </w:r>
      <w:r>
        <w:t>).</w:t>
      </w:r>
    </w:p>
    <w:p w:rsidR="00DA531D" w:rsidRDefault="00DA531D">
      <w:pPr>
        <w:pStyle w:val="BodyText"/>
        <w:spacing w:after="0" w:line="240" w:lineRule="auto"/>
      </w:pPr>
    </w:p>
    <w:p w:rsidR="00DA531D" w:rsidRDefault="00DA531D" w:rsidP="00D81532">
      <w:pPr>
        <w:pStyle w:val="BodyText"/>
        <w:spacing w:after="0" w:line="240" w:lineRule="auto"/>
      </w:pPr>
      <w:r w:rsidRPr="001956C2">
        <w:rPr>
          <w:highlight w:val="green"/>
        </w:rPr>
        <w:t>L’intervento prevede l’inserimento di 8 nomi provvedimento (</w:t>
      </w:r>
      <w:fldSimple w:instr=" REF _Ref406070876 \h  \* MERGEFORMAT ">
        <w:r w:rsidRPr="005C1F5D">
          <w:rPr>
            <w:highlight w:val="green"/>
            <w:u w:val="single"/>
          </w:rPr>
          <w:t xml:space="preserve">Tabella </w:t>
        </w:r>
        <w:r>
          <w:rPr>
            <w:noProof/>
            <w:highlight w:val="green"/>
            <w:u w:val="single"/>
          </w:rPr>
          <w:t>47</w:t>
        </w:r>
      </w:fldSimple>
      <w:r w:rsidRPr="001956C2">
        <w:rPr>
          <w:highlight w:val="green"/>
        </w:rPr>
        <w:t>).</w:t>
      </w:r>
    </w:p>
    <w:p w:rsidR="00DA531D" w:rsidRDefault="00DA531D" w:rsidP="00D81532">
      <w:pPr>
        <w:pStyle w:val="BodyText"/>
        <w:spacing w:after="0" w:line="240" w:lineRule="auto"/>
      </w:pPr>
      <w:r w:rsidRPr="001956C2">
        <w:rPr>
          <w:highlight w:val="green"/>
        </w:rPr>
        <w:t xml:space="preserve">I nuovi </w:t>
      </w:r>
      <w:r>
        <w:rPr>
          <w:highlight w:val="green"/>
        </w:rPr>
        <w:t>“N</w:t>
      </w:r>
      <w:r w:rsidRPr="001956C2">
        <w:rPr>
          <w:highlight w:val="green"/>
        </w:rPr>
        <w:t>om</w:t>
      </w:r>
      <w:r>
        <w:rPr>
          <w:highlight w:val="green"/>
        </w:rPr>
        <w:t>e</w:t>
      </w:r>
      <w:r w:rsidRPr="001956C2">
        <w:rPr>
          <w:highlight w:val="green"/>
        </w:rPr>
        <w:t xml:space="preserve"> provvedimento</w:t>
      </w:r>
      <w:r>
        <w:rPr>
          <w:highlight w:val="green"/>
        </w:rPr>
        <w:t>”</w:t>
      </w:r>
      <w:r w:rsidRPr="001956C2">
        <w:rPr>
          <w:highlight w:val="green"/>
        </w:rPr>
        <w:t xml:space="preserve"> mappano uno a uno i nuovi template (</w:t>
      </w:r>
      <w:fldSimple w:instr=" REF _Ref406071041 \h  \* MERGEFORMAT ">
        <w:r w:rsidRPr="007A4E25">
          <w:rPr>
            <w:highlight w:val="green"/>
            <w:u w:val="single"/>
          </w:rPr>
          <w:t xml:space="preserve">Tabella </w:t>
        </w:r>
        <w:r w:rsidRPr="007A4E25">
          <w:rPr>
            <w:noProof/>
            <w:highlight w:val="green"/>
            <w:u w:val="single"/>
          </w:rPr>
          <w:t>18</w:t>
        </w:r>
      </w:fldSimple>
      <w:r w:rsidRPr="001956C2">
        <w:rPr>
          <w:highlight w:val="green"/>
        </w:rPr>
        <w:t>)</w:t>
      </w:r>
      <w:r>
        <w:t xml:space="preserve"> </w:t>
      </w:r>
    </w:p>
    <w:p w:rsidR="00DA531D" w:rsidRDefault="00DA531D" w:rsidP="00D81532">
      <w:pPr>
        <w:pStyle w:val="BodyText"/>
        <w:spacing w:after="0" w:line="240" w:lineRule="auto"/>
      </w:pPr>
    </w:p>
    <w:p w:rsidR="00DA531D" w:rsidRPr="00E31375" w:rsidRDefault="00DA531D" w:rsidP="00D81532">
      <w:pPr>
        <w:pStyle w:val="BodyText"/>
        <w:spacing w:after="0" w:line="240" w:lineRule="auto"/>
      </w:pPr>
      <w:r w:rsidRPr="00E31375">
        <w:t xml:space="preserve">Dopo l’inserimento delle informazioni e dopo la validazione del provvedimento il sistema aggiorna la posizione giuridica. </w:t>
      </w:r>
    </w:p>
    <w:p w:rsidR="00DA531D" w:rsidRPr="00E31375" w:rsidRDefault="00DA531D" w:rsidP="00D81532">
      <w:pPr>
        <w:pStyle w:val="BodyText"/>
        <w:spacing w:after="0" w:line="240" w:lineRule="auto"/>
      </w:pPr>
      <w:r w:rsidRPr="00E31375">
        <w:t>Nel caso della “Sospensione provvisoria Arresti Domiciliari”, il sistema aggiorna:</w:t>
      </w:r>
    </w:p>
    <w:p w:rsidR="00DA531D" w:rsidRPr="00E31375" w:rsidRDefault="00DA531D" w:rsidP="008E30F4">
      <w:pPr>
        <w:pStyle w:val="BodyText"/>
        <w:numPr>
          <w:ilvl w:val="0"/>
          <w:numId w:val="82"/>
        </w:numPr>
        <w:spacing w:after="0" w:line="240" w:lineRule="auto"/>
      </w:pPr>
      <w:r w:rsidRPr="00E31375">
        <w:t xml:space="preserve">la posizione giuridica           [utilizzando le nuove posizioni giuridiche    </w:t>
      </w:r>
      <w:r>
        <w:t xml:space="preserve"> </w:t>
      </w:r>
      <w:r w:rsidRPr="00E31375">
        <w:t>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E31375">
        <w:t>)].</w:t>
      </w:r>
    </w:p>
    <w:p w:rsidR="00DA531D" w:rsidRDefault="00DA531D" w:rsidP="008E30F4">
      <w:pPr>
        <w:pStyle w:val="BodyText"/>
        <w:numPr>
          <w:ilvl w:val="0"/>
          <w:numId w:val="82"/>
        </w:numPr>
        <w:spacing w:after="0" w:line="240" w:lineRule="auto"/>
      </w:pPr>
      <w:r w:rsidRPr="00E31375">
        <w:t>lo stato del procedimento  [utilizzando i nuovi stati del procedimento  (</w:t>
      </w:r>
      <w:fldSimple w:instr=" REF _Ref404328057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46</w:t>
        </w:r>
      </w:fldSimple>
      <w:r w:rsidRPr="00E31375">
        <w:t>)].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A531D" w:rsidRPr="00E31375" w:rsidRDefault="00DA531D" w:rsidP="00E76185">
      <w:pPr>
        <w:pStyle w:val="BodyText"/>
        <w:spacing w:after="0" w:line="240" w:lineRule="auto"/>
      </w:pPr>
      <w:r>
        <w:t xml:space="preserve">Nel caso del </w:t>
      </w:r>
      <w:r w:rsidRPr="00E31375">
        <w:t>“Ripristino Degli Arresti Domiciliari”, il sistema aggiorna:</w:t>
      </w:r>
    </w:p>
    <w:p w:rsidR="00DA531D" w:rsidRPr="00E31375" w:rsidRDefault="00DA531D" w:rsidP="008E30F4">
      <w:pPr>
        <w:pStyle w:val="BodyText"/>
        <w:numPr>
          <w:ilvl w:val="0"/>
          <w:numId w:val="83"/>
        </w:numPr>
        <w:spacing w:after="0" w:line="240" w:lineRule="auto"/>
      </w:pPr>
      <w:r w:rsidRPr="00E31375">
        <w:t>la posizione giuridica           [utilizzando le nuove posizioni giuridiche    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E31375">
        <w:t>)].</w:t>
      </w:r>
    </w:p>
    <w:p w:rsidR="00DA531D" w:rsidRPr="00E31375" w:rsidRDefault="00DA531D" w:rsidP="008E30F4">
      <w:pPr>
        <w:pStyle w:val="BodyText"/>
        <w:numPr>
          <w:ilvl w:val="0"/>
          <w:numId w:val="83"/>
        </w:numPr>
        <w:spacing w:after="0" w:line="240" w:lineRule="auto"/>
      </w:pPr>
      <w:r w:rsidRPr="00E31375">
        <w:t>lo stato del procedimento  [utilizzando i nuovi stati del procedimento (</w:t>
      </w:r>
      <w:fldSimple w:instr=" REF _Ref404328057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46</w:t>
        </w:r>
      </w:fldSimple>
      <w:r w:rsidRPr="00E31375">
        <w:t xml:space="preserve">)].  </w:t>
      </w:r>
    </w:p>
    <w:p w:rsidR="00DA531D" w:rsidRPr="00E31375" w:rsidRDefault="00DA531D" w:rsidP="00D81532">
      <w:pPr>
        <w:pStyle w:val="BodyText"/>
        <w:spacing w:after="0" w:line="240" w:lineRule="auto"/>
      </w:pPr>
      <w:r w:rsidRPr="00E31375">
        <w:tab/>
      </w:r>
      <w:r w:rsidRPr="00E31375">
        <w:tab/>
      </w:r>
      <w:r w:rsidRPr="00E31375">
        <w:tab/>
      </w:r>
      <w:r w:rsidRPr="00E31375">
        <w:tab/>
      </w:r>
      <w:r w:rsidRPr="00E31375">
        <w:tab/>
      </w:r>
    </w:p>
    <w:p w:rsidR="00DA531D" w:rsidRPr="00E31375" w:rsidRDefault="00DA531D" w:rsidP="00E76185">
      <w:pPr>
        <w:pStyle w:val="BodyText"/>
        <w:spacing w:after="0" w:line="240" w:lineRule="auto"/>
      </w:pPr>
      <w:r w:rsidRPr="00E31375">
        <w:t>Nel caso della “Revoca Arresti Domiciliari  e Rigetta applicazione misura alternativa”, il sistema aggiorna:</w:t>
      </w:r>
    </w:p>
    <w:p w:rsidR="00DA531D" w:rsidRPr="00E31375" w:rsidRDefault="00DA531D" w:rsidP="008E30F4">
      <w:pPr>
        <w:pStyle w:val="BodyText"/>
        <w:numPr>
          <w:ilvl w:val="0"/>
          <w:numId w:val="84"/>
        </w:numPr>
        <w:spacing w:after="0" w:line="240" w:lineRule="auto"/>
      </w:pPr>
      <w:r w:rsidRPr="00E31375">
        <w:t>la posizione giuridica           [utilizzando le nuove posizioni giuridiche    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E31375">
        <w:t>)].</w:t>
      </w:r>
    </w:p>
    <w:p w:rsidR="00DA531D" w:rsidRPr="00E31375" w:rsidRDefault="00DA531D" w:rsidP="008E30F4">
      <w:pPr>
        <w:pStyle w:val="BodyText"/>
        <w:numPr>
          <w:ilvl w:val="0"/>
          <w:numId w:val="84"/>
        </w:numPr>
        <w:spacing w:after="0" w:line="240" w:lineRule="auto"/>
      </w:pPr>
      <w:r w:rsidRPr="00E31375">
        <w:t>lo stato del procedimento  [utilizzando i nuovi stati del procedimento (</w:t>
      </w:r>
      <w:fldSimple w:instr=" REF _Ref404328057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46</w:t>
        </w:r>
      </w:fldSimple>
      <w:r w:rsidRPr="00E31375">
        <w:t xml:space="preserve">)].  </w:t>
      </w:r>
    </w:p>
    <w:p w:rsidR="00DA531D" w:rsidRDefault="00DA531D" w:rsidP="00D81532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07"/>
        <w:gridCol w:w="608"/>
        <w:gridCol w:w="608"/>
        <w:gridCol w:w="3917"/>
        <w:gridCol w:w="4038"/>
      </w:tblGrid>
      <w:tr w:rsidR="00DA531D" w:rsidRPr="00295A37" w:rsidTr="0056459C">
        <w:tc>
          <w:tcPr>
            <w:tcW w:w="1823" w:type="dxa"/>
            <w:gridSpan w:val="3"/>
            <w:shd w:val="clear" w:color="auto" w:fill="D9D9D9"/>
            <w:vAlign w:val="center"/>
          </w:tcPr>
          <w:p w:rsidR="00DA531D" w:rsidRPr="00B96B40" w:rsidRDefault="00DA531D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3917" w:type="dxa"/>
            <w:shd w:val="clear" w:color="auto" w:fill="D9D9D9"/>
            <w:vAlign w:val="center"/>
          </w:tcPr>
          <w:p w:rsidR="00DA531D" w:rsidRPr="00BD54DA" w:rsidRDefault="00DA531D" w:rsidP="0056459C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Oggetto Decisione</w:t>
            </w:r>
          </w:p>
        </w:tc>
        <w:tc>
          <w:tcPr>
            <w:tcW w:w="4038" w:type="dxa"/>
            <w:shd w:val="clear" w:color="auto" w:fill="D9D9D9"/>
            <w:vAlign w:val="center"/>
          </w:tcPr>
          <w:p w:rsidR="00DA531D" w:rsidRPr="00B96B40" w:rsidRDefault="00DA531D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 Finale</w:t>
            </w:r>
          </w:p>
        </w:tc>
      </w:tr>
      <w:tr w:rsidR="00DA531D" w:rsidRPr="00295A37" w:rsidTr="00D5756D">
        <w:trPr>
          <w:trHeight w:hRule="exact" w:val="227"/>
        </w:trPr>
        <w:tc>
          <w:tcPr>
            <w:tcW w:w="9778" w:type="dxa"/>
            <w:gridSpan w:val="5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A80697" w:rsidRDefault="00DA531D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4038" w:type="dxa"/>
            <w:vAlign w:val="center"/>
          </w:tcPr>
          <w:p w:rsidR="00DA531D" w:rsidRPr="00A80697" w:rsidRDefault="00DA531D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A80697" w:rsidRDefault="00DA531D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  <w:tc>
          <w:tcPr>
            <w:tcW w:w="4038" w:type="dxa"/>
            <w:vAlign w:val="center"/>
          </w:tcPr>
          <w:p w:rsidR="00DA531D" w:rsidRPr="00A80697" w:rsidRDefault="00DA531D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A80697" w:rsidRDefault="00DA531D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4038" w:type="dxa"/>
            <w:vAlign w:val="center"/>
          </w:tcPr>
          <w:p w:rsidR="00DA531D" w:rsidRPr="00A80697" w:rsidRDefault="00DA531D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A80697" w:rsidRDefault="00DA531D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4038" w:type="dxa"/>
            <w:vAlign w:val="center"/>
          </w:tcPr>
          <w:p w:rsidR="00DA531D" w:rsidRPr="00A80697" w:rsidRDefault="00DA531D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</w:tr>
      <w:tr w:rsidR="00DA531D" w:rsidRPr="00295A37" w:rsidTr="00D5756D">
        <w:trPr>
          <w:trHeight w:hRule="exact" w:val="227"/>
        </w:trPr>
        <w:tc>
          <w:tcPr>
            <w:tcW w:w="9778" w:type="dxa"/>
            <w:gridSpan w:val="5"/>
            <w:vAlign w:val="center"/>
          </w:tcPr>
          <w:p w:rsidR="00DA531D" w:rsidRPr="00344D10" w:rsidRDefault="00DA531D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 89 dpr 309/90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 89 dpr 309/90</w:t>
            </w:r>
          </w:p>
          <w:p w:rsidR="00DA531D" w:rsidRPr="009A4874" w:rsidRDefault="00DA531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Permanenza in casa  ex art. 656 comma 10</w:t>
            </w:r>
          </w:p>
          <w:p w:rsidR="00DA531D" w:rsidRPr="009A4874" w:rsidRDefault="00DA531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Collocamento in comunità  ex art.  656 comma 10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 89 dpr 309/90</w:t>
            </w:r>
          </w:p>
          <w:p w:rsidR="00DA531D" w:rsidRPr="009A4874" w:rsidRDefault="00DA531D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Permanenza in casa  ex art. 656 comma 10</w:t>
            </w:r>
          </w:p>
          <w:p w:rsidR="00DA531D" w:rsidRPr="009A4874" w:rsidRDefault="00DA531D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DA531D" w:rsidRPr="00295A37" w:rsidTr="0056459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90260" w:rsidRDefault="00DA531D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4038" w:type="dxa"/>
            <w:vAlign w:val="center"/>
          </w:tcPr>
          <w:p w:rsidR="00DA531D" w:rsidRPr="009A4874" w:rsidRDefault="00DA531D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Collocamento in comunità  ex art.  656 comma 10</w:t>
            </w:r>
          </w:p>
        </w:tc>
      </w:tr>
      <w:tr w:rsidR="00DA531D" w:rsidRPr="00295A37" w:rsidTr="00D5756D">
        <w:trPr>
          <w:trHeight w:hRule="exact" w:val="227"/>
        </w:trPr>
        <w:tc>
          <w:tcPr>
            <w:tcW w:w="9778" w:type="dxa"/>
            <w:gridSpan w:val="5"/>
            <w:vAlign w:val="center"/>
          </w:tcPr>
          <w:p w:rsidR="00DA531D" w:rsidRPr="00344D10" w:rsidRDefault="00DA531D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Revoca </w:t>
            </w:r>
            <w:r w:rsidRPr="005A1ED3">
              <w:rPr>
                <w:color w:val="000000"/>
                <w:sz w:val="18"/>
              </w:rPr>
              <w:t>Arresti Domiciliari</w:t>
            </w:r>
          </w:p>
        </w:tc>
      </w:tr>
      <w:tr w:rsidR="00DA531D" w:rsidRPr="00295A37" w:rsidTr="007826E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83D8C" w:rsidRDefault="00DA531D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4038" w:type="dxa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DA531D" w:rsidRPr="00295A37" w:rsidTr="007826E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83D8C" w:rsidRDefault="00DA531D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Arresti Domiciliari ex art 89 dpr 309/90</w:t>
            </w:r>
          </w:p>
        </w:tc>
        <w:tc>
          <w:tcPr>
            <w:tcW w:w="4038" w:type="dxa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DA531D" w:rsidRPr="00295A37" w:rsidTr="007826E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83D8C" w:rsidRDefault="00DA531D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4038" w:type="dxa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DA531D" w:rsidRPr="00295A37" w:rsidTr="007826EC">
        <w:tc>
          <w:tcPr>
            <w:tcW w:w="607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DA531D" w:rsidRPr="00BD54DA" w:rsidRDefault="00DA531D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 xml:space="preserve">Revoca  Collocamento in comunità  ex art.  656 </w:t>
            </w:r>
            <w:r>
              <w:rPr>
                <w:bCs/>
                <w:sz w:val="18"/>
                <w:szCs w:val="18"/>
              </w:rPr>
              <w:t>c</w:t>
            </w:r>
            <w:r w:rsidRPr="00983D8C">
              <w:rPr>
                <w:bCs/>
                <w:sz w:val="18"/>
                <w:szCs w:val="18"/>
              </w:rPr>
              <w:t>omma 10</w:t>
            </w:r>
          </w:p>
        </w:tc>
        <w:tc>
          <w:tcPr>
            <w:tcW w:w="4038" w:type="dxa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</w:tbl>
    <w:p w:rsidR="00DA531D" w:rsidRDefault="00DA531D" w:rsidP="00A80697">
      <w:pPr>
        <w:pStyle w:val="Caption"/>
        <w:rPr>
          <w:u w:val="single"/>
        </w:rPr>
      </w:pPr>
      <w:bookmarkStart w:id="148" w:name="_Toc406511947"/>
      <w:r w:rsidRPr="00B96B40">
        <w:rPr>
          <w:u w:val="single"/>
        </w:rPr>
        <w:t xml:space="preserve">Tabella </w:t>
      </w:r>
      <w:r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Pr="00B96B40">
        <w:rPr>
          <w:u w:val="single"/>
        </w:rPr>
        <w:fldChar w:fldCharType="separate"/>
      </w:r>
      <w:r>
        <w:rPr>
          <w:noProof/>
          <w:u w:val="single"/>
        </w:rPr>
        <w:t>19</w:t>
      </w:r>
      <w:r w:rsidRPr="00B96B40">
        <w:rPr>
          <w:u w:val="single"/>
        </w:rPr>
        <w:fldChar w:fldCharType="end"/>
      </w:r>
      <w:r w:rsidRPr="00B96B40">
        <w:rPr>
          <w:u w:val="single"/>
        </w:rPr>
        <w:t xml:space="preserve"> </w:t>
      </w:r>
      <w:r>
        <w:rPr>
          <w:u w:val="single"/>
        </w:rPr>
        <w:t>–</w:t>
      </w:r>
      <w:r w:rsidRPr="00B96B40">
        <w:rPr>
          <w:u w:val="single"/>
        </w:rPr>
        <w:t xml:space="preserve"> </w:t>
      </w:r>
      <w:r>
        <w:rPr>
          <w:u w:val="single"/>
        </w:rPr>
        <w:t>Posizione giuridica finale</w:t>
      </w:r>
      <w:bookmarkEnd w:id="148"/>
    </w:p>
    <w:p w:rsidR="00DA531D" w:rsidRDefault="00DA531D">
      <w:pPr>
        <w:spacing w:after="0" w:line="240" w:lineRule="auto"/>
        <w:rPr>
          <w:b/>
          <w:bCs/>
          <w:sz w:val="20"/>
          <w:szCs w:val="20"/>
          <w:u w:val="single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78"/>
        <w:gridCol w:w="3178"/>
        <w:gridCol w:w="3118"/>
        <w:gridCol w:w="2906"/>
      </w:tblGrid>
      <w:tr w:rsidR="00DA531D" w:rsidRPr="00295A37" w:rsidTr="00D5756D">
        <w:trPr>
          <w:tblHeader/>
        </w:trPr>
        <w:tc>
          <w:tcPr>
            <w:tcW w:w="3756" w:type="dxa"/>
            <w:gridSpan w:val="2"/>
            <w:shd w:val="clear" w:color="auto" w:fill="D9D9D9"/>
            <w:vAlign w:val="center"/>
          </w:tcPr>
          <w:p w:rsidR="00DA531D" w:rsidRPr="00BD54DA" w:rsidRDefault="00DA531D" w:rsidP="0056459C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Oggetto Decisione</w:t>
            </w:r>
          </w:p>
        </w:tc>
        <w:tc>
          <w:tcPr>
            <w:tcW w:w="6024" w:type="dxa"/>
            <w:gridSpan w:val="2"/>
            <w:shd w:val="clear" w:color="auto" w:fill="D9D9D9"/>
            <w:vAlign w:val="center"/>
          </w:tcPr>
          <w:p w:rsidR="00DA531D" w:rsidRPr="00B96B40" w:rsidRDefault="00DA531D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Stato procedimento finale</w:t>
            </w:r>
          </w:p>
        </w:tc>
      </w:tr>
      <w:tr w:rsidR="00DA531D" w:rsidRPr="00295A37" w:rsidTr="00D5756D">
        <w:trPr>
          <w:tblHeader/>
        </w:trPr>
        <w:tc>
          <w:tcPr>
            <w:tcW w:w="3756" w:type="dxa"/>
            <w:gridSpan w:val="2"/>
            <w:vAlign w:val="center"/>
          </w:tcPr>
          <w:p w:rsidR="00DA531D" w:rsidRPr="00BD54DA" w:rsidRDefault="00DA531D" w:rsidP="007826EC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118" w:type="dxa"/>
            <w:vAlign w:val="center"/>
          </w:tcPr>
          <w:p w:rsidR="00DA531D" w:rsidRPr="00344D10" w:rsidRDefault="00DA531D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Eseguita PM</w:t>
            </w:r>
          </w:p>
        </w:tc>
        <w:tc>
          <w:tcPr>
            <w:tcW w:w="2906" w:type="dxa"/>
            <w:vAlign w:val="center"/>
          </w:tcPr>
          <w:p w:rsidR="00DA531D" w:rsidRPr="00344D10" w:rsidRDefault="00DA531D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Eseguita da Sorveglianza</w:t>
            </w:r>
          </w:p>
        </w:tc>
      </w:tr>
      <w:tr w:rsidR="00DA531D" w:rsidRPr="00295A37" w:rsidTr="00D5756D">
        <w:trPr>
          <w:trHeight w:hRule="exact" w:val="227"/>
        </w:trPr>
        <w:tc>
          <w:tcPr>
            <w:tcW w:w="3756" w:type="dxa"/>
            <w:gridSpan w:val="2"/>
            <w:vAlign w:val="center"/>
          </w:tcPr>
          <w:p w:rsidR="00DA531D" w:rsidRPr="00BD54DA" w:rsidRDefault="00DA531D" w:rsidP="007826EC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3118" w:type="dxa"/>
          </w:tcPr>
          <w:p w:rsidR="00DA531D" w:rsidRPr="00344D10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2906" w:type="dxa"/>
            <w:vAlign w:val="center"/>
          </w:tcPr>
          <w:p w:rsidR="00DA531D" w:rsidRPr="00344D10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A80697" w:rsidRDefault="00DA531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3118" w:type="dxa"/>
            <w:vAlign w:val="center"/>
          </w:tcPr>
          <w:p w:rsidR="00DA531D" w:rsidRPr="00A5589E" w:rsidRDefault="00DA531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arresti domiciliari ex art. 656 comma 10 -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DA531D" w:rsidRPr="00A5589E" w:rsidRDefault="00DA531D" w:rsidP="00D5756D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arresti domiciliari ex art. 656 comma 10 - Emessa Comunicazione Scadenza Pena: [data provvedimento]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A80697" w:rsidRDefault="00DA531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  <w:tc>
          <w:tcPr>
            <w:tcW w:w="3118" w:type="dxa"/>
            <w:vAlign w:val="center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5589E">
              <w:rPr>
                <w:sz w:val="18"/>
                <w:szCs w:val="18"/>
              </w:rPr>
              <w:t xml:space="preserve">Arresti Domiciliari ex art 89 dpr 309/90 - </w:t>
            </w:r>
            <w:r w:rsidRPr="00A5589E">
              <w:rPr>
                <w:bCs/>
                <w:sz w:val="18"/>
                <w:szCs w:val="18"/>
              </w:rPr>
              <w:t xml:space="preserve">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DA531D" w:rsidRPr="00A5589E" w:rsidRDefault="00DA531D" w:rsidP="00D5756D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5589E">
              <w:rPr>
                <w:sz w:val="18"/>
                <w:szCs w:val="18"/>
              </w:rPr>
              <w:t xml:space="preserve">Arresti Domiciliari ex art 89 dpr 309/90 - </w:t>
            </w:r>
            <w:r w:rsidRPr="00A5589E">
              <w:rPr>
                <w:bCs/>
                <w:sz w:val="18"/>
                <w:szCs w:val="18"/>
              </w:rPr>
              <w:t xml:space="preserve"> Emessa Comunicazione Scadenza Pena: [data provvedimento]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A80697" w:rsidRDefault="00DA531D" w:rsidP="007826EC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3118" w:type="dxa"/>
            <w:vAlign w:val="center"/>
          </w:tcPr>
          <w:p w:rsidR="00DA531D" w:rsidRPr="00A5589E" w:rsidRDefault="00DA531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permanenza in casa  ex art. 656 comma 10 -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DA531D" w:rsidRPr="00A5589E" w:rsidRDefault="00DA531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permanenza in casa  ex art. 656 comma 10 - Emessa Comunicazione Scadenza Pena: [data provvedimento]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A80697" w:rsidRDefault="00DA531D" w:rsidP="007826EC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3118" w:type="dxa"/>
            <w:vAlign w:val="center"/>
          </w:tcPr>
          <w:p w:rsidR="00DA531D" w:rsidRPr="00A5589E" w:rsidRDefault="00DA531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collocamento in comunità  ex art.  656 comma 10 -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DA531D" w:rsidRPr="00A5589E" w:rsidRDefault="00DA531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collocamento in comunità  ex art.  656 comma 10 - Emessa Comunicazione Scadenza Pena: [data provvedimento]</w:t>
            </w:r>
          </w:p>
        </w:tc>
      </w:tr>
      <w:tr w:rsidR="00DA531D" w:rsidRPr="00295A37" w:rsidTr="00D5756D">
        <w:trPr>
          <w:trHeight w:hRule="exact" w:val="227"/>
        </w:trPr>
        <w:tc>
          <w:tcPr>
            <w:tcW w:w="9780" w:type="dxa"/>
            <w:gridSpan w:val="4"/>
            <w:vAlign w:val="center"/>
          </w:tcPr>
          <w:p w:rsidR="00DA531D" w:rsidRPr="00344D10" w:rsidRDefault="00DA531D" w:rsidP="00EB36E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art. 656 comma 10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 89 dpr 309/90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 89 dpr 309/90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permanenza in casa  ex art. 656 comma 10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collocamento in comunità  ex art.  656 comma 10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art. 656 comma 10 - Emessa Comunicazione Scadenza Misura: [data provvedimento]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Ripristino arresti domiciliari ex art 89 dpr 309/90- Emessa Comunicazione Scadenza Misura: [data provvedimento] 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permanenza in casa  ex art. 656 comma 10 - Emessa Comunicazione Scadenza Misura: [data provvedimento]</w:t>
            </w:r>
          </w:p>
        </w:tc>
      </w:tr>
      <w:tr w:rsidR="00DA531D" w:rsidRPr="00295A37" w:rsidTr="00D5756D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90260" w:rsidRDefault="00DA531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Ripristino collocamento in comunità  ex art.  656 comma 10 - Emessa Comunicazione Scadenza Misura: [data provvedimento] </w:t>
            </w:r>
          </w:p>
        </w:tc>
      </w:tr>
      <w:tr w:rsidR="00DA531D" w:rsidRPr="00295A37" w:rsidTr="00D5756D">
        <w:trPr>
          <w:trHeight w:hRule="exact" w:val="227"/>
        </w:trPr>
        <w:tc>
          <w:tcPr>
            <w:tcW w:w="9780" w:type="dxa"/>
            <w:gridSpan w:val="4"/>
          </w:tcPr>
          <w:p w:rsidR="00DA531D" w:rsidRPr="00344D10" w:rsidRDefault="00DA531D" w:rsidP="00D5756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Revoca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DA531D" w:rsidRPr="00295A37" w:rsidTr="007826EC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983D8C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Arresti domiciliari ex art. 656 comma 10 - Emesso Ordine Esecuzione : [data provvedimento]</w:t>
            </w:r>
          </w:p>
        </w:tc>
      </w:tr>
      <w:tr w:rsidR="00DA531D" w:rsidRPr="00295A37" w:rsidTr="007826EC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Arresti Domiciliari ex art 89 dpr 309/90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983D8C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Permanenza in casa  ex art. 656 comma 10 - Emesso Ordine Esecuzione : [data provvedimento]</w:t>
            </w:r>
          </w:p>
        </w:tc>
      </w:tr>
      <w:tr w:rsidR="00DA531D" w:rsidRPr="00295A37" w:rsidTr="007826EC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6024" w:type="dxa"/>
            <w:gridSpan w:val="2"/>
          </w:tcPr>
          <w:p w:rsidR="00DA531D" w:rsidRPr="00A5589E" w:rsidRDefault="00DA531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Arresti Domiciliari ex art 89 dpr 309/90 - Emesso Ordine Esecuzione : [data provvedimento]</w:t>
            </w:r>
          </w:p>
        </w:tc>
      </w:tr>
      <w:tr w:rsidR="00DA531D" w:rsidRPr="00295A37" w:rsidTr="007826EC">
        <w:tc>
          <w:tcPr>
            <w:tcW w:w="578" w:type="dxa"/>
            <w:vAlign w:val="center"/>
          </w:tcPr>
          <w:p w:rsidR="00DA531D" w:rsidRPr="00990260" w:rsidRDefault="00DA531D" w:rsidP="008E30F4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DA531D" w:rsidRPr="00983D8C" w:rsidRDefault="00DA531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 xml:space="preserve">Revoca  Collocamento in comunità  ex art.  656 </w:t>
            </w:r>
            <w:r>
              <w:rPr>
                <w:bCs/>
                <w:sz w:val="18"/>
                <w:szCs w:val="18"/>
              </w:rPr>
              <w:t>c</w:t>
            </w:r>
            <w:r w:rsidRPr="00983D8C">
              <w:rPr>
                <w:bCs/>
                <w:sz w:val="18"/>
                <w:szCs w:val="18"/>
              </w:rPr>
              <w:t>omma 10</w:t>
            </w:r>
          </w:p>
          <w:p w:rsidR="00DA531D" w:rsidRPr="00983D8C" w:rsidRDefault="00DA531D" w:rsidP="00EB36E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6024" w:type="dxa"/>
            <w:gridSpan w:val="2"/>
          </w:tcPr>
          <w:p w:rsidR="00DA531D" w:rsidRPr="00A5589E" w:rsidRDefault="00DA531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Collocamento in comunità  ex art.  656 comma 10 - Emesso Ordine Esecuzione : [data provvedimento]</w:t>
            </w:r>
          </w:p>
        </w:tc>
      </w:tr>
    </w:tbl>
    <w:p w:rsidR="00DA531D" w:rsidRDefault="00DA531D" w:rsidP="00B96B40">
      <w:pPr>
        <w:pStyle w:val="Caption"/>
        <w:rPr>
          <w:u w:val="single"/>
        </w:rPr>
      </w:pPr>
      <w:bookmarkStart w:id="149" w:name="_Toc406511948"/>
      <w:r w:rsidRPr="00B96B40">
        <w:rPr>
          <w:u w:val="single"/>
        </w:rPr>
        <w:t xml:space="preserve">Tabella </w:t>
      </w:r>
      <w:r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Pr="00B96B40">
        <w:rPr>
          <w:u w:val="single"/>
        </w:rPr>
        <w:fldChar w:fldCharType="separate"/>
      </w:r>
      <w:r>
        <w:rPr>
          <w:noProof/>
          <w:u w:val="single"/>
        </w:rPr>
        <w:t>20</w:t>
      </w:r>
      <w:r w:rsidRPr="00B96B40">
        <w:rPr>
          <w:u w:val="single"/>
        </w:rPr>
        <w:fldChar w:fldCharType="end"/>
      </w:r>
      <w:r w:rsidRPr="00B96B40">
        <w:rPr>
          <w:u w:val="single"/>
        </w:rPr>
        <w:t xml:space="preserve"> - Stato Procedimento</w:t>
      </w:r>
      <w:bookmarkEnd w:id="149"/>
    </w:p>
    <w:p w:rsidR="00DA531D" w:rsidRDefault="00DA531D" w:rsidP="00A5589E"/>
    <w:p w:rsidR="00DA531D" w:rsidRDefault="00DA531D" w:rsidP="00D81532">
      <w:pPr>
        <w:pStyle w:val="BodyText"/>
        <w:spacing w:after="0" w:line="240" w:lineRule="auto"/>
      </w:pPr>
    </w:p>
    <w:p w:rsidR="00DA531D" w:rsidRDefault="00DA531D" w:rsidP="000B349F">
      <w:pPr>
        <w:pStyle w:val="BodyText"/>
        <w:keepNext/>
        <w:spacing w:after="0" w:line="240" w:lineRule="auto"/>
      </w:pPr>
      <w:r w:rsidRPr="00721C00">
        <w:rPr>
          <w:noProof/>
          <w:lang w:eastAsia="it-IT"/>
        </w:rPr>
        <w:pict>
          <v:shape id="Immagine 327" o:spid="_x0000_i1137" type="#_x0000_t75" style="width:477.75pt;height:257.25pt;visibility:visible" o:bordertopcolor="#4f81bd" o:borderleftcolor="#4f81bd" o:borderbottomcolor="#4f81bd" o:borderrightcolor="#4f81bd">
            <v:imagedata r:id="rId5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0B349F" w:rsidRDefault="00DA531D" w:rsidP="000B349F">
      <w:pPr>
        <w:pStyle w:val="Caption"/>
        <w:jc w:val="both"/>
        <w:rPr>
          <w:u w:val="single"/>
        </w:rPr>
      </w:pPr>
      <w:bookmarkStart w:id="150" w:name="_Ref401744762"/>
      <w:bookmarkStart w:id="151" w:name="_Toc406511878"/>
      <w:r w:rsidRPr="000B349F">
        <w:rPr>
          <w:u w:val="single"/>
        </w:rPr>
        <w:t xml:space="preserve">Figura </w:t>
      </w:r>
      <w:r w:rsidRPr="000B349F">
        <w:rPr>
          <w:u w:val="single"/>
        </w:rPr>
        <w:fldChar w:fldCharType="begin"/>
      </w:r>
      <w:r w:rsidRPr="000B349F">
        <w:rPr>
          <w:u w:val="single"/>
        </w:rPr>
        <w:instrText xml:space="preserve"> SEQ Figura \* ARABIC </w:instrText>
      </w:r>
      <w:r w:rsidRPr="000B349F">
        <w:rPr>
          <w:u w:val="single"/>
        </w:rPr>
        <w:fldChar w:fldCharType="separate"/>
      </w:r>
      <w:r>
        <w:rPr>
          <w:noProof/>
          <w:u w:val="single"/>
        </w:rPr>
        <w:t>30</w:t>
      </w:r>
      <w:r w:rsidRPr="000B349F">
        <w:rPr>
          <w:u w:val="single"/>
        </w:rPr>
        <w:fldChar w:fldCharType="end"/>
      </w:r>
      <w:bookmarkEnd w:id="150"/>
      <w:r w:rsidRPr="000B349F">
        <w:rPr>
          <w:u w:val="single"/>
        </w:rPr>
        <w:t xml:space="preserve"> - Dettaglio procedimento - Elenco provvedimenti Sorveglianza</w:t>
      </w:r>
      <w:bookmarkEnd w:id="151"/>
    </w:p>
    <w:p w:rsidR="00DA531D" w:rsidRDefault="00DA531D">
      <w:pPr>
        <w:pStyle w:val="BodyText"/>
        <w:spacing w:after="0" w:line="240" w:lineRule="auto"/>
      </w:pPr>
    </w:p>
    <w:p w:rsidR="00DA531D" w:rsidRDefault="00DA531D">
      <w:pPr>
        <w:pStyle w:val="BodyText"/>
        <w:spacing w:after="0" w:line="240" w:lineRule="auto"/>
      </w:pPr>
      <w:r>
        <w:t>Il sistema dopo la selezione mostra l’elenco dei provvedimenti (</w:t>
      </w:r>
      <w:r>
        <w:fldChar w:fldCharType="begin"/>
      </w:r>
      <w:r>
        <w:instrText xml:space="preserve"> REF _Ref401744876 \h </w:instrText>
      </w:r>
      <w:r>
        <w:fldChar w:fldCharType="separate"/>
      </w:r>
      <w:r w:rsidRPr="000B349F">
        <w:rPr>
          <w:u w:val="single"/>
        </w:rPr>
        <w:t xml:space="preserve">Figura </w:t>
      </w:r>
      <w:r>
        <w:rPr>
          <w:noProof/>
          <w:u w:val="single"/>
        </w:rPr>
        <w:t>31</w:t>
      </w:r>
      <w:r>
        <w:fldChar w:fldCharType="end"/>
      </w:r>
      <w:r>
        <w:t xml:space="preserve">): </w:t>
      </w:r>
    </w:p>
    <w:p w:rsidR="00DA531D" w:rsidRDefault="00DA531D">
      <w:pPr>
        <w:pStyle w:val="BodyText"/>
        <w:spacing w:after="0" w:line="240" w:lineRule="auto"/>
      </w:pPr>
    </w:p>
    <w:p w:rsidR="00DA531D" w:rsidRDefault="00DA531D" w:rsidP="000B349F">
      <w:pPr>
        <w:pStyle w:val="BodyText"/>
        <w:keepNext/>
        <w:spacing w:after="0" w:line="240" w:lineRule="auto"/>
      </w:pPr>
      <w:r w:rsidRPr="00721C00">
        <w:rPr>
          <w:noProof/>
          <w:lang w:eastAsia="it-IT"/>
        </w:rPr>
        <w:pict>
          <v:shape id="Immagine 328" o:spid="_x0000_i1138" type="#_x0000_t75" style="width:479.25pt;height:177pt;visibility:visible" o:bordertopcolor="#4f81bd" o:borderleftcolor="#4f81bd" o:borderbottomcolor="#4f81bd" o:borderrightcolor="#4f81bd">
            <v:imagedata r:id="rId5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0B349F">
      <w:pPr>
        <w:pStyle w:val="Caption"/>
        <w:jc w:val="both"/>
        <w:rPr>
          <w:u w:val="single"/>
        </w:rPr>
      </w:pPr>
      <w:bookmarkStart w:id="152" w:name="_Ref401744876"/>
      <w:bookmarkStart w:id="153" w:name="_Toc406511879"/>
      <w:r w:rsidRPr="000B349F">
        <w:rPr>
          <w:u w:val="single"/>
        </w:rPr>
        <w:t xml:space="preserve">Figura </w:t>
      </w:r>
      <w:r w:rsidRPr="000B349F">
        <w:rPr>
          <w:u w:val="single"/>
        </w:rPr>
        <w:fldChar w:fldCharType="begin"/>
      </w:r>
      <w:r w:rsidRPr="000B349F">
        <w:rPr>
          <w:u w:val="single"/>
        </w:rPr>
        <w:instrText xml:space="preserve"> SEQ Figura \* ARABIC </w:instrText>
      </w:r>
      <w:r w:rsidRPr="000B349F">
        <w:rPr>
          <w:u w:val="single"/>
        </w:rPr>
        <w:fldChar w:fldCharType="separate"/>
      </w:r>
      <w:r>
        <w:rPr>
          <w:noProof/>
          <w:u w:val="single"/>
        </w:rPr>
        <w:t>31</w:t>
      </w:r>
      <w:r w:rsidRPr="000B349F">
        <w:rPr>
          <w:u w:val="single"/>
        </w:rPr>
        <w:fldChar w:fldCharType="end"/>
      </w:r>
      <w:bookmarkEnd w:id="152"/>
      <w:r w:rsidRPr="000B349F">
        <w:rPr>
          <w:u w:val="single"/>
        </w:rPr>
        <w:t xml:space="preserve"> - Elenco provvedimenti</w:t>
      </w:r>
      <w:bookmarkEnd w:id="153"/>
    </w:p>
    <w:p w:rsidR="00DA531D" w:rsidRDefault="00DA531D" w:rsidP="00A75CA9">
      <w:pPr>
        <w:jc w:val="both"/>
      </w:pPr>
      <w:r>
        <w:t xml:space="preserve">Per facilitare l’analisi del presente intervento e la discussione del medesimo è stato realizzato un prototipo. </w:t>
      </w:r>
    </w:p>
    <w:p w:rsidR="00DA531D" w:rsidRDefault="00DA531D" w:rsidP="00A75CA9">
      <w:pPr>
        <w:jc w:val="both"/>
      </w:pPr>
      <w:r w:rsidRPr="009F2968">
        <w:rPr>
          <w:highlight w:val="green"/>
        </w:rPr>
        <w:t xml:space="preserve">Inoltra, l’implementazione dell’intervento deve essere coordinato con quella dell’intervento </w:t>
      </w:r>
      <w:fldSimple w:instr=" REF _Ref406504243 \r \h  \* MERGEFORMAT ">
        <w:r>
          <w:rPr>
            <w:highlight w:val="green"/>
            <w:u w:val="single"/>
          </w:rPr>
          <w:t>18</w:t>
        </w:r>
      </w:fldSimple>
      <w:r w:rsidRPr="009F2968">
        <w:rPr>
          <w:highlight w:val="green"/>
          <w:u w:val="single"/>
        </w:rPr>
        <w:t>.</w:t>
      </w:r>
      <w:fldSimple w:instr=" REF _Ref406504255 \h  \* MERGEFORMAT ">
        <w:r w:rsidRPr="007A4E25">
          <w:rPr>
            <w:highlight w:val="green"/>
            <w:u w:val="single"/>
          </w:rPr>
          <w:t>Gestione Provvedimenti emessi dalla Magistratura di Sorveglianza</w:t>
        </w:r>
      </w:fldSimple>
      <w:r w:rsidRPr="009F2968">
        <w:rPr>
          <w:highlight w:val="green"/>
          <w:u w:val="single"/>
        </w:rPr>
        <w:t>.</w:t>
      </w:r>
    </w:p>
    <w:p w:rsidR="00DA531D" w:rsidRDefault="00DA531D">
      <w:pPr>
        <w:pStyle w:val="Heading2"/>
        <w:ind w:left="578" w:hanging="578"/>
      </w:pPr>
      <w:bookmarkStart w:id="154" w:name="_Toc406512035"/>
      <w:r>
        <w:t>Riferimenti</w:t>
      </w:r>
      <w:bookmarkEnd w:id="154"/>
    </w:p>
    <w:p w:rsidR="00DA531D" w:rsidRDefault="00DA531D" w:rsidP="00FA269F">
      <w:r>
        <w:t>Confronta “</w:t>
      </w:r>
      <w:fldSimple w:instr=" REF Riferimento_1 \h  \* MERGEFORMAT ">
        <w:r w:rsidRPr="007A4E25">
          <w:rPr>
            <w:u w:val="single"/>
          </w:rPr>
          <w:t>documento analisi 16_07_14.doc</w:t>
        </w:r>
      </w:fldSimple>
      <w:r>
        <w:t xml:space="preserve">”. </w:t>
      </w:r>
    </w:p>
    <w:p w:rsidR="00DA531D" w:rsidRPr="001F0A02" w:rsidRDefault="00DA531D">
      <w:pPr>
        <w:pStyle w:val="Heading2"/>
        <w:ind w:left="578" w:hanging="578"/>
      </w:pPr>
      <w:bookmarkStart w:id="155" w:name="_Toc406512036"/>
      <w:r>
        <w:t>Sottosistema</w:t>
      </w:r>
      <w:bookmarkEnd w:id="155"/>
    </w:p>
    <w:p w:rsidR="00DA531D" w:rsidRDefault="00DA531D">
      <w:r>
        <w:t xml:space="preserve">La modifica interessa solo il sottosistema Siep. </w:t>
      </w:r>
    </w:p>
    <w:p w:rsidR="00DA531D" w:rsidRPr="001F0A02" w:rsidRDefault="00DA531D">
      <w:pPr>
        <w:pStyle w:val="Heading2"/>
        <w:ind w:left="578" w:hanging="578"/>
      </w:pPr>
      <w:bookmarkStart w:id="156" w:name="_Toc406512037"/>
      <w:r>
        <w:t>Uffici</w:t>
      </w:r>
      <w:bookmarkEnd w:id="156"/>
    </w:p>
    <w:p w:rsidR="00DA531D" w:rsidRDefault="00DA531D">
      <w:r>
        <w:t>L’intervento in parola riguarda solo gli utenti che accedono al sistema con utenze relative agli uffici del solo ambito minorile.</w:t>
      </w:r>
    </w:p>
    <w:p w:rsidR="00DA531D" w:rsidRPr="001F0A02" w:rsidRDefault="00DA531D">
      <w:pPr>
        <w:pStyle w:val="Heading2"/>
        <w:ind w:left="578" w:hanging="578"/>
      </w:pPr>
      <w:bookmarkStart w:id="157" w:name="_Toc406512038"/>
      <w:r>
        <w:t>Modifiche  previste</w:t>
      </w:r>
      <w:bookmarkEnd w:id="157"/>
    </w:p>
    <w:p w:rsidR="00DA531D" w:rsidRDefault="00DA531D" w:rsidP="001F0A02">
      <w:pPr>
        <w:pStyle w:val="Heading2"/>
        <w:ind w:left="578" w:hanging="578"/>
      </w:pPr>
      <w:bookmarkStart w:id="158" w:name="_Toc406512039"/>
      <w:r w:rsidRPr="001F0A02">
        <w:t>Modifica funzionalità</w:t>
      </w:r>
      <w:bookmarkEnd w:id="158"/>
    </w:p>
    <w:p w:rsidR="00DA531D" w:rsidRPr="001F0A02" w:rsidRDefault="00DA531D" w:rsidP="001F0A02">
      <w:pPr>
        <w:pStyle w:val="Heading2"/>
        <w:ind w:left="578" w:hanging="578"/>
      </w:pPr>
      <w:bookmarkStart w:id="159" w:name="_Toc406512040"/>
      <w:r w:rsidRPr="001F0A02">
        <w:t>Modifica interfacce utente</w:t>
      </w:r>
      <w:bookmarkEnd w:id="159"/>
    </w:p>
    <w:p w:rsidR="00DA531D" w:rsidRDefault="00DA531D" w:rsidP="005B384A">
      <w:pPr>
        <w:spacing w:after="0" w:line="240" w:lineRule="auto"/>
      </w:pPr>
      <w:r>
        <w:t>La maschera “Sospensione provvisoria Arresti Domiciliari” è composta dalle 4 seguenti sezioni: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  <w:jc w:val="both"/>
      </w:pPr>
      <w:r>
        <w:t>Sezione “Funzione sospensione provvisoria”</w:t>
      </w:r>
      <w:r>
        <w:tab/>
        <w:t>(</w:t>
      </w:r>
      <w:r>
        <w:fldChar w:fldCharType="begin"/>
      </w:r>
      <w:r>
        <w:instrText xml:space="preserve"> REF _Ref401672012 \h </w:instrText>
      </w:r>
      <w:r>
        <w:fldChar w:fldCharType="separate"/>
      </w:r>
      <w:r w:rsidRPr="00B645AF">
        <w:rPr>
          <w:u w:val="single"/>
        </w:rPr>
        <w:t xml:space="preserve">Figura </w:t>
      </w:r>
      <w:r>
        <w:rPr>
          <w:noProof/>
          <w:u w:val="single"/>
        </w:rPr>
        <w:t>32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  <w:jc w:val="both"/>
      </w:pPr>
      <w:r>
        <w:t xml:space="preserve">Sezione “Dati salienti procedimento”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35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>Sezione “Dati posizione giuridica”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36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“Dati pena complessiva”        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37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>Sezione “Dati inizio e fine pena”</w:t>
      </w:r>
      <w:r>
        <w:tab/>
      </w:r>
      <w:r>
        <w:tab/>
        <w:t>(</w:t>
      </w:r>
      <w:r>
        <w:fldChar w:fldCharType="begin"/>
      </w:r>
      <w:r>
        <w:instrText xml:space="preserve"> REF _Ref401734214 \h </w:instrText>
      </w:r>
      <w:r>
        <w:fldChar w:fldCharType="separate"/>
      </w:r>
      <w:r w:rsidRPr="001A0B4E">
        <w:rPr>
          <w:u w:val="single"/>
        </w:rPr>
        <w:t xml:space="preserve">Figura </w:t>
      </w:r>
      <w:r>
        <w:rPr>
          <w:noProof/>
          <w:u w:val="single"/>
        </w:rPr>
        <w:t>38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</w:pPr>
      <w:r w:rsidRPr="005C1F5D">
        <w:t>Sezione “Decreto”</w:t>
      </w:r>
      <w:r>
        <w:tab/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_Ref406070468 \h </w:instrText>
      </w:r>
      <w:r>
        <w:fldChar w:fldCharType="separate"/>
      </w:r>
      <w:r w:rsidRPr="00AD329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40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“Magistrato firmatario”         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42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“Destinatari decreto” </w:t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_Ref403635844 \h </w:instrText>
      </w:r>
      <w:r>
        <w:fldChar w:fldCharType="separate"/>
      </w:r>
      <w:r w:rsidRPr="00046F49">
        <w:rPr>
          <w:u w:val="single"/>
        </w:rPr>
        <w:t xml:space="preserve">Figura </w:t>
      </w:r>
      <w:r>
        <w:rPr>
          <w:noProof/>
          <w:u w:val="single"/>
        </w:rPr>
        <w:t>45</w:t>
      </w:r>
      <w:r>
        <w:fldChar w:fldCharType="end"/>
      </w:r>
      <w:r>
        <w:t>) / (</w:t>
      </w:r>
      <w:r>
        <w:fldChar w:fldCharType="begin"/>
      </w:r>
      <w:r>
        <w:instrText xml:space="preserve"> REF _Ref405490390 \h </w:instrText>
      </w:r>
      <w:r>
        <w:fldChar w:fldCharType="separate"/>
      </w:r>
      <w:r w:rsidRPr="00546D75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46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“Conferma” </w:t>
      </w:r>
      <w:r>
        <w:tab/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_Ref401665567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50</w:t>
      </w:r>
      <w:r>
        <w:fldChar w:fldCharType="end"/>
      </w:r>
      <w:r>
        <w:t>).</w:t>
      </w:r>
    </w:p>
    <w:p w:rsidR="00DA531D" w:rsidRDefault="00DA531D" w:rsidP="005B384A">
      <w:pPr>
        <w:spacing w:after="0" w:line="240" w:lineRule="auto"/>
        <w:jc w:val="both"/>
      </w:pPr>
    </w:p>
    <w:p w:rsidR="00DA531D" w:rsidRDefault="00DA531D" w:rsidP="005B384A">
      <w:pPr>
        <w:jc w:val="both"/>
      </w:pPr>
      <w:r>
        <w:t>Il campo “Data  ingresso in carcere” deve essere visibile unicamente  se l’operatore ha selezionato  il radiobutton  “Eseguita da Magistrato di Sorveglianza”.</w:t>
      </w:r>
    </w:p>
    <w:p w:rsidR="00DA531D" w:rsidRPr="00661C1E" w:rsidRDefault="00DA531D" w:rsidP="005B384A">
      <w:pPr>
        <w:spacing w:after="0" w:line="240" w:lineRule="auto"/>
        <w:jc w:val="both"/>
      </w:pPr>
      <w:r w:rsidRPr="00661C1E">
        <w:t>Il campo “Oggetto Decreto” deve contenere i seguenti valori (</w:t>
      </w:r>
      <w:fldSimple w:instr=" REF _Ref404169455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42</w:t>
        </w:r>
      </w:fldSimple>
      <w:r w:rsidRPr="00661C1E">
        <w:t>):</w:t>
      </w:r>
    </w:p>
    <w:p w:rsidR="00DA531D" w:rsidRPr="00661C1E" w:rsidRDefault="00DA531D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 Arresti Domiciliari ex art. 656 comma 10</w:t>
      </w:r>
    </w:p>
    <w:p w:rsidR="00DA531D" w:rsidRPr="00661C1E" w:rsidRDefault="00DA531D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Domiciliari ex art. 89 dpr 309/90</w:t>
      </w:r>
    </w:p>
    <w:p w:rsidR="00DA531D" w:rsidRPr="00661C1E" w:rsidRDefault="00DA531D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 xml:space="preserve">Sospensione provvisoria Permanenza in Casa </w:t>
      </w:r>
    </w:p>
    <w:p w:rsidR="00DA531D" w:rsidRPr="00661C1E" w:rsidRDefault="00DA531D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Collocamento in Comunità.</w:t>
      </w:r>
    </w:p>
    <w:p w:rsidR="00DA531D" w:rsidRDefault="00DA531D" w:rsidP="005B384A">
      <w:pPr>
        <w:spacing w:after="0" w:line="240" w:lineRule="auto"/>
        <w:jc w:val="both"/>
      </w:pPr>
    </w:p>
    <w:p w:rsidR="00DA531D" w:rsidRDefault="00DA531D" w:rsidP="005B384A">
      <w:pPr>
        <w:spacing w:after="0" w:line="240" w:lineRule="auto"/>
        <w:jc w:val="both"/>
      </w:pPr>
      <w:r w:rsidRPr="00C548EF">
        <w:rPr>
          <w:highlight w:val="green"/>
        </w:rPr>
        <w:t>La maschera di riferimento è quella della sospensione ex art. 51 ter della detenzione domiciliare.</w:t>
      </w:r>
    </w:p>
    <w:p w:rsidR="00DA531D" w:rsidRDefault="00DA531D" w:rsidP="005B384A">
      <w:pPr>
        <w:spacing w:after="0" w:line="240" w:lineRule="auto"/>
        <w:jc w:val="both"/>
      </w:pPr>
    </w:p>
    <w:p w:rsidR="00DA531D" w:rsidRPr="00536ED9" w:rsidRDefault="00DA531D" w:rsidP="005B384A">
      <w:pPr>
        <w:spacing w:after="0" w:line="240" w:lineRule="auto"/>
        <w:jc w:val="both"/>
      </w:pPr>
      <w:r w:rsidRPr="00536ED9">
        <w:t>A seguito del nuovo intervento devono essere create le  seguenti  nuove “Posizione giuridica” 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536ED9">
        <w:t>):</w:t>
      </w:r>
    </w:p>
    <w:p w:rsidR="00DA531D" w:rsidRPr="00536ED9" w:rsidRDefault="00DA531D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Arresti Domiciliari ex art. 656 comma 10</w:t>
      </w:r>
    </w:p>
    <w:p w:rsidR="00DA531D" w:rsidRPr="00536ED9" w:rsidRDefault="00DA531D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Domiciliari ex art 89 dpr 309/90</w:t>
      </w:r>
    </w:p>
    <w:p w:rsidR="00DA531D" w:rsidRPr="00536ED9" w:rsidRDefault="00DA531D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Permanenza in Casa</w:t>
      </w:r>
    </w:p>
    <w:p w:rsidR="00DA531D" w:rsidRPr="00536ED9" w:rsidRDefault="00DA531D" w:rsidP="00AF7364">
      <w:pPr>
        <w:numPr>
          <w:ilvl w:val="0"/>
          <w:numId w:val="15"/>
        </w:numPr>
      </w:pPr>
      <w:r w:rsidRPr="00536ED9">
        <w:t>Sospensione provvisoria 51 ter   Collocamento in Comunità.</w:t>
      </w:r>
    </w:p>
    <w:p w:rsidR="00DA531D" w:rsidRDefault="00DA531D" w:rsidP="005B384A">
      <w:pPr>
        <w:spacing w:after="0" w:line="240" w:lineRule="auto"/>
      </w:pPr>
      <w:r>
        <w:t>La maschera “Revoca Arresti Domiciliari  e Rigetta applicazione misura alternativa” è composta dalle 4 seguenti sezioni: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  <w:jc w:val="both"/>
      </w:pPr>
      <w:r>
        <w:t>Sezione “Funzione revoca”</w:t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_Ref401672041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33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  <w:jc w:val="both"/>
      </w:pPr>
      <w:r>
        <w:t xml:space="preserve">Sezione “Dati salienti procedimento”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35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>Sezione “Dati posizione giuridica”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36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“Dati pena complessiva”       </w:t>
      </w:r>
      <w:r>
        <w:tab/>
        <w:t xml:space="preserve">  </w:t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37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>Sezione “Dati inizio e fine pena”</w:t>
      </w:r>
      <w:r>
        <w:tab/>
      </w:r>
      <w:r>
        <w:tab/>
        <w:t>(</w:t>
      </w:r>
      <w:r>
        <w:fldChar w:fldCharType="begin"/>
      </w:r>
      <w:r>
        <w:instrText xml:space="preserve"> REF _Ref401734214 \h </w:instrText>
      </w:r>
      <w:r>
        <w:fldChar w:fldCharType="separate"/>
      </w:r>
      <w:r w:rsidRPr="001A0B4E">
        <w:rPr>
          <w:u w:val="single"/>
        </w:rPr>
        <w:t xml:space="preserve">Figura </w:t>
      </w:r>
      <w:r>
        <w:rPr>
          <w:noProof/>
          <w:u w:val="single"/>
        </w:rPr>
        <w:t>38</w:t>
      </w:r>
      <w:r>
        <w:fldChar w:fldCharType="end"/>
      </w:r>
      <w:r>
        <w:t>)</w:t>
      </w:r>
    </w:p>
    <w:p w:rsidR="00DA531D" w:rsidRDefault="00DA531D" w:rsidP="005C1F5D">
      <w:pPr>
        <w:pStyle w:val="ListParagraph"/>
        <w:numPr>
          <w:ilvl w:val="0"/>
          <w:numId w:val="31"/>
        </w:numPr>
      </w:pPr>
      <w:r>
        <w:t xml:space="preserve">Sezione “Ordinanza  revoca”        </w:t>
      </w:r>
      <w:r>
        <w:tab/>
      </w:r>
      <w:r>
        <w:tab/>
        <w:t>(</w:t>
      </w:r>
      <w:r>
        <w:fldChar w:fldCharType="begin"/>
      </w:r>
      <w:r>
        <w:instrText xml:space="preserve"> REF _Ref406070541 \h </w:instrText>
      </w:r>
      <w:r>
        <w:fldChar w:fldCharType="separate"/>
      </w:r>
      <w:r w:rsidRPr="00AD329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39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“Magistrato firmatario”      </w:t>
      </w:r>
      <w:r>
        <w:tab/>
        <w:t xml:space="preserve">    </w:t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42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>Sezione “Destinatari ordinanza”</w:t>
      </w:r>
      <w:r>
        <w:tab/>
      </w:r>
      <w:r>
        <w:tab/>
        <w:t>(</w:t>
      </w:r>
      <w:r>
        <w:fldChar w:fldCharType="begin"/>
      </w:r>
      <w:r>
        <w:instrText xml:space="preserve"> REF _Ref405475760 \h </w:instrText>
      </w:r>
      <w:r>
        <w:fldChar w:fldCharType="separate"/>
      </w:r>
      <w:r w:rsidRPr="00D4281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43</w:t>
      </w:r>
      <w:r>
        <w:fldChar w:fldCharType="end"/>
      </w:r>
      <w:r>
        <w:t>) / (</w:t>
      </w:r>
      <w:r>
        <w:fldChar w:fldCharType="begin"/>
      </w:r>
      <w:r>
        <w:instrText xml:space="preserve"> REF _Ref405490434 \h </w:instrText>
      </w:r>
      <w:r>
        <w:fldChar w:fldCharType="separate"/>
      </w:r>
      <w:r w:rsidRPr="00D4281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44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“Destinatari per notifica” </w:t>
      </w:r>
      <w:r>
        <w:tab/>
      </w:r>
      <w:r>
        <w:tab/>
        <w:t>(</w:t>
      </w:r>
      <w:r>
        <w:fldChar w:fldCharType="begin"/>
      </w:r>
      <w:r>
        <w:instrText xml:space="preserve"> REF _Ref405535387 \h </w:instrText>
      </w:r>
      <w:r>
        <w:fldChar w:fldCharType="separate"/>
      </w:r>
      <w:r w:rsidRPr="002844B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49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“Conferma” </w:t>
      </w:r>
      <w:r>
        <w:tab/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_Ref401665567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50</w:t>
      </w:r>
      <w:r>
        <w:fldChar w:fldCharType="end"/>
      </w:r>
      <w:r>
        <w:t>).</w:t>
      </w:r>
    </w:p>
    <w:p w:rsidR="00DA531D" w:rsidRDefault="00DA531D" w:rsidP="00661C1E">
      <w:pPr>
        <w:spacing w:after="0" w:line="240" w:lineRule="auto"/>
      </w:pPr>
    </w:p>
    <w:p w:rsidR="00DA531D" w:rsidRPr="00661C1E" w:rsidRDefault="00DA531D" w:rsidP="00661C1E">
      <w:pPr>
        <w:spacing w:after="0" w:line="240" w:lineRule="auto"/>
        <w:jc w:val="both"/>
      </w:pPr>
      <w:r w:rsidRPr="00661C1E">
        <w:t xml:space="preserve">Il campo “Oggetto </w:t>
      </w:r>
      <w:r>
        <w:t>Ordinanza</w:t>
      </w:r>
      <w:r w:rsidRPr="00661C1E">
        <w:t>” deve contenere i seguenti valori (</w:t>
      </w:r>
      <w:r>
        <w:fldChar w:fldCharType="begin"/>
      </w:r>
      <w:r>
        <w:instrText xml:space="preserve"> REF _Ref404244285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43</w:t>
      </w:r>
      <w:r>
        <w:fldChar w:fldCharType="end"/>
      </w:r>
      <w:r w:rsidRPr="00661C1E">
        <w:t>):</w:t>
      </w:r>
    </w:p>
    <w:p w:rsidR="00DA531D" w:rsidRPr="00661C1E" w:rsidRDefault="00DA531D" w:rsidP="008E30F4">
      <w:pPr>
        <w:numPr>
          <w:ilvl w:val="0"/>
          <w:numId w:val="78"/>
        </w:numPr>
        <w:spacing w:after="0" w:line="240" w:lineRule="auto"/>
        <w:jc w:val="both"/>
      </w:pPr>
      <w:r>
        <w:t>Revoca</w:t>
      </w:r>
      <w:r w:rsidRPr="00661C1E">
        <w:t xml:space="preserve"> Arresti Domiciliari ex art. 656 comma 10</w:t>
      </w:r>
    </w:p>
    <w:p w:rsidR="00DA531D" w:rsidRPr="00661C1E" w:rsidRDefault="00DA531D" w:rsidP="008E30F4">
      <w:pPr>
        <w:numPr>
          <w:ilvl w:val="0"/>
          <w:numId w:val="78"/>
        </w:numPr>
        <w:spacing w:after="0" w:line="240" w:lineRule="auto"/>
        <w:jc w:val="both"/>
      </w:pPr>
      <w:r>
        <w:t>Revoca</w:t>
      </w:r>
      <w:r w:rsidRPr="00661C1E">
        <w:t xml:space="preserve"> Domiciliari ex art. 89 dpr 309/90</w:t>
      </w:r>
    </w:p>
    <w:p w:rsidR="00DA531D" w:rsidRPr="00661C1E" w:rsidRDefault="00DA531D" w:rsidP="008E30F4">
      <w:pPr>
        <w:numPr>
          <w:ilvl w:val="0"/>
          <w:numId w:val="78"/>
        </w:numPr>
        <w:spacing w:after="0" w:line="240" w:lineRule="auto"/>
        <w:jc w:val="both"/>
      </w:pPr>
      <w:r>
        <w:t>Revoca</w:t>
      </w:r>
      <w:r w:rsidRPr="00661C1E">
        <w:t xml:space="preserve"> Permanenza in Casa </w:t>
      </w:r>
    </w:p>
    <w:p w:rsidR="00DA531D" w:rsidRDefault="00DA531D" w:rsidP="008E30F4">
      <w:pPr>
        <w:numPr>
          <w:ilvl w:val="0"/>
          <w:numId w:val="78"/>
        </w:numPr>
        <w:spacing w:after="0" w:line="240" w:lineRule="auto"/>
        <w:jc w:val="both"/>
      </w:pPr>
      <w:r>
        <w:t>Revoca</w:t>
      </w:r>
      <w:r w:rsidRPr="00661C1E">
        <w:t xml:space="preserve"> Collocamento in Comunità.</w:t>
      </w:r>
    </w:p>
    <w:p w:rsidR="00DA531D" w:rsidRDefault="00DA531D" w:rsidP="00C548EF">
      <w:pPr>
        <w:spacing w:after="0" w:line="240" w:lineRule="auto"/>
        <w:jc w:val="both"/>
      </w:pPr>
    </w:p>
    <w:p w:rsidR="00DA531D" w:rsidRDefault="00DA531D" w:rsidP="00C548EF">
      <w:pPr>
        <w:spacing w:after="0" w:line="240" w:lineRule="auto"/>
        <w:jc w:val="both"/>
      </w:pPr>
      <w:r w:rsidRPr="00C548EF">
        <w:rPr>
          <w:highlight w:val="green"/>
        </w:rPr>
        <w:t xml:space="preserve">La maschera di riferimento è quella della </w:t>
      </w:r>
      <w:r>
        <w:rPr>
          <w:highlight w:val="green"/>
        </w:rPr>
        <w:t>revoca</w:t>
      </w:r>
      <w:r w:rsidRPr="00C548EF">
        <w:rPr>
          <w:highlight w:val="green"/>
        </w:rPr>
        <w:t xml:space="preserve"> della detenzione domiciliare.</w:t>
      </w:r>
    </w:p>
    <w:p w:rsidR="00DA531D" w:rsidRDefault="00DA531D" w:rsidP="005B384A">
      <w:pPr>
        <w:spacing w:after="0" w:line="240" w:lineRule="auto"/>
      </w:pPr>
      <w:r>
        <w:t>La maschera “Ripristino Degli Arresti Domiciliari ” è composta dalle 4 seguenti sezioni:</w:t>
      </w:r>
    </w:p>
    <w:p w:rsidR="00DA531D" w:rsidRDefault="00DA531D" w:rsidP="00AF7364">
      <w:pPr>
        <w:pStyle w:val="ListParagraph"/>
        <w:numPr>
          <w:ilvl w:val="0"/>
          <w:numId w:val="30"/>
        </w:numPr>
        <w:spacing w:after="0" w:line="240" w:lineRule="auto"/>
        <w:jc w:val="both"/>
      </w:pPr>
      <w:r>
        <w:t>Sezione “Funzione ripristino”</w:t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_Ref401672068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34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0"/>
        </w:numPr>
        <w:spacing w:after="0" w:line="240" w:lineRule="auto"/>
        <w:jc w:val="both"/>
      </w:pPr>
      <w:r>
        <w:t xml:space="preserve">Sezione “Dati salienti procedimento”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35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0"/>
        </w:numPr>
        <w:spacing w:after="0" w:line="240" w:lineRule="auto"/>
      </w:pPr>
      <w:r>
        <w:t>Sezione “Dati posizione giuridica”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36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Sezione “Dati pena complessiva”        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37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EB36E2">
      <w:pPr>
        <w:pStyle w:val="ListParagraph"/>
        <w:numPr>
          <w:ilvl w:val="0"/>
          <w:numId w:val="30"/>
        </w:numPr>
        <w:spacing w:after="0" w:line="240" w:lineRule="auto"/>
      </w:pPr>
      <w:r>
        <w:t>Sezione “Dati inizio e fine pena”</w:t>
      </w:r>
      <w:r>
        <w:tab/>
      </w:r>
      <w:r>
        <w:tab/>
        <w:t>(</w:t>
      </w:r>
      <w:r>
        <w:fldChar w:fldCharType="begin"/>
      </w:r>
      <w:r>
        <w:instrText xml:space="preserve"> REF _Ref401667043 \h </w:instrText>
      </w:r>
      <w:r>
        <w:fldChar w:fldCharType="separate"/>
      </w:r>
      <w:r w:rsidRPr="00526EE6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47</w:t>
      </w:r>
      <w:r>
        <w:fldChar w:fldCharType="end"/>
      </w:r>
      <w:r>
        <w:t>)</w:t>
      </w:r>
    </w:p>
    <w:p w:rsidR="00DA531D" w:rsidRDefault="00DA531D" w:rsidP="00AF7364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Sezione “Magistrato firmatario”       </w:t>
      </w:r>
      <w:r>
        <w:tab/>
        <w:t xml:space="preserve">   </w:t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42</w:t>
      </w:r>
      <w:r w:rsidRPr="00A03A17">
        <w:rPr>
          <w:u w:val="single"/>
        </w:rPr>
        <w:fldChar w:fldCharType="end"/>
      </w:r>
      <w:r>
        <w:t>)</w:t>
      </w:r>
    </w:p>
    <w:p w:rsidR="00DA531D" w:rsidRDefault="00DA531D" w:rsidP="00526EE6">
      <w:pPr>
        <w:pStyle w:val="ListParagraph"/>
        <w:numPr>
          <w:ilvl w:val="0"/>
          <w:numId w:val="30"/>
        </w:numPr>
        <w:spacing w:after="0" w:line="240" w:lineRule="auto"/>
      </w:pPr>
      <w:r>
        <w:t>Sezione “Destinatari ordinanza”</w:t>
      </w:r>
      <w:r>
        <w:tab/>
      </w:r>
      <w:r>
        <w:tab/>
        <w:t>(</w:t>
      </w:r>
      <w:r>
        <w:fldChar w:fldCharType="begin"/>
      </w:r>
      <w:r>
        <w:instrText xml:space="preserve"> REF _Ref401667043 \h </w:instrText>
      </w:r>
      <w:r>
        <w:fldChar w:fldCharType="separate"/>
      </w:r>
      <w:r w:rsidRPr="00526EE6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47</w:t>
      </w:r>
      <w:r>
        <w:fldChar w:fldCharType="end"/>
      </w:r>
      <w:r>
        <w:t>) / (</w:t>
      </w:r>
      <w:r>
        <w:fldChar w:fldCharType="begin"/>
      </w:r>
      <w:r>
        <w:instrText xml:space="preserve"> REF _Ref405490454 \h </w:instrText>
      </w:r>
      <w:r>
        <w:fldChar w:fldCharType="separate"/>
      </w:r>
      <w:r w:rsidRPr="00E05911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48</w:t>
      </w:r>
      <w:r>
        <w:fldChar w:fldCharType="end"/>
      </w:r>
      <w:r>
        <w:t>)</w:t>
      </w:r>
    </w:p>
    <w:p w:rsidR="00DA531D" w:rsidRDefault="00DA531D" w:rsidP="00661C1E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Sezione “Conferma” </w:t>
      </w:r>
      <w:r>
        <w:tab/>
      </w:r>
      <w:r>
        <w:tab/>
        <w:t xml:space="preserve">      </w:t>
      </w:r>
      <w:r>
        <w:tab/>
      </w:r>
      <w:r>
        <w:tab/>
        <w:t>(</w:t>
      </w:r>
      <w:r>
        <w:fldChar w:fldCharType="begin"/>
      </w:r>
      <w:r>
        <w:instrText xml:space="preserve"> REF _Ref401665567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50</w:t>
      </w:r>
      <w:r>
        <w:fldChar w:fldCharType="end"/>
      </w:r>
      <w:r>
        <w:t>).</w:t>
      </w:r>
    </w:p>
    <w:p w:rsidR="00DA531D" w:rsidRDefault="00DA531D" w:rsidP="00661C1E">
      <w:pPr>
        <w:spacing w:after="0" w:line="240" w:lineRule="auto"/>
      </w:pPr>
    </w:p>
    <w:p w:rsidR="00DA531D" w:rsidRDefault="00DA531D" w:rsidP="00661C1E">
      <w:pPr>
        <w:spacing w:after="0" w:line="240" w:lineRule="auto"/>
        <w:jc w:val="both"/>
      </w:pPr>
      <w:r w:rsidRPr="00661C1E">
        <w:t xml:space="preserve">Il campo “Oggetto </w:t>
      </w:r>
      <w:r>
        <w:t>Decisione</w:t>
      </w:r>
      <w:r w:rsidRPr="00661C1E">
        <w:t>” deve contenere i seguenti valori (</w:t>
      </w:r>
      <w:r>
        <w:fldChar w:fldCharType="begin"/>
      </w:r>
      <w:r>
        <w:instrText xml:space="preserve"> REF _Ref404244371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44</w:t>
      </w:r>
      <w:r>
        <w:fldChar w:fldCharType="end"/>
      </w:r>
      <w:r w:rsidRPr="00661C1E">
        <w:t>):</w:t>
      </w:r>
    </w:p>
    <w:p w:rsidR="00DA531D" w:rsidRDefault="00DA531D" w:rsidP="008E30F4">
      <w:pPr>
        <w:numPr>
          <w:ilvl w:val="0"/>
          <w:numId w:val="79"/>
        </w:numPr>
        <w:spacing w:after="0" w:line="240" w:lineRule="auto"/>
        <w:jc w:val="both"/>
      </w:pPr>
      <w:r>
        <w:t>Rigetto revoca p</w:t>
      </w:r>
      <w:r w:rsidRPr="00661C1E">
        <w:t>rosecuzione arresti domiciliari ex art. 656 comma 10</w:t>
      </w:r>
    </w:p>
    <w:p w:rsidR="00DA531D" w:rsidRDefault="00DA531D" w:rsidP="008E30F4">
      <w:pPr>
        <w:numPr>
          <w:ilvl w:val="0"/>
          <w:numId w:val="79"/>
        </w:numPr>
        <w:spacing w:after="0" w:line="240" w:lineRule="auto"/>
        <w:jc w:val="both"/>
      </w:pPr>
      <w:r>
        <w:t>Rigetto revoca p</w:t>
      </w:r>
      <w:r w:rsidRPr="00661C1E">
        <w:t>rosecuzione Arresti Domiciliari ex art 89 dpr 309/90</w:t>
      </w:r>
    </w:p>
    <w:p w:rsidR="00DA531D" w:rsidRDefault="00DA531D" w:rsidP="008E30F4">
      <w:pPr>
        <w:numPr>
          <w:ilvl w:val="0"/>
          <w:numId w:val="79"/>
        </w:numPr>
        <w:spacing w:after="0" w:line="240" w:lineRule="auto"/>
        <w:jc w:val="both"/>
      </w:pPr>
      <w:r>
        <w:t>Rigetto revoca p</w:t>
      </w:r>
      <w:r w:rsidRPr="00661C1E">
        <w:t>rosecuzione permanenza in casa  ex art. 656 comma 10</w:t>
      </w:r>
    </w:p>
    <w:p w:rsidR="00DA531D" w:rsidRPr="00661C1E" w:rsidRDefault="00DA531D" w:rsidP="008E30F4">
      <w:pPr>
        <w:numPr>
          <w:ilvl w:val="0"/>
          <w:numId w:val="79"/>
        </w:numPr>
        <w:spacing w:after="0" w:line="240" w:lineRule="auto"/>
        <w:jc w:val="both"/>
      </w:pPr>
      <w:r>
        <w:t>Rigetto revoca p</w:t>
      </w:r>
      <w:r w:rsidRPr="00661C1E">
        <w:t>rosecuzione collocamento in comunità  ex art.  656 comma 10</w:t>
      </w:r>
    </w:p>
    <w:p w:rsidR="00DA531D" w:rsidRPr="00661C1E" w:rsidRDefault="00DA531D" w:rsidP="008E30F4">
      <w:pPr>
        <w:numPr>
          <w:ilvl w:val="0"/>
          <w:numId w:val="79"/>
        </w:numPr>
        <w:spacing w:after="0" w:line="240" w:lineRule="auto"/>
        <w:jc w:val="both"/>
      </w:pPr>
      <w:r w:rsidRPr="00661C1E">
        <w:t>Perdita di efficacia -  Sospensione provvisoria  prosecuzione arresti domiciliari ex art. 656 comma 10</w:t>
      </w:r>
    </w:p>
    <w:p w:rsidR="00DA531D" w:rsidRPr="00661C1E" w:rsidRDefault="00DA531D" w:rsidP="008E30F4">
      <w:pPr>
        <w:numPr>
          <w:ilvl w:val="0"/>
          <w:numId w:val="79"/>
        </w:numPr>
        <w:spacing w:after="0" w:line="240" w:lineRule="auto"/>
        <w:jc w:val="both"/>
      </w:pPr>
      <w:r w:rsidRPr="00661C1E">
        <w:t>Perdita di efficacia - Sospensione provvisoria  prosecuzione Arresti Domiciliari ex art 89 dpr 309/90</w:t>
      </w:r>
    </w:p>
    <w:p w:rsidR="00DA531D" w:rsidRPr="00661C1E" w:rsidRDefault="00DA531D" w:rsidP="008E30F4">
      <w:pPr>
        <w:numPr>
          <w:ilvl w:val="0"/>
          <w:numId w:val="79"/>
        </w:numPr>
        <w:spacing w:after="0" w:line="240" w:lineRule="auto"/>
        <w:jc w:val="both"/>
      </w:pPr>
      <w:r w:rsidRPr="00661C1E">
        <w:t>Perdita di efficacia - Sospensione provvisoria  prosecuzione permanenza in casa  ex art. 656 comma 10</w:t>
      </w:r>
    </w:p>
    <w:p w:rsidR="00DA531D" w:rsidRDefault="00DA531D" w:rsidP="008E30F4">
      <w:pPr>
        <w:numPr>
          <w:ilvl w:val="0"/>
          <w:numId w:val="79"/>
        </w:numPr>
        <w:spacing w:after="0" w:line="240" w:lineRule="auto"/>
        <w:jc w:val="both"/>
      </w:pPr>
      <w:r w:rsidRPr="00661C1E">
        <w:t>Perdita di efficacia - Sospensione provvisoria  prosecuzione collocamento in comunità  ex art.  656 comma 10</w:t>
      </w:r>
      <w:r>
        <w:t>.</w:t>
      </w:r>
    </w:p>
    <w:p w:rsidR="00DA531D" w:rsidRDefault="00DA531D" w:rsidP="00C548EF">
      <w:pPr>
        <w:spacing w:after="0" w:line="240" w:lineRule="auto"/>
        <w:jc w:val="both"/>
      </w:pPr>
    </w:p>
    <w:p w:rsidR="00DA531D" w:rsidRDefault="00DA531D" w:rsidP="00C548EF">
      <w:pPr>
        <w:spacing w:after="0" w:line="240" w:lineRule="auto"/>
        <w:jc w:val="both"/>
      </w:pPr>
      <w:r w:rsidRPr="00C548EF">
        <w:rPr>
          <w:highlight w:val="green"/>
        </w:rPr>
        <w:t xml:space="preserve">La maschera di riferimento è quella della </w:t>
      </w:r>
      <w:r>
        <w:rPr>
          <w:highlight w:val="green"/>
        </w:rPr>
        <w:t>ripristino</w:t>
      </w:r>
      <w:r w:rsidRPr="00C548EF">
        <w:rPr>
          <w:highlight w:val="green"/>
        </w:rPr>
        <w:t xml:space="preserve"> della detenzione domiciliare.</w:t>
      </w:r>
    </w:p>
    <w:p w:rsidR="00DA531D" w:rsidRDefault="00DA531D" w:rsidP="005B384A">
      <w:pPr>
        <w:spacing w:after="0" w:line="240" w:lineRule="auto"/>
      </w:pPr>
    </w:p>
    <w:p w:rsidR="00DA531D" w:rsidRPr="005B384A" w:rsidRDefault="00DA531D" w:rsidP="005B384A">
      <w:r w:rsidRPr="00721C00">
        <w:rPr>
          <w:noProof/>
          <w:lang w:eastAsia="it-IT"/>
        </w:rPr>
        <w:pict>
          <v:shape id="Immagine 224" o:spid="_x0000_i1139" type="#_x0000_t75" style="width:478.5pt;height:20.25pt;visibility:visible" o:bordertopcolor="#4f81bd" o:borderleftcolor="#4f81bd" o:borderbottomcolor="#4f81bd" o:borderrightcolor="#4f81bd">
            <v:imagedata r:id="rId3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5B384A">
      <w:pPr>
        <w:pStyle w:val="Caption"/>
        <w:rPr>
          <w:u w:val="single"/>
        </w:rPr>
      </w:pPr>
      <w:bookmarkStart w:id="160" w:name="_Ref401672012"/>
      <w:bookmarkStart w:id="161" w:name="_Toc406511880"/>
      <w:r w:rsidRPr="00B645AF">
        <w:rPr>
          <w:u w:val="single"/>
        </w:rPr>
        <w:t xml:space="preserve">Figura </w:t>
      </w:r>
      <w:r w:rsidRPr="00B645AF">
        <w:rPr>
          <w:u w:val="single"/>
        </w:rPr>
        <w:fldChar w:fldCharType="begin"/>
      </w:r>
      <w:r w:rsidRPr="00B645AF">
        <w:rPr>
          <w:u w:val="single"/>
        </w:rPr>
        <w:instrText xml:space="preserve"> SEQ Figura \* ARABIC </w:instrText>
      </w:r>
      <w:r w:rsidRPr="00B645AF">
        <w:rPr>
          <w:u w:val="single"/>
        </w:rPr>
        <w:fldChar w:fldCharType="separate"/>
      </w:r>
      <w:r>
        <w:rPr>
          <w:noProof/>
          <w:u w:val="single"/>
        </w:rPr>
        <w:t>32</w:t>
      </w:r>
      <w:r w:rsidRPr="00B645AF">
        <w:rPr>
          <w:u w:val="single"/>
        </w:rPr>
        <w:fldChar w:fldCharType="end"/>
      </w:r>
      <w:bookmarkEnd w:id="160"/>
      <w:r w:rsidRPr="00B645AF">
        <w:rPr>
          <w:u w:val="single"/>
        </w:rPr>
        <w:t xml:space="preserve"> – Sezione A - Funzione sospensione provvisoria</w:t>
      </w:r>
      <w:bookmarkEnd w:id="161"/>
    </w:p>
    <w:p w:rsidR="00DA531D" w:rsidRPr="00887765" w:rsidRDefault="00DA531D" w:rsidP="005B384A">
      <w:pPr>
        <w:rPr>
          <w:sz w:val="16"/>
          <w:szCs w:val="16"/>
        </w:rPr>
      </w:pPr>
    </w:p>
    <w:p w:rsidR="00DA531D" w:rsidRDefault="00DA531D" w:rsidP="005B384A">
      <w:r w:rsidRPr="00721C00">
        <w:rPr>
          <w:noProof/>
          <w:lang w:eastAsia="it-IT"/>
        </w:rPr>
        <w:pict>
          <v:shape id="Immagine 315" o:spid="_x0000_i1140" type="#_x0000_t75" style="width:477pt;height:16.5pt;visibility:visible" o:bordertopcolor="#4f81bd" o:borderleftcolor="#4f81bd" o:borderbottomcolor="#4f81bd" o:borderrightcolor="#4f81bd">
            <v:imagedata r:id="rId4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5B384A">
      <w:pPr>
        <w:pStyle w:val="Caption"/>
        <w:rPr>
          <w:u w:val="single"/>
        </w:rPr>
      </w:pPr>
      <w:bookmarkStart w:id="162" w:name="_Ref401672041"/>
      <w:bookmarkStart w:id="163" w:name="_Toc406511881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33</w:t>
      </w:r>
      <w:r w:rsidRPr="00673A9B">
        <w:rPr>
          <w:u w:val="single"/>
        </w:rPr>
        <w:fldChar w:fldCharType="end"/>
      </w:r>
      <w:bookmarkEnd w:id="162"/>
      <w:r>
        <w:rPr>
          <w:u w:val="single"/>
        </w:rPr>
        <w:t xml:space="preserve"> – Sezione B - Funzione revoca</w:t>
      </w:r>
      <w:bookmarkEnd w:id="163"/>
    </w:p>
    <w:p w:rsidR="00DA531D" w:rsidRPr="00887765" w:rsidRDefault="00DA531D" w:rsidP="005B384A">
      <w:pPr>
        <w:rPr>
          <w:sz w:val="16"/>
          <w:szCs w:val="16"/>
        </w:rPr>
      </w:pPr>
    </w:p>
    <w:p w:rsidR="00DA531D" w:rsidRDefault="00DA531D" w:rsidP="005B384A">
      <w:r w:rsidRPr="00721C00">
        <w:rPr>
          <w:noProof/>
          <w:lang w:eastAsia="it-IT"/>
        </w:rPr>
        <w:pict>
          <v:shape id="Immagine 316" o:spid="_x0000_i1141" type="#_x0000_t75" style="width:477pt;height:21pt;visibility:visible" o:bordertopcolor="#4f81bd" o:borderleftcolor="#4f81bd" o:borderbottomcolor="#4f81bd" o:borderrightcolor="#4f81bd">
            <v:imagedata r:id="rId4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5B384A">
      <w:pPr>
        <w:pStyle w:val="Caption"/>
        <w:rPr>
          <w:u w:val="single"/>
        </w:rPr>
      </w:pPr>
      <w:bookmarkStart w:id="164" w:name="_Ref401672068"/>
      <w:bookmarkStart w:id="165" w:name="_Toc406511882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34</w:t>
      </w:r>
      <w:r w:rsidRPr="00673A9B">
        <w:rPr>
          <w:u w:val="single"/>
        </w:rPr>
        <w:fldChar w:fldCharType="end"/>
      </w:r>
      <w:bookmarkEnd w:id="164"/>
      <w:r>
        <w:rPr>
          <w:u w:val="single"/>
        </w:rPr>
        <w:t xml:space="preserve"> – Sezione C - Funzione ripristino</w:t>
      </w:r>
      <w:bookmarkEnd w:id="165"/>
    </w:p>
    <w:p w:rsidR="00DA531D" w:rsidRPr="00887765" w:rsidRDefault="00DA531D" w:rsidP="00CE6DF9">
      <w:pPr>
        <w:spacing w:after="0" w:line="240" w:lineRule="auto"/>
        <w:rPr>
          <w:sz w:val="16"/>
          <w:szCs w:val="16"/>
        </w:rPr>
      </w:pPr>
    </w:p>
    <w:p w:rsidR="00DA531D" w:rsidRDefault="00DA531D" w:rsidP="00CE6DF9">
      <w:pPr>
        <w:keepNext/>
        <w:spacing w:after="0" w:line="240" w:lineRule="auto"/>
      </w:pPr>
      <w:r w:rsidRPr="00721C00">
        <w:rPr>
          <w:noProof/>
          <w:lang w:eastAsia="it-IT"/>
        </w:rPr>
        <w:pict>
          <v:shape id="Immagine 9" o:spid="_x0000_i1142" type="#_x0000_t75" style="width:475.5pt;height:42.75pt;visibility:visible" o:bordertopcolor="#4f81bd" o:borderleftcolor="#4f81bd" o:borderbottomcolor="#4f81bd" o:borderrightcolor="#4f81bd">
            <v:imagedata r:id="rId3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673A9B" w:rsidRDefault="00DA531D" w:rsidP="00CE6DF9">
      <w:pPr>
        <w:pStyle w:val="Caption"/>
        <w:rPr>
          <w:u w:val="single"/>
        </w:rPr>
      </w:pPr>
      <w:bookmarkStart w:id="166" w:name="_Ref401665087"/>
      <w:bookmarkStart w:id="167" w:name="_Toc406511883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35</w:t>
      </w:r>
      <w:r w:rsidRPr="00673A9B">
        <w:rPr>
          <w:u w:val="single"/>
        </w:rPr>
        <w:fldChar w:fldCharType="end"/>
      </w:r>
      <w:bookmarkEnd w:id="166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D - </w:t>
      </w:r>
      <w:r w:rsidRPr="00673A9B">
        <w:rPr>
          <w:u w:val="single"/>
        </w:rPr>
        <w:t>Dati salienti procedimento</w:t>
      </w:r>
      <w:bookmarkEnd w:id="167"/>
    </w:p>
    <w:p w:rsidR="00DA531D" w:rsidRPr="00887765" w:rsidRDefault="00DA531D" w:rsidP="00CE6DF9">
      <w:pPr>
        <w:spacing w:after="0" w:line="240" w:lineRule="auto"/>
        <w:rPr>
          <w:sz w:val="16"/>
          <w:szCs w:val="16"/>
        </w:rPr>
      </w:pPr>
    </w:p>
    <w:p w:rsidR="00DA531D" w:rsidRDefault="00DA531D" w:rsidP="00CE6DF9">
      <w:pPr>
        <w:spacing w:after="0" w:line="240" w:lineRule="auto"/>
      </w:pPr>
      <w:r w:rsidRPr="00721C00">
        <w:rPr>
          <w:noProof/>
          <w:lang w:eastAsia="it-IT"/>
        </w:rPr>
        <w:pict>
          <v:shape id="Immagine 243" o:spid="_x0000_i1143" type="#_x0000_t75" style="width:479.25pt;height:9.75pt;visibility:visible" o:bordertopcolor="#4f81bd" o:borderleftcolor="#4f81bd" o:borderbottomcolor="#4f81bd" o:borderrightcolor="#4f81bd">
            <v:imagedata r:id="rId3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673A9B" w:rsidRDefault="00DA531D" w:rsidP="00CE6DF9">
      <w:pPr>
        <w:pStyle w:val="Caption"/>
        <w:rPr>
          <w:u w:val="single"/>
        </w:rPr>
      </w:pPr>
      <w:bookmarkStart w:id="168" w:name="_Ref401665167"/>
      <w:bookmarkStart w:id="169" w:name="_Toc406511884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36</w:t>
      </w:r>
      <w:r w:rsidRPr="00673A9B">
        <w:rPr>
          <w:u w:val="single"/>
        </w:rPr>
        <w:fldChar w:fldCharType="end"/>
      </w:r>
      <w:bookmarkEnd w:id="168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E - </w:t>
      </w:r>
      <w:r w:rsidRPr="00673A9B">
        <w:rPr>
          <w:u w:val="single"/>
        </w:rPr>
        <w:t>Dati posizione giuridica</w:t>
      </w:r>
      <w:bookmarkEnd w:id="169"/>
    </w:p>
    <w:p w:rsidR="00DA531D" w:rsidRPr="00887765" w:rsidRDefault="00DA531D" w:rsidP="00CE6DF9">
      <w:pPr>
        <w:spacing w:after="0" w:line="240" w:lineRule="auto"/>
        <w:rPr>
          <w:sz w:val="16"/>
          <w:szCs w:val="16"/>
        </w:rPr>
      </w:pPr>
    </w:p>
    <w:p w:rsidR="00DA531D" w:rsidRDefault="00DA531D" w:rsidP="00CE6DF9">
      <w:pPr>
        <w:spacing w:after="0" w:line="240" w:lineRule="auto"/>
      </w:pPr>
      <w:r w:rsidRPr="00721C00">
        <w:rPr>
          <w:noProof/>
          <w:lang w:eastAsia="it-IT"/>
        </w:rPr>
        <w:pict>
          <v:shape id="Immagine 245" o:spid="_x0000_i1144" type="#_x0000_t75" style="width:481.5pt;height:8.25pt;visibility:visible" o:bordertopcolor="#4f81bd" o:borderleftcolor="#4f81bd" o:borderbottomcolor="#4f81bd" o:borderrightcolor="#4f81bd">
            <v:imagedata r:id="rId3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673A9B" w:rsidRDefault="00DA531D" w:rsidP="00A03A17">
      <w:pPr>
        <w:pStyle w:val="Caption"/>
        <w:rPr>
          <w:u w:val="single"/>
        </w:rPr>
      </w:pPr>
      <w:bookmarkStart w:id="170" w:name="_Ref401665178"/>
      <w:bookmarkStart w:id="171" w:name="_Toc406511885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37</w:t>
      </w:r>
      <w:r w:rsidRPr="00673A9B">
        <w:rPr>
          <w:u w:val="single"/>
        </w:rPr>
        <w:fldChar w:fldCharType="end"/>
      </w:r>
      <w:bookmarkEnd w:id="170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F - </w:t>
      </w:r>
      <w:r w:rsidRPr="00673A9B">
        <w:rPr>
          <w:u w:val="single"/>
        </w:rPr>
        <w:t>Dati pena complessiva</w:t>
      </w:r>
      <w:bookmarkEnd w:id="171"/>
    </w:p>
    <w:p w:rsidR="00DA531D" w:rsidRPr="00887765" w:rsidRDefault="00DA531D" w:rsidP="00A03A17">
      <w:pPr>
        <w:rPr>
          <w:sz w:val="16"/>
          <w:szCs w:val="16"/>
        </w:rPr>
      </w:pPr>
    </w:p>
    <w:p w:rsidR="00DA531D" w:rsidRDefault="00DA531D" w:rsidP="001A0B4E">
      <w:pPr>
        <w:keepNext/>
      </w:pPr>
      <w:r w:rsidRPr="00721C00">
        <w:rPr>
          <w:noProof/>
          <w:lang w:eastAsia="it-IT"/>
        </w:rPr>
        <w:pict>
          <v:shape id="Immagine 256" o:spid="_x0000_i1145" type="#_x0000_t75" style="width:478.5pt;height:12.75pt;visibility:visible" o:bordertopcolor="#4f81bd" o:borderleftcolor="#4f81bd" o:borderbottomcolor="#4f81bd" o:borderrightcolor="#4f81bd">
            <v:imagedata r:id="rId3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1A0B4E">
      <w:pPr>
        <w:pStyle w:val="Caption"/>
        <w:rPr>
          <w:u w:val="single"/>
        </w:rPr>
      </w:pPr>
      <w:bookmarkStart w:id="172" w:name="_Ref401734214"/>
      <w:bookmarkStart w:id="173" w:name="_Toc406511886"/>
      <w:r w:rsidRPr="001A0B4E">
        <w:rPr>
          <w:u w:val="single"/>
        </w:rPr>
        <w:t xml:space="preserve">Figura </w:t>
      </w:r>
      <w:r w:rsidRPr="001A0B4E">
        <w:rPr>
          <w:u w:val="single"/>
        </w:rPr>
        <w:fldChar w:fldCharType="begin"/>
      </w:r>
      <w:r w:rsidRPr="001A0B4E">
        <w:rPr>
          <w:u w:val="single"/>
        </w:rPr>
        <w:instrText xml:space="preserve"> SEQ Figura \* ARABIC </w:instrText>
      </w:r>
      <w:r w:rsidRPr="001A0B4E">
        <w:rPr>
          <w:u w:val="single"/>
        </w:rPr>
        <w:fldChar w:fldCharType="separate"/>
      </w:r>
      <w:r>
        <w:rPr>
          <w:noProof/>
          <w:u w:val="single"/>
        </w:rPr>
        <w:t>38</w:t>
      </w:r>
      <w:r w:rsidRPr="001A0B4E">
        <w:rPr>
          <w:u w:val="single"/>
        </w:rPr>
        <w:fldChar w:fldCharType="end"/>
      </w:r>
      <w:bookmarkEnd w:id="172"/>
      <w:r>
        <w:rPr>
          <w:u w:val="single"/>
        </w:rPr>
        <w:t xml:space="preserve"> - Sezione G</w:t>
      </w:r>
      <w:r w:rsidRPr="001A0B4E">
        <w:rPr>
          <w:u w:val="single"/>
        </w:rPr>
        <w:t xml:space="preserve"> - Dati inzio e fine pena</w:t>
      </w:r>
      <w:bookmarkEnd w:id="173"/>
    </w:p>
    <w:p w:rsidR="00DA531D" w:rsidRPr="000066BA" w:rsidRDefault="00DA531D" w:rsidP="000066BA">
      <w:pPr>
        <w:rPr>
          <w:sz w:val="16"/>
          <w:szCs w:val="16"/>
        </w:rPr>
      </w:pPr>
    </w:p>
    <w:p w:rsidR="00DA531D" w:rsidRPr="00AD329A" w:rsidRDefault="00DA531D" w:rsidP="00AD329A">
      <w:pPr>
        <w:rPr>
          <w:highlight w:val="green"/>
        </w:rPr>
      </w:pPr>
      <w:bookmarkStart w:id="174" w:name="_Ref401666742"/>
      <w:bookmarkStart w:id="175" w:name="_Ref405535420"/>
      <w:r w:rsidRPr="00721C00">
        <w:rPr>
          <w:noProof/>
          <w:lang w:eastAsia="it-IT"/>
        </w:rPr>
        <w:pict>
          <v:shape id="_x0000_i1146" type="#_x0000_t75" style="width:478.5pt;height:147.75pt;visibility:visible" o:bordertopcolor="#4f81bd" o:borderleftcolor="#4f81bd" o:borderbottomcolor="#4f81bd" o:borderrightcolor="#4f81bd">
            <v:imagedata r:id="rId4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3272A5">
      <w:pPr>
        <w:pStyle w:val="Caption"/>
        <w:rPr>
          <w:u w:val="single"/>
        </w:rPr>
      </w:pPr>
      <w:bookmarkStart w:id="176" w:name="_Ref406070541"/>
      <w:bookmarkStart w:id="177" w:name="_Toc406511887"/>
      <w:r w:rsidRPr="00AD329A">
        <w:rPr>
          <w:highlight w:val="green"/>
          <w:u w:val="single"/>
        </w:rPr>
        <w:t xml:space="preserve">Figura </w:t>
      </w:r>
      <w:r w:rsidRPr="00AD329A">
        <w:rPr>
          <w:highlight w:val="green"/>
          <w:u w:val="single"/>
        </w:rPr>
        <w:fldChar w:fldCharType="begin"/>
      </w:r>
      <w:r w:rsidRPr="00AD329A">
        <w:rPr>
          <w:highlight w:val="green"/>
          <w:u w:val="single"/>
        </w:rPr>
        <w:instrText xml:space="preserve"> SEQ Figura \* ARABIC </w:instrText>
      </w:r>
      <w:r w:rsidRPr="00AD329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39</w:t>
      </w:r>
      <w:r w:rsidRPr="00AD329A">
        <w:rPr>
          <w:highlight w:val="green"/>
          <w:u w:val="single"/>
        </w:rPr>
        <w:fldChar w:fldCharType="end"/>
      </w:r>
      <w:bookmarkEnd w:id="174"/>
      <w:bookmarkEnd w:id="175"/>
      <w:bookmarkEnd w:id="176"/>
      <w:r w:rsidRPr="00AD329A">
        <w:rPr>
          <w:highlight w:val="green"/>
          <w:u w:val="single"/>
        </w:rPr>
        <w:t xml:space="preserve"> – Sezione H - Ordinanza revoca</w:t>
      </w:r>
      <w:bookmarkEnd w:id="177"/>
    </w:p>
    <w:p w:rsidR="00DA531D" w:rsidRPr="002844BA" w:rsidRDefault="00DA531D" w:rsidP="00FE02D2">
      <w:pPr>
        <w:rPr>
          <w:sz w:val="16"/>
          <w:szCs w:val="16"/>
        </w:rPr>
      </w:pPr>
    </w:p>
    <w:p w:rsidR="00DA531D" w:rsidRPr="00AD329A" w:rsidRDefault="00DA531D" w:rsidP="003272A5">
      <w:pPr>
        <w:pStyle w:val="Caption"/>
        <w:rPr>
          <w:highlight w:val="green"/>
        </w:rPr>
      </w:pPr>
      <w:bookmarkStart w:id="178" w:name="_Ref401666136"/>
      <w:bookmarkStart w:id="179" w:name="_Ref405535347"/>
      <w:r w:rsidRPr="00721C00">
        <w:rPr>
          <w:noProof/>
          <w:lang w:eastAsia="it-IT"/>
        </w:rPr>
        <w:pict>
          <v:shape id="Immagine 227" o:spid="_x0000_i1147" type="#_x0000_t75" style="width:477.75pt;height:153pt;visibility:visible" o:bordertopcolor="#4f81bd" o:borderleftcolor="#4f81bd" o:borderbottomcolor="#4f81bd" o:borderrightcolor="#4f81bd">
            <v:imagedata r:id="rId4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AD329A" w:rsidRDefault="00DA531D" w:rsidP="003272A5">
      <w:pPr>
        <w:pStyle w:val="Caption"/>
        <w:rPr>
          <w:u w:val="single"/>
        </w:rPr>
      </w:pPr>
      <w:bookmarkStart w:id="180" w:name="_Ref406070468"/>
      <w:bookmarkStart w:id="181" w:name="_Toc406511888"/>
      <w:r w:rsidRPr="00AD329A">
        <w:rPr>
          <w:highlight w:val="green"/>
          <w:u w:val="single"/>
        </w:rPr>
        <w:t xml:space="preserve">Figura </w:t>
      </w:r>
      <w:r w:rsidRPr="00AD329A">
        <w:rPr>
          <w:highlight w:val="green"/>
          <w:u w:val="single"/>
        </w:rPr>
        <w:fldChar w:fldCharType="begin"/>
      </w:r>
      <w:r w:rsidRPr="00AD329A">
        <w:rPr>
          <w:highlight w:val="green"/>
          <w:u w:val="single"/>
        </w:rPr>
        <w:instrText xml:space="preserve"> SEQ Figura \* ARABIC </w:instrText>
      </w:r>
      <w:r w:rsidRPr="00AD329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40</w:t>
      </w:r>
      <w:r w:rsidRPr="00AD329A">
        <w:rPr>
          <w:highlight w:val="green"/>
          <w:u w:val="single"/>
        </w:rPr>
        <w:fldChar w:fldCharType="end"/>
      </w:r>
      <w:bookmarkEnd w:id="178"/>
      <w:bookmarkEnd w:id="179"/>
      <w:bookmarkEnd w:id="180"/>
      <w:r w:rsidRPr="00AD329A">
        <w:rPr>
          <w:highlight w:val="green"/>
          <w:u w:val="single"/>
        </w:rPr>
        <w:t xml:space="preserve"> – Sezione I – Decreto Sospensione</w:t>
      </w:r>
      <w:bookmarkEnd w:id="181"/>
    </w:p>
    <w:p w:rsidR="00DA531D" w:rsidRDefault="00DA531D">
      <w:pPr>
        <w:spacing w:after="0" w:line="240" w:lineRule="auto"/>
      </w:pPr>
      <w:r>
        <w:br w:type="page"/>
      </w:r>
    </w:p>
    <w:p w:rsidR="00DA531D" w:rsidRPr="002A4FD4" w:rsidRDefault="00DA531D" w:rsidP="002A4FD4">
      <w:pPr>
        <w:rPr>
          <w:highlight w:val="green"/>
        </w:rPr>
      </w:pPr>
      <w:r w:rsidRPr="00721C00">
        <w:rPr>
          <w:noProof/>
          <w:lang w:eastAsia="it-IT"/>
        </w:rPr>
        <w:pict>
          <v:shape id="Immagine 15" o:spid="_x0000_i1148" type="#_x0000_t75" style="width:479.25pt;height:186pt;visibility:visible" o:bordertopcolor="#4f81bd" o:borderleftcolor="#4f81bd" o:borderbottomcolor="#4f81bd" o:borderrightcolor="#4f81bd">
            <v:imagedata r:id="rId5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CA65BA" w:rsidRDefault="00DA531D" w:rsidP="003272A5">
      <w:pPr>
        <w:pStyle w:val="Caption"/>
        <w:rPr>
          <w:u w:val="single"/>
        </w:rPr>
      </w:pPr>
      <w:bookmarkStart w:id="182" w:name="_Toc406511889"/>
      <w:r w:rsidRPr="002A4FD4">
        <w:rPr>
          <w:highlight w:val="green"/>
          <w:u w:val="single"/>
        </w:rPr>
        <w:t xml:space="preserve">Figura </w:t>
      </w:r>
      <w:r w:rsidRPr="002A4FD4">
        <w:rPr>
          <w:highlight w:val="green"/>
          <w:u w:val="single"/>
        </w:rPr>
        <w:fldChar w:fldCharType="begin"/>
      </w:r>
      <w:r w:rsidRPr="002A4FD4">
        <w:rPr>
          <w:highlight w:val="green"/>
          <w:u w:val="single"/>
        </w:rPr>
        <w:instrText xml:space="preserve"> SEQ Figura \* ARABIC </w:instrText>
      </w:r>
      <w:r w:rsidRPr="002A4FD4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41</w:t>
      </w:r>
      <w:r w:rsidRPr="002A4FD4">
        <w:rPr>
          <w:highlight w:val="green"/>
          <w:u w:val="single"/>
        </w:rPr>
        <w:fldChar w:fldCharType="end"/>
      </w:r>
      <w:r w:rsidRPr="002A4FD4">
        <w:rPr>
          <w:highlight w:val="green"/>
          <w:u w:val="single"/>
        </w:rPr>
        <w:t xml:space="preserve"> – Sezione L – Ordinanza/Decreto ripristino</w:t>
      </w:r>
      <w:bookmarkEnd w:id="182"/>
    </w:p>
    <w:p w:rsidR="00DA531D" w:rsidRPr="00887765" w:rsidRDefault="00DA531D" w:rsidP="005D6D94">
      <w:pPr>
        <w:rPr>
          <w:sz w:val="10"/>
          <w:szCs w:val="10"/>
        </w:rPr>
      </w:pPr>
    </w:p>
    <w:p w:rsidR="00DA531D" w:rsidRDefault="00DA531D" w:rsidP="00A03A17">
      <w:r w:rsidRPr="00721C00">
        <w:rPr>
          <w:noProof/>
          <w:lang w:eastAsia="it-IT"/>
        </w:rPr>
        <w:pict>
          <v:shape id="Immagine 77" o:spid="_x0000_i1149" type="#_x0000_t75" style="width:477pt;height:32.25pt;visibility:visible" o:bordertopcolor="#4f81bd" o:borderleftcolor="#4f81bd" o:borderbottomcolor="#4f81bd" o:borderrightcolor="#4f81bd">
            <v:imagedata r:id="rId4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A03A17">
      <w:pPr>
        <w:pStyle w:val="Caption"/>
        <w:rPr>
          <w:u w:val="single"/>
        </w:rPr>
      </w:pPr>
      <w:bookmarkStart w:id="183" w:name="_Ref401665196"/>
      <w:bookmarkStart w:id="184" w:name="_Toc406511890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42</w:t>
      </w:r>
      <w:r w:rsidRPr="00673A9B">
        <w:rPr>
          <w:u w:val="single"/>
        </w:rPr>
        <w:fldChar w:fldCharType="end"/>
      </w:r>
      <w:bookmarkEnd w:id="183"/>
      <w:r w:rsidRPr="00673A9B">
        <w:rPr>
          <w:u w:val="single"/>
        </w:rPr>
        <w:t xml:space="preserve"> – </w:t>
      </w:r>
      <w:r>
        <w:rPr>
          <w:u w:val="single"/>
        </w:rPr>
        <w:t xml:space="preserve">Sezione M - </w:t>
      </w:r>
      <w:r w:rsidRPr="00673A9B">
        <w:rPr>
          <w:u w:val="single"/>
        </w:rPr>
        <w:t>Magistrato firmatario</w:t>
      </w:r>
      <w:bookmarkEnd w:id="184"/>
    </w:p>
    <w:p w:rsidR="00DA531D" w:rsidRPr="00887765" w:rsidRDefault="00DA531D" w:rsidP="003272A5">
      <w:pPr>
        <w:spacing w:after="0" w:line="240" w:lineRule="auto"/>
        <w:rPr>
          <w:sz w:val="16"/>
          <w:szCs w:val="16"/>
        </w:rPr>
      </w:pPr>
    </w:p>
    <w:p w:rsidR="00DA531D" w:rsidRPr="003D1C9E" w:rsidRDefault="00DA531D" w:rsidP="003D1C9E">
      <w:bookmarkStart w:id="185" w:name="_Ref401666077"/>
      <w:bookmarkStart w:id="186" w:name="_Ref403635891"/>
      <w:r w:rsidRPr="00721C00">
        <w:rPr>
          <w:noProof/>
          <w:lang w:eastAsia="it-IT"/>
        </w:rPr>
        <w:pict>
          <v:shape id="Immagine 266" o:spid="_x0000_i1150" type="#_x0000_t75" style="width:474.75pt;height:105.75pt;visibility:visible" o:bordertopcolor="#4f81bd" o:borderleftcolor="#4f81bd" o:borderbottomcolor="#4f81bd" o:borderrightcolor="#4f81bd">
            <v:imagedata r:id="rId4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B852DA">
      <w:pPr>
        <w:pStyle w:val="Caption"/>
        <w:rPr>
          <w:u w:val="single"/>
        </w:rPr>
      </w:pPr>
      <w:bookmarkStart w:id="187" w:name="_Ref405475760"/>
      <w:bookmarkStart w:id="188" w:name="_Toc406511891"/>
      <w:r w:rsidRPr="00D4281A">
        <w:rPr>
          <w:highlight w:val="green"/>
          <w:u w:val="single"/>
        </w:rPr>
        <w:t xml:space="preserve">Figura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Figura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43</w:t>
      </w:r>
      <w:r w:rsidRPr="00D4281A">
        <w:rPr>
          <w:highlight w:val="green"/>
          <w:u w:val="single"/>
        </w:rPr>
        <w:fldChar w:fldCharType="end"/>
      </w:r>
      <w:bookmarkEnd w:id="185"/>
      <w:bookmarkEnd w:id="186"/>
      <w:bookmarkEnd w:id="187"/>
      <w:r w:rsidRPr="00D4281A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 revoca diretta</w:t>
      </w:r>
      <w:bookmarkEnd w:id="188"/>
    </w:p>
    <w:p w:rsidR="00DA531D" w:rsidRPr="002844BA" w:rsidRDefault="00DA531D" w:rsidP="00546D75">
      <w:pPr>
        <w:rPr>
          <w:sz w:val="16"/>
          <w:szCs w:val="16"/>
        </w:rPr>
      </w:pPr>
    </w:p>
    <w:p w:rsidR="00DA531D" w:rsidRDefault="00DA531D" w:rsidP="00546D75">
      <w:r w:rsidRPr="00721C00">
        <w:rPr>
          <w:noProof/>
          <w:lang w:eastAsia="it-IT"/>
        </w:rPr>
        <w:pict>
          <v:shape id="Immagine 269" o:spid="_x0000_i1151" type="#_x0000_t75" style="width:478.5pt;height:68.25pt;visibility:visible" o:bordertopcolor="#4f81bd" o:borderleftcolor="#4f81bd" o:borderbottomcolor="#4f81bd" o:borderrightcolor="#4f81bd">
            <v:imagedata r:id="rId4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546D75">
      <w:pPr>
        <w:pStyle w:val="Caption"/>
        <w:rPr>
          <w:u w:val="single"/>
        </w:rPr>
      </w:pPr>
      <w:bookmarkStart w:id="189" w:name="_Ref405490434"/>
      <w:bookmarkStart w:id="190" w:name="_Toc406511892"/>
      <w:r w:rsidRPr="00D4281A">
        <w:rPr>
          <w:highlight w:val="green"/>
          <w:u w:val="single"/>
        </w:rPr>
        <w:t xml:space="preserve">Figura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Figura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44</w:t>
      </w:r>
      <w:r w:rsidRPr="00D4281A">
        <w:rPr>
          <w:highlight w:val="green"/>
          <w:u w:val="single"/>
        </w:rPr>
        <w:fldChar w:fldCharType="end"/>
      </w:r>
      <w:bookmarkEnd w:id="189"/>
      <w:r w:rsidRPr="00D4281A">
        <w:rPr>
          <w:highlight w:val="green"/>
          <w:u w:val="single"/>
        </w:rPr>
        <w:t xml:space="preserve"> – Sezione O - Destinatari ordinanza revoca dopo sospensione</w:t>
      </w:r>
      <w:bookmarkEnd w:id="190"/>
    </w:p>
    <w:p w:rsidR="00DA531D" w:rsidRDefault="00DA531D">
      <w:pPr>
        <w:spacing w:after="0" w:line="240" w:lineRule="auto"/>
        <w:rPr>
          <w:i/>
          <w:sz w:val="16"/>
          <w:szCs w:val="16"/>
        </w:rPr>
      </w:pPr>
      <w:r>
        <w:rPr>
          <w:i/>
          <w:sz w:val="16"/>
          <w:szCs w:val="16"/>
        </w:rPr>
        <w:br w:type="page"/>
      </w:r>
    </w:p>
    <w:p w:rsidR="00DA531D" w:rsidRPr="00046F49" w:rsidRDefault="00DA531D" w:rsidP="005D53B3">
      <w:pPr>
        <w:rPr>
          <w:highlight w:val="magenta"/>
        </w:rPr>
      </w:pPr>
      <w:bookmarkStart w:id="191" w:name="_Ref401666334"/>
      <w:r w:rsidRPr="00721C00">
        <w:rPr>
          <w:noProof/>
          <w:lang w:eastAsia="it-IT"/>
        </w:rPr>
        <w:pict>
          <v:shape id="_x0000_i1152" type="#_x0000_t75" style="width:476.25pt;height:97.5pt;visibility:visible" o:bordertopcolor="#4f81bd" o:borderleftcolor="#4f81bd" o:borderbottomcolor="#4f81bd" o:borderrightcolor="#4f81bd">
            <v:imagedata r:id="rId4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55734">
      <w:pPr>
        <w:pStyle w:val="Caption"/>
        <w:rPr>
          <w:u w:val="single"/>
        </w:rPr>
      </w:pPr>
      <w:bookmarkStart w:id="192" w:name="_Ref403635844"/>
      <w:bookmarkStart w:id="193" w:name="_Toc406511893"/>
      <w:r w:rsidRPr="00046F49">
        <w:rPr>
          <w:u w:val="single"/>
        </w:rPr>
        <w:t xml:space="preserve">Figura </w:t>
      </w:r>
      <w:r w:rsidRPr="00046F49">
        <w:rPr>
          <w:u w:val="single"/>
        </w:rPr>
        <w:fldChar w:fldCharType="begin"/>
      </w:r>
      <w:r w:rsidRPr="00046F49">
        <w:rPr>
          <w:u w:val="single"/>
        </w:rPr>
        <w:instrText xml:space="preserve"> SEQ Figura \* ARABIC </w:instrText>
      </w:r>
      <w:r w:rsidRPr="00046F49">
        <w:rPr>
          <w:u w:val="single"/>
        </w:rPr>
        <w:fldChar w:fldCharType="separate"/>
      </w:r>
      <w:r>
        <w:rPr>
          <w:noProof/>
          <w:u w:val="single"/>
        </w:rPr>
        <w:t>45</w:t>
      </w:r>
      <w:r w:rsidRPr="00046F49">
        <w:rPr>
          <w:u w:val="single"/>
        </w:rPr>
        <w:fldChar w:fldCharType="end"/>
      </w:r>
      <w:bookmarkEnd w:id="191"/>
      <w:bookmarkEnd w:id="192"/>
      <w:r w:rsidRPr="00046F49">
        <w:rPr>
          <w:u w:val="single"/>
        </w:rPr>
        <w:t xml:space="preserve"> – Sezione P - Destinatari decreto</w:t>
      </w:r>
      <w:r>
        <w:rPr>
          <w:u w:val="single"/>
        </w:rPr>
        <w:t xml:space="preserve"> Sospensione – Eseguita Procura</w:t>
      </w:r>
      <w:bookmarkEnd w:id="193"/>
    </w:p>
    <w:p w:rsidR="00DA531D" w:rsidRPr="00546D75" w:rsidRDefault="00DA531D" w:rsidP="00F048AC">
      <w:pPr>
        <w:pStyle w:val="Caption"/>
        <w:rPr>
          <w:highlight w:val="green"/>
        </w:rPr>
      </w:pPr>
    </w:p>
    <w:p w:rsidR="00DA531D" w:rsidRPr="00546D75" w:rsidRDefault="00DA531D" w:rsidP="00F048AC">
      <w:pPr>
        <w:pStyle w:val="Caption"/>
        <w:rPr>
          <w:highlight w:val="green"/>
        </w:rPr>
      </w:pPr>
      <w:r w:rsidRPr="00721C00">
        <w:rPr>
          <w:noProof/>
          <w:lang w:eastAsia="it-IT"/>
        </w:rPr>
        <w:pict>
          <v:shape id="Immagine 236" o:spid="_x0000_i1153" type="#_x0000_t75" style="width:478.5pt;height:68.25pt;visibility:visible" o:bordertopcolor="#4f81bd" o:borderleftcolor="#4f81bd" o:borderbottomcolor="#4f81bd" o:borderrightcolor="#4f81bd">
            <v:imagedata r:id="rId4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546D75" w:rsidRDefault="00DA531D" w:rsidP="00F048AC">
      <w:pPr>
        <w:pStyle w:val="Caption"/>
        <w:rPr>
          <w:u w:val="single"/>
        </w:rPr>
      </w:pPr>
      <w:bookmarkStart w:id="194" w:name="_Ref405490390"/>
      <w:bookmarkStart w:id="195" w:name="_Ref405490383"/>
      <w:bookmarkStart w:id="196" w:name="_Toc406511894"/>
      <w:r w:rsidRPr="00546D75">
        <w:rPr>
          <w:highlight w:val="green"/>
          <w:u w:val="single"/>
        </w:rPr>
        <w:t xml:space="preserve">Figura </w:t>
      </w:r>
      <w:r w:rsidRPr="00546D75">
        <w:rPr>
          <w:highlight w:val="green"/>
          <w:u w:val="single"/>
        </w:rPr>
        <w:fldChar w:fldCharType="begin"/>
      </w:r>
      <w:r w:rsidRPr="00546D75">
        <w:rPr>
          <w:highlight w:val="green"/>
          <w:u w:val="single"/>
        </w:rPr>
        <w:instrText xml:space="preserve"> SEQ Figura \* ARABIC </w:instrText>
      </w:r>
      <w:r w:rsidRPr="00546D75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46</w:t>
      </w:r>
      <w:r w:rsidRPr="00546D75">
        <w:rPr>
          <w:highlight w:val="green"/>
          <w:u w:val="single"/>
        </w:rPr>
        <w:fldChar w:fldCharType="end"/>
      </w:r>
      <w:bookmarkEnd w:id="194"/>
      <w:r w:rsidRPr="00546D75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Q</w:t>
      </w:r>
      <w:r w:rsidRPr="00546D75">
        <w:rPr>
          <w:highlight w:val="green"/>
          <w:u w:val="single"/>
        </w:rPr>
        <w:t xml:space="preserve"> - Destinatari decreto – Esegu</w:t>
      </w:r>
      <w:r>
        <w:rPr>
          <w:highlight w:val="green"/>
          <w:u w:val="single"/>
        </w:rPr>
        <w:t>ita</w:t>
      </w:r>
      <w:r w:rsidRPr="00546D75">
        <w:rPr>
          <w:highlight w:val="green"/>
          <w:u w:val="single"/>
        </w:rPr>
        <w:t xml:space="preserve"> Magistrato di Sorveglianza</w:t>
      </w:r>
      <w:bookmarkEnd w:id="195"/>
      <w:bookmarkEnd w:id="196"/>
    </w:p>
    <w:p w:rsidR="00DA531D" w:rsidRDefault="00DA531D" w:rsidP="003272A5">
      <w:pPr>
        <w:rPr>
          <w:sz w:val="16"/>
          <w:szCs w:val="16"/>
        </w:rPr>
      </w:pPr>
    </w:p>
    <w:p w:rsidR="00DA531D" w:rsidRPr="00887765" w:rsidRDefault="00DA531D" w:rsidP="003272A5">
      <w:pPr>
        <w:rPr>
          <w:sz w:val="16"/>
          <w:szCs w:val="16"/>
        </w:rPr>
      </w:pPr>
      <w:r w:rsidRPr="00BA4A80">
        <w:rPr>
          <w:noProof/>
          <w:sz w:val="16"/>
          <w:szCs w:val="16"/>
          <w:lang w:eastAsia="it-IT"/>
        </w:rPr>
        <w:pict>
          <v:shape id="_x0000_i1154" type="#_x0000_t75" style="width:479.25pt;height:138.75pt;visibility:visible" o:bordertopcolor="#4f81bd" o:borderleftcolor="#4f81bd" o:borderbottomcolor="#4f81bd" o:borderrightcolor="#4f81bd">
            <v:imagedata r:id="rId5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3272A5">
      <w:pPr>
        <w:pStyle w:val="Caption"/>
        <w:rPr>
          <w:u w:val="single"/>
        </w:rPr>
      </w:pPr>
      <w:bookmarkStart w:id="197" w:name="_Ref401667043"/>
      <w:bookmarkStart w:id="198" w:name="_Toc406511895"/>
      <w:r w:rsidRPr="00526EE6">
        <w:rPr>
          <w:highlight w:val="green"/>
          <w:u w:val="single"/>
        </w:rPr>
        <w:t xml:space="preserve">Figura </w:t>
      </w:r>
      <w:r w:rsidRPr="00526EE6">
        <w:rPr>
          <w:highlight w:val="green"/>
          <w:u w:val="single"/>
        </w:rPr>
        <w:fldChar w:fldCharType="begin"/>
      </w:r>
      <w:r w:rsidRPr="00526EE6">
        <w:rPr>
          <w:highlight w:val="green"/>
          <w:u w:val="single"/>
        </w:rPr>
        <w:instrText xml:space="preserve"> SEQ Figura \* ARABIC </w:instrText>
      </w:r>
      <w:r w:rsidRPr="00526EE6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47</w:t>
      </w:r>
      <w:r w:rsidRPr="00526EE6">
        <w:rPr>
          <w:highlight w:val="green"/>
          <w:u w:val="single"/>
        </w:rPr>
        <w:fldChar w:fldCharType="end"/>
      </w:r>
      <w:bookmarkEnd w:id="197"/>
      <w:r w:rsidRPr="00526EE6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R</w:t>
      </w:r>
      <w:r w:rsidRPr="00526EE6">
        <w:rPr>
          <w:highlight w:val="green"/>
          <w:u w:val="single"/>
        </w:rPr>
        <w:t xml:space="preserve"> - </w:t>
      </w:r>
      <w:r w:rsidRPr="00882242">
        <w:rPr>
          <w:highlight w:val="green"/>
          <w:u w:val="single"/>
        </w:rPr>
        <w:t>Destinatari ordinanza ripristino – Eseguita Procura</w:t>
      </w:r>
      <w:bookmarkEnd w:id="198"/>
    </w:p>
    <w:p w:rsidR="00DA531D" w:rsidRPr="00882242" w:rsidRDefault="00DA531D" w:rsidP="00E05911">
      <w:pPr>
        <w:rPr>
          <w:sz w:val="16"/>
          <w:szCs w:val="16"/>
        </w:rPr>
      </w:pPr>
    </w:p>
    <w:p w:rsidR="00DA531D" w:rsidRDefault="00DA531D" w:rsidP="00E05911">
      <w:r w:rsidRPr="00721C00">
        <w:rPr>
          <w:noProof/>
          <w:lang w:eastAsia="it-IT"/>
        </w:rPr>
        <w:pict>
          <v:shape id="Immagine 253" o:spid="_x0000_i1155" type="#_x0000_t75" style="width:482.25pt;height:130.5pt;visibility:visible" o:bordertopcolor="#4f81bd" o:borderleftcolor="#4f81bd" o:borderbottomcolor="#4f81bd" o:borderrightcolor="#4f81bd">
            <v:imagedata r:id="rId5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E05911">
      <w:pPr>
        <w:pStyle w:val="Caption"/>
        <w:rPr>
          <w:u w:val="single"/>
        </w:rPr>
      </w:pPr>
      <w:bookmarkStart w:id="199" w:name="_Ref405490454"/>
      <w:bookmarkStart w:id="200" w:name="_Toc406511896"/>
      <w:r w:rsidRPr="00E05911">
        <w:rPr>
          <w:highlight w:val="green"/>
          <w:u w:val="single"/>
        </w:rPr>
        <w:t xml:space="preserve">Figura </w:t>
      </w:r>
      <w:r w:rsidRPr="00E05911">
        <w:rPr>
          <w:highlight w:val="green"/>
          <w:u w:val="single"/>
        </w:rPr>
        <w:fldChar w:fldCharType="begin"/>
      </w:r>
      <w:r w:rsidRPr="00E05911">
        <w:rPr>
          <w:highlight w:val="green"/>
          <w:u w:val="single"/>
        </w:rPr>
        <w:instrText xml:space="preserve"> SEQ Figura \* ARABIC </w:instrText>
      </w:r>
      <w:r w:rsidRPr="00E05911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48</w:t>
      </w:r>
      <w:r w:rsidRPr="00E05911">
        <w:rPr>
          <w:highlight w:val="green"/>
          <w:u w:val="single"/>
        </w:rPr>
        <w:fldChar w:fldCharType="end"/>
      </w:r>
      <w:bookmarkEnd w:id="199"/>
      <w:r w:rsidRPr="00E05911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S</w:t>
      </w:r>
      <w:r w:rsidRPr="00E05911">
        <w:rPr>
          <w:highlight w:val="green"/>
          <w:u w:val="single"/>
        </w:rPr>
        <w:t xml:space="preserve"> - Destinatari ordinanza ripristino – Eseguita Sorveglianza</w:t>
      </w:r>
      <w:bookmarkEnd w:id="200"/>
    </w:p>
    <w:p w:rsidR="00DA531D" w:rsidRPr="00887765" w:rsidRDefault="00DA531D" w:rsidP="00B852DA">
      <w:pPr>
        <w:rPr>
          <w:sz w:val="16"/>
          <w:szCs w:val="16"/>
        </w:rPr>
      </w:pPr>
    </w:p>
    <w:p w:rsidR="00DA531D" w:rsidRPr="00691211" w:rsidRDefault="00DA531D" w:rsidP="00691211"/>
    <w:p w:rsidR="00DA531D" w:rsidRDefault="00DA531D" w:rsidP="00673A9B">
      <w:pPr>
        <w:pStyle w:val="Caption"/>
        <w:rPr>
          <w:highlight w:val="green"/>
          <w:u w:val="single"/>
        </w:rPr>
      </w:pPr>
      <w:bookmarkStart w:id="201" w:name="_Ref401665404"/>
    </w:p>
    <w:p w:rsidR="00DA531D" w:rsidRPr="0085571F" w:rsidRDefault="00DA531D" w:rsidP="0085571F">
      <w:pPr>
        <w:rPr>
          <w:highlight w:val="green"/>
        </w:rPr>
      </w:pPr>
      <w:r w:rsidRPr="00721C00">
        <w:rPr>
          <w:noProof/>
          <w:lang w:eastAsia="it-IT"/>
        </w:rPr>
        <w:pict>
          <v:shape id="_x0000_i1156" type="#_x0000_t75" style="width:480.75pt;height:93pt;visibility:visible" o:bordertopcolor="#4f81bd" o:borderleftcolor="#4f81bd" o:borderbottomcolor="#4f81bd" o:borderrightcolor="#4f81bd">
            <v:imagedata r:id="rId4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73A9B">
      <w:pPr>
        <w:pStyle w:val="Caption"/>
        <w:rPr>
          <w:u w:val="single"/>
        </w:rPr>
      </w:pPr>
      <w:bookmarkStart w:id="202" w:name="_Ref405535387"/>
      <w:bookmarkStart w:id="203" w:name="_Toc406511897"/>
      <w:r w:rsidRPr="002844BA">
        <w:rPr>
          <w:highlight w:val="green"/>
          <w:u w:val="single"/>
        </w:rPr>
        <w:t xml:space="preserve">Figura </w:t>
      </w:r>
      <w:r w:rsidRPr="002844BA">
        <w:rPr>
          <w:highlight w:val="green"/>
          <w:u w:val="single"/>
        </w:rPr>
        <w:fldChar w:fldCharType="begin"/>
      </w:r>
      <w:r w:rsidRPr="002844BA">
        <w:rPr>
          <w:highlight w:val="green"/>
          <w:u w:val="single"/>
        </w:rPr>
        <w:instrText xml:space="preserve"> SEQ Figura \* ARABIC </w:instrText>
      </w:r>
      <w:r w:rsidRPr="002844B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49</w:t>
      </w:r>
      <w:r w:rsidRPr="002844BA">
        <w:rPr>
          <w:highlight w:val="green"/>
          <w:u w:val="single"/>
        </w:rPr>
        <w:fldChar w:fldCharType="end"/>
      </w:r>
      <w:bookmarkEnd w:id="201"/>
      <w:bookmarkEnd w:id="202"/>
      <w:r w:rsidRPr="002844BA">
        <w:rPr>
          <w:highlight w:val="green"/>
          <w:u w:val="single"/>
        </w:rPr>
        <w:t xml:space="preserve"> – Sezione T - Destinatari per la notifica</w:t>
      </w:r>
      <w:bookmarkEnd w:id="203"/>
    </w:p>
    <w:p w:rsidR="00DA531D" w:rsidRPr="00887765" w:rsidRDefault="00DA531D" w:rsidP="00E44574">
      <w:pPr>
        <w:rPr>
          <w:sz w:val="16"/>
          <w:szCs w:val="16"/>
        </w:rPr>
      </w:pPr>
    </w:p>
    <w:p w:rsidR="00DA531D" w:rsidRPr="00E44574" w:rsidRDefault="00DA531D" w:rsidP="00E44574">
      <w:r w:rsidRPr="00721C00">
        <w:rPr>
          <w:noProof/>
          <w:lang w:eastAsia="it-IT"/>
        </w:rPr>
        <w:pict>
          <v:shape id="Immagine 283" o:spid="_x0000_i1157" type="#_x0000_t75" style="width:477pt;height:15pt;visibility:visible" o:bordertopcolor="#4f81bd" o:borderleftcolor="#4f81bd" o:borderbottomcolor="#4f81bd" o:borderrightcolor="#4f81bd">
            <v:imagedata r:id="rId4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E44574">
      <w:pPr>
        <w:pStyle w:val="Caption"/>
        <w:rPr>
          <w:u w:val="single"/>
        </w:rPr>
      </w:pPr>
      <w:bookmarkStart w:id="204" w:name="_Ref401665567"/>
      <w:bookmarkStart w:id="205" w:name="_Toc406511898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50</w:t>
      </w:r>
      <w:r w:rsidRPr="00673A9B">
        <w:rPr>
          <w:u w:val="single"/>
        </w:rPr>
        <w:fldChar w:fldCharType="end"/>
      </w:r>
      <w:bookmarkEnd w:id="204"/>
      <w:r w:rsidRPr="00673A9B">
        <w:rPr>
          <w:u w:val="single"/>
        </w:rPr>
        <w:t xml:space="preserve"> – </w:t>
      </w:r>
      <w:r>
        <w:rPr>
          <w:u w:val="single"/>
        </w:rPr>
        <w:t>Sezione U - Conferma</w:t>
      </w:r>
      <w:bookmarkEnd w:id="205"/>
    </w:p>
    <w:p w:rsidR="00DA531D" w:rsidRPr="00FF7B82" w:rsidRDefault="00DA531D" w:rsidP="00FF7B82">
      <w:pPr>
        <w:pStyle w:val="Heading2"/>
        <w:ind w:left="578" w:hanging="578"/>
      </w:pPr>
      <w:bookmarkStart w:id="206" w:name="_Toc406512041"/>
      <w:r w:rsidRPr="00FF7B82">
        <w:t>Modifica interfacce software/algoritmi</w:t>
      </w:r>
      <w:bookmarkEnd w:id="206"/>
    </w:p>
    <w:p w:rsidR="00DA531D" w:rsidRDefault="00DA531D" w:rsidP="00AA0C5E">
      <w:r w:rsidRPr="00EE1091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79262D">
            <w:pPr>
              <w:numPr>
                <w:ilvl w:val="0"/>
                <w:numId w:val="3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080128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DA531D" w:rsidRDefault="00DA531D" w:rsidP="00080128">
      <w:pPr>
        <w:pStyle w:val="Caption"/>
        <w:rPr>
          <w:u w:val="single"/>
        </w:rPr>
      </w:pPr>
      <w:bookmarkStart w:id="207" w:name="_Toc406511949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21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A – Funzione sospensione provvisoria</w:t>
      </w:r>
      <w:bookmarkEnd w:id="207"/>
    </w:p>
    <w:p w:rsidR="00DA531D" w:rsidRPr="00080128" w:rsidRDefault="00DA531D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DA531D" w:rsidRDefault="00DA531D" w:rsidP="00080128">
      <w:pPr>
        <w:pStyle w:val="Caption"/>
        <w:rPr>
          <w:u w:val="single"/>
        </w:rPr>
      </w:pPr>
      <w:bookmarkStart w:id="208" w:name="_Toc406511950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22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B – Funzione revoca</w:t>
      </w:r>
      <w:bookmarkEnd w:id="208"/>
    </w:p>
    <w:p w:rsidR="00DA531D" w:rsidRPr="00080128" w:rsidRDefault="00DA531D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8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DA531D" w:rsidRDefault="00DA531D" w:rsidP="00080128">
      <w:pPr>
        <w:pStyle w:val="Caption"/>
        <w:rPr>
          <w:u w:val="single"/>
        </w:rPr>
      </w:pPr>
      <w:bookmarkStart w:id="209" w:name="_Toc406511951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23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C – Funzione ripristino</w:t>
      </w:r>
      <w:bookmarkEnd w:id="209"/>
    </w:p>
    <w:p w:rsidR="00DA531D" w:rsidRPr="00080128" w:rsidRDefault="00DA531D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080128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Procedimento N.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Soggetto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Cognome e Nome del soggetto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Nato il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nascita del soggetto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In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Luogo di nascita del soggetto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Sentenza N.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Numero sentenza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Sentenza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della sentenza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Emessa da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Ufficio che ha emesso la sentenza</w:t>
            </w:r>
          </w:p>
        </w:tc>
      </w:tr>
    </w:tbl>
    <w:p w:rsidR="00DA531D" w:rsidRDefault="00DA531D" w:rsidP="00080128">
      <w:pPr>
        <w:pStyle w:val="Caption"/>
        <w:rPr>
          <w:u w:val="single"/>
        </w:rPr>
      </w:pPr>
      <w:bookmarkStart w:id="210" w:name="_Toc406511952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24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D – Dati salienti procedimento</w:t>
      </w:r>
      <w:bookmarkEnd w:id="210"/>
    </w:p>
    <w:p w:rsidR="00DA531D" w:rsidRPr="00080128" w:rsidRDefault="00DA531D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080128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Posizione giuridica iniziale (del momento di accesso alla funzione) del soggetto</w:t>
            </w:r>
          </w:p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DA531D" w:rsidRDefault="00DA531D" w:rsidP="00080128">
      <w:pPr>
        <w:pStyle w:val="Caption"/>
        <w:rPr>
          <w:u w:val="single"/>
        </w:rPr>
      </w:pPr>
      <w:bookmarkStart w:id="211" w:name="_Toc406511953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25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E – Posizione giuridica iniziale</w:t>
      </w:r>
      <w:bookmarkEnd w:id="211"/>
    </w:p>
    <w:p w:rsidR="00DA531D" w:rsidRPr="00080128" w:rsidRDefault="00DA531D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Reclusione 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080128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Reclusione: Anni, Mesi e Giorni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Multa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080128">
            <w:pPr>
              <w:spacing w:after="0" w:line="240" w:lineRule="auto"/>
              <w:rPr>
                <w:sz w:val="18"/>
              </w:rPr>
            </w:pPr>
          </w:p>
        </w:tc>
      </w:tr>
    </w:tbl>
    <w:p w:rsidR="00DA531D" w:rsidRDefault="00DA531D" w:rsidP="00080128">
      <w:pPr>
        <w:pStyle w:val="Caption"/>
        <w:rPr>
          <w:u w:val="single"/>
        </w:rPr>
      </w:pPr>
      <w:bookmarkStart w:id="212" w:name="_Toc406511954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26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F – Dati pena complessiva</w:t>
      </w:r>
      <w:bookmarkEnd w:id="212"/>
    </w:p>
    <w:p w:rsidR="00DA531D" w:rsidRDefault="00DA531D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decorrenza pena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decorrenza della pena</w:t>
            </w:r>
          </w:p>
        </w:tc>
      </w:tr>
      <w:tr w:rsidR="00DA531D" w:rsidRPr="00295A37" w:rsidTr="0079262D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fine pena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fine della pena</w:t>
            </w:r>
          </w:p>
        </w:tc>
      </w:tr>
    </w:tbl>
    <w:p w:rsidR="00DA531D" w:rsidRDefault="00DA531D" w:rsidP="00080128">
      <w:pPr>
        <w:pStyle w:val="Caption"/>
        <w:rPr>
          <w:u w:val="single"/>
        </w:rPr>
      </w:pPr>
      <w:bookmarkStart w:id="213" w:name="_Toc406511955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27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G – Dati inizio e fine pena</w:t>
      </w:r>
      <w:bookmarkEnd w:id="213"/>
    </w:p>
    <w:p w:rsidR="00DA531D" w:rsidRPr="00080128" w:rsidRDefault="00DA531D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5B1281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DA531D" w:rsidRPr="00BD54DA" w:rsidRDefault="00DA531D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DA531D" w:rsidRPr="00BD54DA" w:rsidRDefault="00DA531D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DA531D" w:rsidRPr="00BD54DA" w:rsidRDefault="00DA531D" w:rsidP="003E418E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Ordinanza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DA531D" w:rsidRPr="00BD54DA" w:rsidRDefault="00DA531D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Ordinanza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DA531D" w:rsidRPr="00BD54DA" w:rsidRDefault="00DA531D" w:rsidP="003E418E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  <w:r w:rsidRPr="002A4FD4">
              <w:rPr>
                <w:color w:val="000000"/>
                <w:sz w:val="18"/>
                <w:highlight w:val="green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DB0016" w:rsidRDefault="00DA531D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Valorizzato dall’operatore tramite la selezione di un valore presente nel seguente elenco:</w:t>
            </w:r>
          </w:p>
          <w:p w:rsidR="00DA531D" w:rsidRPr="00DB0016" w:rsidRDefault="00DA531D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{ “Tribunale di Sorveglianza”</w:t>
            </w:r>
            <w:r>
              <w:rPr>
                <w:sz w:val="18"/>
              </w:rPr>
              <w:t xml:space="preserve"> </w:t>
            </w:r>
          </w:p>
          <w:p w:rsidR="00DA531D" w:rsidRDefault="00DA531D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</w:t>
            </w:r>
            <w:r w:rsidRPr="00144732">
              <w:rPr>
                <w:sz w:val="18"/>
                <w:highlight w:val="green"/>
              </w:rPr>
              <w:t>Ufficio</w:t>
            </w:r>
            <w:r w:rsidRPr="00DB0016">
              <w:rPr>
                <w:sz w:val="18"/>
              </w:rPr>
              <w:t xml:space="preserve"> di Sorveglianza”</w:t>
            </w:r>
            <w:r>
              <w:rPr>
                <w:sz w:val="18"/>
              </w:rPr>
              <w:t xml:space="preserve"> </w:t>
            </w:r>
          </w:p>
          <w:p w:rsidR="00DA531D" w:rsidRDefault="00DA531D" w:rsidP="00EC2C9F">
            <w:pPr>
              <w:spacing w:after="0" w:line="240" w:lineRule="auto"/>
              <w:rPr>
                <w:sz w:val="18"/>
              </w:rPr>
            </w:pPr>
            <w:r w:rsidRPr="007C3453">
              <w:rPr>
                <w:sz w:val="18"/>
              </w:rPr>
              <w:t>“Magistrato di Sorveglianza per i Minorenni”</w:t>
            </w:r>
          </w:p>
          <w:p w:rsidR="00DA531D" w:rsidRPr="00DB0016" w:rsidRDefault="00DA531D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“Tribunale per Minorenni in funzione di Tribunale di Sorveglianza”}.</w:t>
            </w:r>
          </w:p>
          <w:p w:rsidR="00DA531D" w:rsidRDefault="00DA531D" w:rsidP="00EC2C9F">
            <w:pPr>
              <w:spacing w:after="0" w:line="240" w:lineRule="auto"/>
              <w:rPr>
                <w:sz w:val="18"/>
              </w:rPr>
            </w:pPr>
            <w:r w:rsidRPr="00887CEA">
              <w:rPr>
                <w:sz w:val="18"/>
                <w:highlight w:val="green"/>
              </w:rPr>
              <w:t xml:space="preserve">L’elenco è popolato selezionando le voci dalla tabella &lt;CG_REF_CODES&gt;  aventi </w:t>
            </w:r>
            <w:r w:rsidRPr="00887CEA">
              <w:rPr>
                <w:color w:val="000000"/>
                <w:sz w:val="18"/>
                <w:highlight w:val="green"/>
              </w:rPr>
              <w:t>&lt;RV_DOMAIN&gt; = “TIPO_UFFICIO” e &lt;RV_LOW_VALUE&gt; = ad uno dei seguenti valori “TDS”,”UDS”,”TDSM” e  ”UDSM”.</w:t>
            </w:r>
          </w:p>
          <w:p w:rsidR="00DA531D" w:rsidRPr="00BD54DA" w:rsidRDefault="00DA531D" w:rsidP="00887CEA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Prevalorizzato uguale a “-”.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B605F1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Valorizzato tramite funzione “Ricerca comune”</w:t>
            </w:r>
            <w:r>
              <w:rPr>
                <w:sz w:val="18"/>
              </w:rPr>
              <w:t>, valorizzabile manualmente dall’operatore.</w:t>
            </w:r>
          </w:p>
          <w:p w:rsidR="00DA531D" w:rsidRPr="00BD54DA" w:rsidRDefault="00DA531D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773F80">
            <w:pPr>
              <w:spacing w:after="0"/>
              <w:rPr>
                <w:color w:val="000000"/>
                <w:sz w:val="18"/>
              </w:rPr>
            </w:pPr>
            <w:r w:rsidRPr="00773F80">
              <w:rPr>
                <w:color w:val="000000"/>
                <w:sz w:val="18"/>
              </w:rPr>
              <w:t>Oggetto Ordinanza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015D32" w:rsidRDefault="00DA531D" w:rsidP="00EC2C9F">
            <w:pPr>
              <w:spacing w:after="0" w:line="240" w:lineRule="auto"/>
              <w:rPr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 </w:t>
            </w:r>
            <w:r w:rsidRPr="00015D32">
              <w:rPr>
                <w:sz w:val="18"/>
              </w:rPr>
              <w:t>Valorizzato dall’operatore tramite la selezione di un valore presente nel seguente elenco:</w:t>
            </w:r>
          </w:p>
          <w:p w:rsidR="00DA531D" w:rsidRPr="00015D32" w:rsidRDefault="00DA531D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 {“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 xml:space="preserve">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015D32">
                <w:rPr>
                  <w:color w:val="000000"/>
                  <w:sz w:val="18"/>
                </w:rPr>
                <w:t>10”</w:t>
              </w:r>
            </w:smartTag>
          </w:p>
          <w:p w:rsidR="00DA531D" w:rsidRPr="00015D32" w:rsidRDefault="00DA531D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>Arresti Domiciliari ex art 89 dpr 309/90”</w:t>
            </w:r>
          </w:p>
          <w:p w:rsidR="00DA531D" w:rsidRPr="00015D32" w:rsidRDefault="00DA531D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 xml:space="preserve">Permanenza in casa 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015D32">
                <w:rPr>
                  <w:color w:val="000000"/>
                  <w:sz w:val="18"/>
                </w:rPr>
                <w:t>10”</w:t>
              </w:r>
            </w:smartTag>
          </w:p>
          <w:p w:rsidR="00DA531D" w:rsidRDefault="00DA531D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>Collocamento in comunità  ex art.  656 comma 10”}</w:t>
            </w:r>
            <w:r>
              <w:rPr>
                <w:color w:val="000000"/>
                <w:sz w:val="18"/>
              </w:rPr>
              <w:t>.</w:t>
            </w:r>
          </w:p>
          <w:p w:rsidR="00DA531D" w:rsidRPr="00015D32" w:rsidRDefault="00DA531D" w:rsidP="00521510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è popolato selezionando dalla tabella &lt;CG_REF_CODES&gt; le tuple aventi il campo &lt;RV_DOMAIN&gt; = “MOTIVO_PROVVEDIMENTO” e &lt;RV_LOW_VALUE&gt; = ad uno valori indicati ne</w:t>
            </w:r>
            <w:r w:rsidRPr="008723B2">
              <w:rPr>
                <w:color w:val="000000"/>
                <w:sz w:val="18"/>
                <w:szCs w:val="18"/>
              </w:rPr>
              <w:t xml:space="preserve">lla </w:t>
            </w:r>
            <w:fldSimple w:instr=" REF _Ref404244880 \h  \* MERGEFORMAT ">
              <w:r w:rsidRPr="007A4E25">
                <w:rPr>
                  <w:sz w:val="18"/>
                  <w:szCs w:val="18"/>
                  <w:u w:val="single"/>
                </w:rPr>
                <w:t xml:space="preserve">Tabella </w:t>
              </w:r>
              <w:r w:rsidRPr="007A4E25">
                <w:rPr>
                  <w:noProof/>
                  <w:sz w:val="18"/>
                  <w:szCs w:val="18"/>
                  <w:u w:val="single"/>
                </w:rPr>
                <w:t>43</w:t>
              </w:r>
              <w:r w:rsidRPr="007A4E25">
                <w:rPr>
                  <w:sz w:val="18"/>
                  <w:szCs w:val="18"/>
                  <w:u w:val="single"/>
                </w:rPr>
                <w:t xml:space="preserve"> - Tabella &lt;CG_REF_CODES&gt;- Ordinanza revoca</w:t>
              </w:r>
            </w:fldSimple>
            <w:r>
              <w:rPr>
                <w:color w:val="000000"/>
                <w:sz w:val="18"/>
                <w:szCs w:val="18"/>
              </w:rPr>
              <w:t>.</w:t>
            </w:r>
          </w:p>
          <w:p w:rsidR="00DA531D" w:rsidRPr="00295A37" w:rsidRDefault="00DA531D" w:rsidP="00521510">
            <w:pPr>
              <w:spacing w:after="0" w:line="240" w:lineRule="auto"/>
              <w:rPr>
                <w:sz w:val="18"/>
                <w:highlight w:val="yellow"/>
              </w:rPr>
            </w:pPr>
            <w:r w:rsidRPr="00015D32">
              <w:rPr>
                <w:color w:val="000000"/>
                <w:sz w:val="18"/>
              </w:rPr>
              <w:t>Prevalorizzato uguale a “-“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 Ordinanza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DA531D" w:rsidRPr="00295A37" w:rsidRDefault="00DA531D" w:rsidP="004776BD">
            <w:pPr>
              <w:spacing w:after="0" w:line="240" w:lineRule="auto"/>
              <w:rPr>
                <w:sz w:val="18"/>
                <w:highlight w:val="yellow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622C58" w:rsidRDefault="00DA531D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22C58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622C58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622C58" w:rsidRDefault="00DA531D" w:rsidP="006A0DF2">
            <w:pPr>
              <w:spacing w:after="0" w:line="240" w:lineRule="auto"/>
              <w:rPr>
                <w:sz w:val="18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</w:tbl>
    <w:p w:rsidR="00DA531D" w:rsidRPr="00DF32AB" w:rsidRDefault="00DA531D" w:rsidP="00AA0C5E">
      <w:pPr>
        <w:pStyle w:val="Caption"/>
        <w:rPr>
          <w:u w:val="single"/>
        </w:rPr>
      </w:pPr>
      <w:bookmarkStart w:id="214" w:name="_Toc406511956"/>
      <w:r w:rsidRPr="00BD54DA">
        <w:rPr>
          <w:u w:val="single"/>
        </w:rPr>
        <w:t xml:space="preserve">Tabella </w:t>
      </w:r>
      <w:r w:rsidRPr="00BD54DA">
        <w:rPr>
          <w:u w:val="single"/>
        </w:rPr>
        <w:fldChar w:fldCharType="begin"/>
      </w:r>
      <w:r w:rsidRPr="00BD54DA">
        <w:rPr>
          <w:u w:val="single"/>
        </w:rPr>
        <w:instrText xml:space="preserve"> SEQ Tabella \* ARABIC </w:instrText>
      </w:r>
      <w:r w:rsidRPr="00BD54DA">
        <w:rPr>
          <w:u w:val="single"/>
        </w:rPr>
        <w:fldChar w:fldCharType="separate"/>
      </w:r>
      <w:r>
        <w:rPr>
          <w:noProof/>
          <w:u w:val="single"/>
        </w:rPr>
        <w:t>28</w:t>
      </w:r>
      <w:r w:rsidRPr="00BD54DA">
        <w:rPr>
          <w:u w:val="single"/>
        </w:rPr>
        <w:fldChar w:fldCharType="end"/>
      </w:r>
      <w:r w:rsidRPr="00BD54DA">
        <w:rPr>
          <w:u w:val="single"/>
        </w:rPr>
        <w:t xml:space="preserve"> – </w:t>
      </w:r>
      <w:r>
        <w:rPr>
          <w:u w:val="single"/>
        </w:rPr>
        <w:t xml:space="preserve">Sezione H - </w:t>
      </w:r>
      <w:r w:rsidRPr="00BD54DA">
        <w:rPr>
          <w:u w:val="single"/>
        </w:rPr>
        <w:t>Ordinanza revoca</w:t>
      </w:r>
      <w:bookmarkEnd w:id="214"/>
    </w:p>
    <w:p w:rsidR="00DA531D" w:rsidRDefault="00DA531D">
      <w:pPr>
        <w:spacing w:after="0" w:line="240" w:lineRule="auto"/>
        <w:rPr>
          <w:sz w:val="16"/>
          <w:szCs w:val="16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DA531D" w:rsidRPr="00BD54DA" w:rsidRDefault="00DA531D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DA531D" w:rsidRPr="00BD54DA" w:rsidRDefault="00DA531D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DA531D" w:rsidRPr="00BD54DA" w:rsidRDefault="00DA531D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275535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Anno </w:t>
            </w:r>
            <w:r>
              <w:rPr>
                <w:color w:val="000000"/>
                <w:sz w:val="18"/>
              </w:rPr>
              <w:t>Decreto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DA531D" w:rsidRPr="00BD54DA" w:rsidRDefault="00DA531D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Numero </w:t>
            </w:r>
            <w:r>
              <w:rPr>
                <w:color w:val="000000"/>
                <w:sz w:val="18"/>
              </w:rPr>
              <w:t>Decreto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DA531D" w:rsidRPr="00BD54DA" w:rsidRDefault="00DA531D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  <w:r w:rsidRPr="002A4FD4">
              <w:rPr>
                <w:color w:val="000000"/>
                <w:sz w:val="18"/>
                <w:highlight w:val="green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DA531D" w:rsidRPr="00C63FA1" w:rsidRDefault="00DA531D" w:rsidP="00B605F1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dall’operatore tramite la selezione di un valore presente nel seguente elenco:</w:t>
            </w:r>
          </w:p>
          <w:p w:rsidR="00DA531D" w:rsidRPr="00C63FA1" w:rsidRDefault="00DA531D" w:rsidP="00B605F1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{“Tribunale di Sorveglianza”</w:t>
            </w:r>
          </w:p>
          <w:p w:rsidR="00DA531D" w:rsidRPr="00C63FA1" w:rsidRDefault="00DA531D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</w:t>
            </w:r>
            <w:r w:rsidRPr="00144732">
              <w:rPr>
                <w:sz w:val="18"/>
                <w:highlight w:val="green"/>
              </w:rPr>
              <w:t>Ufficio</w:t>
            </w:r>
            <w:r w:rsidRPr="00C63FA1">
              <w:rPr>
                <w:sz w:val="18"/>
              </w:rPr>
              <w:t xml:space="preserve"> di Sorveglianza”</w:t>
            </w:r>
          </w:p>
          <w:p w:rsidR="00DA531D" w:rsidRPr="00C63FA1" w:rsidRDefault="00DA531D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 per i Minorenni”</w:t>
            </w:r>
          </w:p>
          <w:p w:rsidR="00DA531D" w:rsidRPr="00C63FA1" w:rsidRDefault="00DA531D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“Tribunale per Minorenni in funzione di Tribunale di Sorveglianza”}.</w:t>
            </w:r>
          </w:p>
          <w:p w:rsidR="00DA531D" w:rsidRDefault="00DA531D" w:rsidP="00B65500">
            <w:pPr>
              <w:spacing w:after="0" w:line="240" w:lineRule="auto"/>
              <w:rPr>
                <w:sz w:val="18"/>
              </w:rPr>
            </w:pPr>
            <w:r w:rsidRPr="00887CEA">
              <w:rPr>
                <w:sz w:val="18"/>
                <w:highlight w:val="green"/>
              </w:rPr>
              <w:t xml:space="preserve">L’elenco è popolato selezionando le voci dalla tabella &lt;CG_REF_CODES&gt;  aventi </w:t>
            </w:r>
            <w:r w:rsidRPr="00887CEA">
              <w:rPr>
                <w:color w:val="000000"/>
                <w:sz w:val="18"/>
                <w:highlight w:val="green"/>
              </w:rPr>
              <w:t>&lt;RV_DOMAIN&gt; = “TIPO_UFFICIO” e &lt;RV_LOW_VALUE&gt; = ad uno dei seguenti valori “TDS”,”UDS”,”TDSM” e  ”UDSM”.</w:t>
            </w:r>
          </w:p>
          <w:p w:rsidR="00DA531D" w:rsidRPr="00C63FA1" w:rsidRDefault="00DA531D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Prevalorizzato uguale a “-”.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 in relazione alla selezione della Autorità, valorizzabile manualmente dall’operatore.</w:t>
            </w:r>
          </w:p>
          <w:p w:rsidR="00DA531D" w:rsidRPr="00C63FA1" w:rsidRDefault="00DA531D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Oggetto Decreto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015D32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015D32" w:rsidRDefault="00DA531D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sz w:val="18"/>
              </w:rPr>
              <w:t>Valorizzato dall’operatore tramite la selezione di un valore presente nel seguente elenco:</w:t>
            </w:r>
          </w:p>
          <w:p w:rsidR="00DA531D" w:rsidRPr="00015D32" w:rsidRDefault="00DA531D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{“Sospensione provvisoria  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015D32">
                <w:rPr>
                  <w:color w:val="000000"/>
                  <w:sz w:val="18"/>
                </w:rPr>
                <w:t>10”</w:t>
              </w:r>
            </w:smartTag>
            <w:r w:rsidRPr="00015D32">
              <w:rPr>
                <w:color w:val="000000"/>
                <w:sz w:val="18"/>
              </w:rPr>
              <w:t xml:space="preserve">, </w:t>
            </w:r>
          </w:p>
          <w:p w:rsidR="00DA531D" w:rsidRPr="00015D32" w:rsidRDefault="00DA531D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“Sospensione provvisoria Domiciliari ex art. 89 dpr 309/90”, </w:t>
            </w:r>
          </w:p>
          <w:p w:rsidR="00DA531D" w:rsidRPr="00015D32" w:rsidRDefault="00DA531D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“Sospensione provvisoria Permanenza in Casa”,</w:t>
            </w:r>
          </w:p>
          <w:p w:rsidR="00DA531D" w:rsidRDefault="00DA531D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”Sospensione provvisoria Collocamento in Comunità”}</w:t>
            </w:r>
            <w:r>
              <w:rPr>
                <w:color w:val="000000"/>
                <w:sz w:val="18"/>
              </w:rPr>
              <w:t>.</w:t>
            </w:r>
          </w:p>
          <w:p w:rsidR="00DA531D" w:rsidRPr="00015D32" w:rsidRDefault="00DA531D" w:rsidP="008723B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è popolato selezionando dalla tabella &lt;CG_REF_CODES&gt; le tuple aventi il campo &lt;RV_DOMAIN&gt; = “MOTIVO_PROVVEDIMENTO” e &lt;RV_LOW_VALUE&gt; = ad uno valori indicati ne</w:t>
            </w:r>
            <w:r w:rsidRPr="008723B2">
              <w:rPr>
                <w:color w:val="000000"/>
                <w:sz w:val="18"/>
                <w:szCs w:val="18"/>
              </w:rPr>
              <w:t>lla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fldSimple w:instr=" REF _Ref404244933 \h  \* MERGEFORMAT ">
              <w:r w:rsidRPr="007A4E25">
                <w:rPr>
                  <w:sz w:val="18"/>
                  <w:szCs w:val="18"/>
                  <w:u w:val="single"/>
                </w:rPr>
                <w:t xml:space="preserve">Tabella </w:t>
              </w:r>
              <w:r w:rsidRPr="007A4E25">
                <w:rPr>
                  <w:noProof/>
                  <w:sz w:val="18"/>
                  <w:szCs w:val="18"/>
                  <w:u w:val="single"/>
                </w:rPr>
                <w:t>42</w:t>
              </w:r>
              <w:r w:rsidRPr="007A4E25">
                <w:rPr>
                  <w:sz w:val="18"/>
                  <w:szCs w:val="18"/>
                  <w:u w:val="single"/>
                </w:rPr>
                <w:t xml:space="preserve"> - Tabella &lt;CG_REF_CODES&gt;-Decreto sospensione</w:t>
              </w:r>
            </w:fldSimple>
            <w:r w:rsidRPr="008723B2">
              <w:rPr>
                <w:color w:val="000000"/>
                <w:sz w:val="18"/>
                <w:szCs w:val="18"/>
              </w:rPr>
              <w:t>.</w:t>
            </w:r>
          </w:p>
          <w:p w:rsidR="00DA531D" w:rsidRPr="00015D32" w:rsidRDefault="00DA531D" w:rsidP="004776BD">
            <w:pPr>
              <w:pStyle w:val="Nessunaspaziatura1"/>
              <w:rPr>
                <w:sz w:val="20"/>
              </w:rPr>
            </w:pPr>
            <w:r w:rsidRPr="00015D32">
              <w:rPr>
                <w:sz w:val="18"/>
              </w:rPr>
              <w:t>Prevalorizzato uguale a “-”.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 decreto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295A37" w:rsidRDefault="00DA531D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75535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275535" w:rsidRDefault="00DA531D" w:rsidP="006A0DF2">
            <w:pPr>
              <w:spacing w:after="0" w:line="240" w:lineRule="auto"/>
              <w:rPr>
                <w:sz w:val="18"/>
              </w:rPr>
            </w:pPr>
            <w:r w:rsidRPr="00275535">
              <w:rPr>
                <w:sz w:val="18"/>
              </w:rPr>
              <w:t>Prevalorizzato come selezionato</w:t>
            </w:r>
            <w:r>
              <w:rPr>
                <w:sz w:val="18"/>
              </w:rPr>
              <w:t>, modificabile dall’operatore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Eseguita Magistrato Sorveglianza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295A37" w:rsidRDefault="00DA531D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Ingresso in Carcere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4776BD">
            <w:pPr>
              <w:spacing w:after="0" w:line="240" w:lineRule="auto"/>
              <w:rPr>
                <w:sz w:val="18"/>
              </w:rPr>
            </w:pPr>
            <w:r w:rsidRPr="00442A48">
              <w:rPr>
                <w:sz w:val="18"/>
              </w:rPr>
              <w:t>Visibile solo se misura eseguita da Magistrato di Sorvegli</w:t>
            </w:r>
            <w:r>
              <w:rPr>
                <w:sz w:val="18"/>
              </w:rPr>
              <w:t>a</w:t>
            </w:r>
            <w:r w:rsidRPr="00442A48">
              <w:rPr>
                <w:sz w:val="18"/>
              </w:rPr>
              <w:t>nza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</w:tbl>
    <w:p w:rsidR="00DA531D" w:rsidRDefault="00DA531D" w:rsidP="00A17C64">
      <w:pPr>
        <w:pStyle w:val="Caption"/>
        <w:rPr>
          <w:u w:val="single"/>
        </w:rPr>
      </w:pPr>
      <w:bookmarkStart w:id="215" w:name="_Toc406511957"/>
      <w:r w:rsidRPr="00BD54DA">
        <w:rPr>
          <w:u w:val="single"/>
        </w:rPr>
        <w:t xml:space="preserve">Tabella </w:t>
      </w:r>
      <w:r w:rsidRPr="00BD54DA">
        <w:rPr>
          <w:u w:val="single"/>
        </w:rPr>
        <w:fldChar w:fldCharType="begin"/>
      </w:r>
      <w:r w:rsidRPr="00BD54DA">
        <w:rPr>
          <w:u w:val="single"/>
        </w:rPr>
        <w:instrText xml:space="preserve"> SEQ Tabella \* ARABIC </w:instrText>
      </w:r>
      <w:r w:rsidRPr="00BD54DA">
        <w:rPr>
          <w:u w:val="single"/>
        </w:rPr>
        <w:fldChar w:fldCharType="separate"/>
      </w:r>
      <w:r>
        <w:rPr>
          <w:noProof/>
          <w:u w:val="single"/>
        </w:rPr>
        <w:t>29</w:t>
      </w:r>
      <w:r w:rsidRPr="00BD54DA">
        <w:rPr>
          <w:u w:val="single"/>
        </w:rPr>
        <w:fldChar w:fldCharType="end"/>
      </w:r>
      <w:r w:rsidRPr="00BD54DA">
        <w:rPr>
          <w:u w:val="single"/>
        </w:rPr>
        <w:t xml:space="preserve"> – </w:t>
      </w:r>
      <w:r>
        <w:rPr>
          <w:u w:val="single"/>
        </w:rPr>
        <w:t xml:space="preserve">Sezione I – </w:t>
      </w:r>
      <w:r w:rsidRPr="00BD54DA">
        <w:rPr>
          <w:u w:val="single"/>
        </w:rPr>
        <w:t>Decreto</w:t>
      </w:r>
      <w:r>
        <w:rPr>
          <w:u w:val="single"/>
        </w:rPr>
        <w:t xml:space="preserve"> Sospensione</w:t>
      </w:r>
      <w:bookmarkEnd w:id="215"/>
    </w:p>
    <w:p w:rsidR="00DA531D" w:rsidRPr="00D221D3" w:rsidRDefault="00DA531D" w:rsidP="00D221D3"/>
    <w:p w:rsidR="00DA531D" w:rsidRDefault="00DA531D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BD54D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DA531D" w:rsidRPr="00BD54DA" w:rsidRDefault="00DA531D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DA531D" w:rsidRPr="00BD54DA" w:rsidRDefault="00DA531D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DA531D" w:rsidRPr="00BD54DA" w:rsidRDefault="00DA531D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E04583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Anno </w:t>
            </w:r>
            <w:r w:rsidRPr="00E04583">
              <w:rPr>
                <w:color w:val="000000"/>
                <w:sz w:val="18"/>
                <w:highlight w:val="green"/>
              </w:rPr>
              <w:t>Decisione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DA531D" w:rsidRPr="00BD54DA" w:rsidRDefault="00DA531D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Numero </w:t>
            </w:r>
            <w:r w:rsidRPr="00E04583">
              <w:rPr>
                <w:color w:val="000000"/>
                <w:sz w:val="18"/>
                <w:highlight w:val="green"/>
              </w:rPr>
              <w:t>Decisione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DA531D" w:rsidRPr="00BD54DA" w:rsidRDefault="00DA531D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  <w:r w:rsidRPr="002A4FD4">
              <w:rPr>
                <w:color w:val="000000"/>
                <w:sz w:val="18"/>
                <w:highlight w:val="green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DB0016" w:rsidRDefault="00DA531D" w:rsidP="006A0DF2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535C12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Popolato tramite elenco uffici prelevato da tabella &lt;CG_REF_CODES&gt;  con campo &lt;RV_DOMAIN&gt; = ‘TIPO_UFFICIO’.</w:t>
            </w:r>
          </w:p>
          <w:p w:rsidR="00DA531D" w:rsidRPr="00C63FA1" w:rsidRDefault="00DA531D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dall’operatore tramite la selezione di un valore presente nel seguente elenco:</w:t>
            </w:r>
          </w:p>
          <w:p w:rsidR="00DA531D" w:rsidRPr="00C63FA1" w:rsidRDefault="00DA531D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{ “Tribunale di Sorveglianza”</w:t>
            </w:r>
          </w:p>
          <w:p w:rsidR="00DA531D" w:rsidRPr="00C63FA1" w:rsidRDefault="00DA531D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</w:t>
            </w:r>
            <w:r w:rsidRPr="00144732">
              <w:rPr>
                <w:sz w:val="18"/>
                <w:highlight w:val="green"/>
              </w:rPr>
              <w:t>Ufficio</w:t>
            </w:r>
            <w:r w:rsidRPr="00C63FA1">
              <w:rPr>
                <w:sz w:val="18"/>
              </w:rPr>
              <w:t xml:space="preserve"> di Sorveglianza”</w:t>
            </w:r>
          </w:p>
          <w:p w:rsidR="00DA531D" w:rsidRPr="00C63FA1" w:rsidRDefault="00DA531D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 per i Minorenni”</w:t>
            </w:r>
          </w:p>
          <w:p w:rsidR="00DA531D" w:rsidRDefault="00DA531D" w:rsidP="00887CEA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“Tribunale per Minorenni in funzione di Tribunale di Sorveglianza”}.</w:t>
            </w:r>
          </w:p>
          <w:p w:rsidR="00DA531D" w:rsidRDefault="00DA531D" w:rsidP="00887CEA">
            <w:pPr>
              <w:spacing w:after="0" w:line="240" w:lineRule="auto"/>
              <w:rPr>
                <w:sz w:val="18"/>
              </w:rPr>
            </w:pPr>
            <w:r w:rsidRPr="00887CEA">
              <w:rPr>
                <w:sz w:val="18"/>
                <w:highlight w:val="green"/>
              </w:rPr>
              <w:t xml:space="preserve">L’elenco è popolato selezionando le voci dalla tabella &lt;CG_REF_CODES&gt;  aventi </w:t>
            </w:r>
            <w:r w:rsidRPr="00887CEA">
              <w:rPr>
                <w:color w:val="000000"/>
                <w:sz w:val="18"/>
                <w:highlight w:val="green"/>
              </w:rPr>
              <w:t>&lt;RV_DOMAIN&gt; = “TIPO_UFFICIO” e &lt;RV_LOW_VALUE&gt; = ad uno dei seguenti valori “TDS”,”UDS”,”TDSM” e  ”UDSM”.</w:t>
            </w:r>
          </w:p>
          <w:p w:rsidR="00DA531D" w:rsidRPr="00C63FA1" w:rsidRDefault="00DA531D" w:rsidP="00887CEA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Prevalorizzato uguale a “-”.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BD54D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63FA1" w:rsidRDefault="00DA531D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Autorità, valorizzabile manualmente dall’operatore.</w:t>
            </w:r>
          </w:p>
          <w:p w:rsidR="00DA531D" w:rsidRPr="00C63FA1" w:rsidRDefault="00DA531D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BD54D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D51528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Tipo Provvedimento</w:t>
            </w:r>
          </w:p>
        </w:tc>
        <w:tc>
          <w:tcPr>
            <w:tcW w:w="377" w:type="dxa"/>
            <w:vAlign w:val="center"/>
          </w:tcPr>
          <w:p w:rsidR="00DA531D" w:rsidRPr="00D51528" w:rsidRDefault="00DA531D" w:rsidP="006A0DF2">
            <w:pPr>
              <w:jc w:val="center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D51528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D51528" w:rsidRDefault="00DA531D" w:rsidP="00015D32">
            <w:pPr>
              <w:spacing w:after="0" w:line="240" w:lineRule="auto"/>
              <w:rPr>
                <w:sz w:val="18"/>
              </w:rPr>
            </w:pPr>
            <w:r w:rsidRPr="00D51528">
              <w:rPr>
                <w:sz w:val="18"/>
              </w:rPr>
              <w:t>Valorizzato dall’operatore tramite la selezione di un valore presente nel seguente elenco:</w:t>
            </w:r>
          </w:p>
          <w:p w:rsidR="00DA531D" w:rsidRPr="00D51528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{“Decreto”</w:t>
            </w:r>
            <w:r>
              <w:rPr>
                <w:color w:val="000000"/>
                <w:sz w:val="18"/>
              </w:rPr>
              <w:t xml:space="preserve">, </w:t>
            </w:r>
            <w:r w:rsidRPr="00D51528">
              <w:rPr>
                <w:color w:val="000000"/>
                <w:sz w:val="18"/>
              </w:rPr>
              <w:t>“Ordinanza”}.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sz w:val="18"/>
              </w:rPr>
              <w:t>Prevalorizzato uguale a “Ordinanza</w:t>
            </w:r>
            <w:r w:rsidRPr="00DB0016">
              <w:rPr>
                <w:sz w:val="18"/>
              </w:rPr>
              <w:t>”.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8723B2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8723B2" w:rsidRDefault="00DA531D" w:rsidP="00773F80">
            <w:pPr>
              <w:spacing w:after="0"/>
              <w:rPr>
                <w:color w:val="000000"/>
                <w:sz w:val="18"/>
              </w:rPr>
            </w:pPr>
            <w:r w:rsidRPr="008723B2">
              <w:rPr>
                <w:color w:val="000000"/>
                <w:sz w:val="18"/>
              </w:rPr>
              <w:t>Oggetto Decisione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  <w:r w:rsidRPr="00E5295F">
              <w:rPr>
                <w:color w:val="000000"/>
                <w:sz w:val="18"/>
                <w:highlight w:val="green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A367F5" w:rsidRDefault="00DA531D" w:rsidP="006A0DF2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6876" w:type="dxa"/>
            <w:vAlign w:val="center"/>
          </w:tcPr>
          <w:p w:rsidR="00DA531D" w:rsidRPr="008723B2" w:rsidRDefault="00DA531D" w:rsidP="004776BD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Se l’operatore seleziona “Ufficio Emittente” = a  “Tribunale di Sorveglianza” oppure = a “Tribunale per Minorenni in funzione di Tribunale di Sorveglianza”,  valorizzato dall’operatore tramite la selezione di un valore presente nel seguente elenco:</w:t>
            </w:r>
          </w:p>
          <w:p w:rsidR="00DA531D" w:rsidRPr="00D221D3" w:rsidRDefault="00DA531D" w:rsidP="00D221D3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{</w:t>
            </w:r>
            <w:r w:rsidRPr="00D221D3">
              <w:rPr>
                <w:sz w:val="18"/>
              </w:rPr>
              <w:t xml:space="preserve">“Rigetto revoca  prosecuzione 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D221D3">
                <w:rPr>
                  <w:sz w:val="18"/>
                </w:rPr>
                <w:t>10”</w:t>
              </w:r>
            </w:smartTag>
          </w:p>
          <w:p w:rsidR="00DA531D" w:rsidRPr="00D221D3" w:rsidRDefault="00DA531D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>“Rigetto revoca  prosecuzione Arresti Domiciliari ex art 89 dpr 309/90”</w:t>
            </w:r>
          </w:p>
          <w:p w:rsidR="00DA531D" w:rsidRPr="00D221D3" w:rsidRDefault="00DA531D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 xml:space="preserve">“Rigetto revoca  prosecuzione permanenza in casa 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D221D3">
                <w:rPr>
                  <w:sz w:val="18"/>
                </w:rPr>
                <w:t>10”</w:t>
              </w:r>
            </w:smartTag>
          </w:p>
          <w:p w:rsidR="00DA531D" w:rsidRDefault="00DA531D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>“Rigetto revoca  prosecuzione collocamento in comunità  ex art.  656 comma 10”}</w:t>
            </w:r>
            <w:r>
              <w:rPr>
                <w:sz w:val="18"/>
              </w:rPr>
              <w:t>.</w:t>
            </w:r>
          </w:p>
          <w:p w:rsidR="00DA531D" w:rsidRDefault="00DA531D" w:rsidP="00A13476">
            <w:pPr>
              <w:spacing w:after="0" w:line="240" w:lineRule="auto"/>
              <w:rPr>
                <w:sz w:val="18"/>
              </w:rPr>
            </w:pPr>
          </w:p>
          <w:p w:rsidR="00DA531D" w:rsidRPr="008723B2" w:rsidRDefault="00DA531D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Se l’operatore seleziona “Ufficio Emittente” = a  “Magistrato di Sorveglianza” oppure = a “Magistrato di Sorveglianza per Minorenni”,  valorizzato dall’operatore tramite la selezione di un valore presente nel seguente elenco:</w:t>
            </w:r>
          </w:p>
          <w:p w:rsidR="00DA531D" w:rsidRPr="008723B2" w:rsidRDefault="00DA531D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 xml:space="preserve">{“Perdita di efficacia -  Sospensione provvisoria  prosecuzione 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8723B2">
                <w:rPr>
                  <w:sz w:val="18"/>
                </w:rPr>
                <w:t>10”</w:t>
              </w:r>
            </w:smartTag>
          </w:p>
          <w:p w:rsidR="00DA531D" w:rsidRPr="008723B2" w:rsidRDefault="00DA531D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“Perdita di efficacia - Sospensione provvisoria  prosecuzione Arresti Domiciliari ex art 89 dpr 309/90”</w:t>
            </w:r>
          </w:p>
          <w:p w:rsidR="00DA531D" w:rsidRPr="008723B2" w:rsidRDefault="00DA531D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 xml:space="preserve">“Perdita di efficacia - Sospensione provvisoria  prosecuzione permanenza in casa 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8723B2">
                <w:rPr>
                  <w:sz w:val="18"/>
                </w:rPr>
                <w:t>10”</w:t>
              </w:r>
            </w:smartTag>
          </w:p>
          <w:p w:rsidR="00DA531D" w:rsidRPr="008723B2" w:rsidRDefault="00DA531D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 xml:space="preserve">“Perdita di efficacia - Sospensione provvisoria  prosecuzione collocamento in comunità  ex art. 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8723B2">
                <w:rPr>
                  <w:sz w:val="18"/>
                </w:rPr>
                <w:t>10”</w:t>
              </w:r>
            </w:smartTag>
            <w:r w:rsidRPr="008723B2">
              <w:rPr>
                <w:sz w:val="18"/>
              </w:rPr>
              <w:t>.</w:t>
            </w:r>
          </w:p>
          <w:p w:rsidR="00DA531D" w:rsidRPr="008723B2" w:rsidRDefault="00DA531D" w:rsidP="008723B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8723B2">
              <w:rPr>
                <w:color w:val="000000"/>
                <w:sz w:val="18"/>
                <w:szCs w:val="18"/>
              </w:rPr>
              <w:t xml:space="preserve">L’elenco è popolato selezionando dalla tabella &lt;CG_REF_CODES&gt; le tuple aventi il campo &lt;RV_DOMAIN&gt; = “MOTIVO_PROVVEDIMENTO” e &lt;RV_LOW_VALUE&gt; = ad uno valori indicati nella </w:t>
            </w:r>
            <w:fldSimple w:instr=" REF _Ref404244970 \h  \* MERGEFORMAT ">
              <w:r w:rsidRPr="007A4E25">
                <w:rPr>
                  <w:sz w:val="18"/>
                  <w:szCs w:val="18"/>
                  <w:u w:val="single"/>
                </w:rPr>
                <w:t xml:space="preserve">Tabella </w:t>
              </w:r>
              <w:r w:rsidRPr="007A4E25">
                <w:rPr>
                  <w:noProof/>
                  <w:sz w:val="18"/>
                  <w:szCs w:val="18"/>
                  <w:u w:val="single"/>
                </w:rPr>
                <w:t>44</w:t>
              </w:r>
              <w:r w:rsidRPr="007A4E25">
                <w:rPr>
                  <w:sz w:val="18"/>
                  <w:szCs w:val="18"/>
                  <w:u w:val="single"/>
                </w:rPr>
                <w:t xml:space="preserve"> - Tabella &lt;CG_REF_CODES&gt;- Ordinanza/decreto  ripristino</w:t>
              </w:r>
            </w:fldSimple>
            <w:r w:rsidRPr="008723B2">
              <w:rPr>
                <w:color w:val="000000"/>
                <w:sz w:val="18"/>
                <w:szCs w:val="18"/>
              </w:rPr>
              <w:t>.</w:t>
            </w:r>
          </w:p>
          <w:p w:rsidR="00DA531D" w:rsidRPr="00A367F5" w:rsidRDefault="00DA531D" w:rsidP="00A13476">
            <w:pPr>
              <w:spacing w:after="0" w:line="240" w:lineRule="auto"/>
              <w:rPr>
                <w:sz w:val="18"/>
                <w:highlight w:val="green"/>
              </w:rPr>
            </w:pPr>
            <w:r w:rsidRPr="00D51528">
              <w:rPr>
                <w:sz w:val="18"/>
              </w:rPr>
              <w:t>Prevalorizzato uguale a “-”.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A367F5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A367F5" w:rsidRDefault="00DA531D" w:rsidP="00773F80">
            <w:pPr>
              <w:spacing w:after="0"/>
              <w:rPr>
                <w:color w:val="000000"/>
                <w:sz w:val="18"/>
              </w:rPr>
            </w:pPr>
            <w:r w:rsidRPr="00A367F5">
              <w:rPr>
                <w:color w:val="000000"/>
                <w:sz w:val="18"/>
              </w:rPr>
              <w:t>Data Emissione Decisione</w:t>
            </w:r>
          </w:p>
        </w:tc>
        <w:tc>
          <w:tcPr>
            <w:tcW w:w="377" w:type="dxa"/>
            <w:vAlign w:val="center"/>
          </w:tcPr>
          <w:p w:rsidR="00DA531D" w:rsidRPr="00BD54D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BD54D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DA531D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DA531D" w:rsidRPr="00BD54DA" w:rsidRDefault="00DA531D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6D4B64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D4B64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Luogo della Detenzione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046F49" w:rsidRDefault="00DA531D" w:rsidP="006A0DF2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>1000</w:t>
            </w:r>
            <w:r w:rsidRPr="00046F49">
              <w:rPr>
                <w:sz w:val="18"/>
              </w:rPr>
              <w:t xml:space="preserve"> caratteri alfanumerici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6D4B64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D4B64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046F49" w:rsidRDefault="00DA531D" w:rsidP="00622C58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046F49">
              <w:rPr>
                <w:sz w:val="18"/>
              </w:rPr>
              <w:t>caratteri alfanumerici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6D4B64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D4B64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295A37" w:rsidRDefault="00DA531D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6D4B64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D4B64" w:rsidRDefault="00DA531D" w:rsidP="00D221D3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 xml:space="preserve">Eseguita </w:t>
            </w:r>
            <w:r>
              <w:rPr>
                <w:color w:val="000000"/>
                <w:sz w:val="18"/>
              </w:rPr>
              <w:t xml:space="preserve">dalla </w:t>
            </w:r>
            <w:r w:rsidRPr="006D4B64">
              <w:rPr>
                <w:color w:val="000000"/>
                <w:sz w:val="18"/>
              </w:rPr>
              <w:t>Sorveglianza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295A37" w:rsidRDefault="00DA531D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78009A" w:rsidRDefault="00DA531D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78009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Data Scarcerazione</w:t>
            </w:r>
          </w:p>
        </w:tc>
        <w:tc>
          <w:tcPr>
            <w:tcW w:w="377" w:type="dxa"/>
            <w:vAlign w:val="center"/>
          </w:tcPr>
          <w:p w:rsidR="00DA531D" w:rsidRPr="0078009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78009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78009A" w:rsidRDefault="00DA531D" w:rsidP="004776BD">
            <w:pPr>
              <w:spacing w:after="0" w:line="240" w:lineRule="auto"/>
              <w:rPr>
                <w:sz w:val="18"/>
              </w:rPr>
            </w:pPr>
            <w:r w:rsidRPr="0078009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78009A">
                <w:rPr>
                  <w:sz w:val="18"/>
                </w:rPr>
                <w:t>2 mm</w:t>
              </w:r>
            </w:smartTag>
            <w:r w:rsidRPr="0078009A">
              <w:rPr>
                <w:sz w:val="18"/>
              </w:rPr>
              <w:t xml:space="preserve"> 4 anno) – controllare correttezza formale data  </w:t>
            </w:r>
          </w:p>
          <w:p w:rsidR="00DA531D" w:rsidRPr="0078009A" w:rsidRDefault="00DA531D" w:rsidP="004776BD">
            <w:pPr>
              <w:spacing w:after="0" w:line="240" w:lineRule="auto"/>
              <w:rPr>
                <w:sz w:val="18"/>
              </w:rPr>
            </w:pPr>
            <w:r w:rsidRPr="0078009A">
              <w:rPr>
                <w:sz w:val="18"/>
              </w:rPr>
              <w:t>Data iscrizione procedimento &lt;= data &lt;= data di sistema</w:t>
            </w:r>
          </w:p>
        </w:tc>
      </w:tr>
    </w:tbl>
    <w:p w:rsidR="00DA531D" w:rsidRDefault="00DA531D" w:rsidP="00A17C64">
      <w:pPr>
        <w:pStyle w:val="Caption"/>
        <w:rPr>
          <w:u w:val="single"/>
        </w:rPr>
      </w:pPr>
      <w:bookmarkStart w:id="216" w:name="_Toc406511958"/>
      <w:r w:rsidRPr="0078009A">
        <w:rPr>
          <w:u w:val="single"/>
        </w:rPr>
        <w:t xml:space="preserve">Tabella </w:t>
      </w:r>
      <w:r w:rsidRPr="0078009A">
        <w:rPr>
          <w:u w:val="single"/>
        </w:rPr>
        <w:fldChar w:fldCharType="begin"/>
      </w:r>
      <w:r w:rsidRPr="0078009A">
        <w:rPr>
          <w:u w:val="single"/>
        </w:rPr>
        <w:instrText xml:space="preserve"> SEQ Tabella \* ARABIC </w:instrText>
      </w:r>
      <w:r w:rsidRPr="0078009A">
        <w:rPr>
          <w:u w:val="single"/>
        </w:rPr>
        <w:fldChar w:fldCharType="separate"/>
      </w:r>
      <w:r>
        <w:rPr>
          <w:noProof/>
          <w:u w:val="single"/>
        </w:rPr>
        <w:t>30</w:t>
      </w:r>
      <w:r w:rsidRPr="0078009A">
        <w:rPr>
          <w:u w:val="single"/>
        </w:rPr>
        <w:fldChar w:fldCharType="end"/>
      </w:r>
      <w:r w:rsidRPr="0078009A">
        <w:rPr>
          <w:u w:val="single"/>
        </w:rPr>
        <w:t xml:space="preserve"> –  </w:t>
      </w:r>
      <w:r>
        <w:rPr>
          <w:u w:val="single"/>
        </w:rPr>
        <w:t>Sezione L</w:t>
      </w:r>
      <w:r w:rsidRPr="0078009A">
        <w:rPr>
          <w:u w:val="single"/>
        </w:rPr>
        <w:t xml:space="preserve"> </w:t>
      </w:r>
      <w:r>
        <w:rPr>
          <w:u w:val="single"/>
        </w:rPr>
        <w:t>–</w:t>
      </w:r>
      <w:r w:rsidRPr="0078009A">
        <w:rPr>
          <w:u w:val="single"/>
        </w:rPr>
        <w:t xml:space="preserve"> Ordinanza</w:t>
      </w:r>
      <w:r>
        <w:rPr>
          <w:u w:val="single"/>
        </w:rPr>
        <w:t>/Decreto</w:t>
      </w:r>
      <w:r w:rsidRPr="0078009A">
        <w:rPr>
          <w:u w:val="single"/>
        </w:rPr>
        <w:t xml:space="preserve"> ripristino</w:t>
      </w:r>
      <w:bookmarkEnd w:id="216"/>
    </w:p>
    <w:p w:rsidR="00DA531D" w:rsidRPr="005B1281" w:rsidRDefault="00DA531D" w:rsidP="00A17C64">
      <w:pPr>
        <w:rPr>
          <w:sz w:val="16"/>
          <w:szCs w:val="16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78009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78009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78009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78009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78009A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78009A" w:rsidRDefault="00DA531D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78009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Cognome Magistrato</w:t>
            </w:r>
          </w:p>
        </w:tc>
        <w:tc>
          <w:tcPr>
            <w:tcW w:w="377" w:type="dxa"/>
            <w:vAlign w:val="center"/>
          </w:tcPr>
          <w:p w:rsidR="00DA531D" w:rsidRPr="0078009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78009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78009A" w:rsidRDefault="00DA531D" w:rsidP="006A0DF2">
            <w:pPr>
              <w:spacing w:after="0" w:line="240" w:lineRule="auto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Valorizzato il  magistrato tramite la funzione di “Ricerca Magistrato Ufficio”.</w:t>
            </w:r>
          </w:p>
          <w:p w:rsidR="00DA531D" w:rsidRPr="0078009A" w:rsidRDefault="00DA531D" w:rsidP="006A0DF2">
            <w:pPr>
              <w:spacing w:after="0" w:line="240" w:lineRule="auto"/>
              <w:rPr>
                <w:sz w:val="18"/>
              </w:rPr>
            </w:pPr>
            <w:r w:rsidRPr="0078009A">
              <w:rPr>
                <w:color w:val="000000"/>
                <w:sz w:val="18"/>
              </w:rPr>
              <w:t>Prevalorizzato con il magistrato assegnato al procedimento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sz w:val="18"/>
              </w:rPr>
              <w:t>modificabile dall’operatore</w:t>
            </w:r>
          </w:p>
        </w:tc>
      </w:tr>
      <w:tr w:rsidR="00DA531D" w:rsidRPr="00295A37" w:rsidTr="006A0DF2">
        <w:tc>
          <w:tcPr>
            <w:tcW w:w="386" w:type="dxa"/>
            <w:vAlign w:val="center"/>
          </w:tcPr>
          <w:p w:rsidR="00DA531D" w:rsidRPr="0078009A" w:rsidRDefault="00DA531D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78009A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Nome Magistrato</w:t>
            </w:r>
          </w:p>
        </w:tc>
        <w:tc>
          <w:tcPr>
            <w:tcW w:w="377" w:type="dxa"/>
            <w:vAlign w:val="center"/>
          </w:tcPr>
          <w:p w:rsidR="00DA531D" w:rsidRPr="0078009A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78009A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78009A" w:rsidRDefault="00DA531D" w:rsidP="006A0DF2">
            <w:pPr>
              <w:spacing w:after="0" w:line="240" w:lineRule="auto"/>
              <w:rPr>
                <w:sz w:val="18"/>
              </w:rPr>
            </w:pPr>
          </w:p>
        </w:tc>
      </w:tr>
    </w:tbl>
    <w:p w:rsidR="00DA531D" w:rsidRDefault="00DA531D" w:rsidP="00A17C64">
      <w:pPr>
        <w:pStyle w:val="Caption"/>
        <w:rPr>
          <w:u w:val="single"/>
        </w:rPr>
      </w:pPr>
      <w:bookmarkStart w:id="217" w:name="_Toc406511959"/>
      <w:r w:rsidRPr="0078009A">
        <w:rPr>
          <w:u w:val="single"/>
        </w:rPr>
        <w:t xml:space="preserve">Tabella </w:t>
      </w:r>
      <w:r w:rsidRPr="0078009A">
        <w:rPr>
          <w:u w:val="single"/>
        </w:rPr>
        <w:fldChar w:fldCharType="begin"/>
      </w:r>
      <w:r w:rsidRPr="0078009A">
        <w:rPr>
          <w:u w:val="single"/>
        </w:rPr>
        <w:instrText xml:space="preserve"> SEQ Tabella \* ARABIC </w:instrText>
      </w:r>
      <w:r w:rsidRPr="0078009A">
        <w:rPr>
          <w:u w:val="single"/>
        </w:rPr>
        <w:fldChar w:fldCharType="separate"/>
      </w:r>
      <w:r>
        <w:rPr>
          <w:noProof/>
          <w:u w:val="single"/>
        </w:rPr>
        <w:t>31</w:t>
      </w:r>
      <w:r w:rsidRPr="0078009A">
        <w:rPr>
          <w:u w:val="single"/>
        </w:rPr>
        <w:fldChar w:fldCharType="end"/>
      </w:r>
      <w:r w:rsidRPr="0078009A">
        <w:rPr>
          <w:u w:val="single"/>
        </w:rPr>
        <w:t xml:space="preserve"> –  Sezione </w:t>
      </w:r>
      <w:r>
        <w:rPr>
          <w:u w:val="single"/>
        </w:rPr>
        <w:t xml:space="preserve">M </w:t>
      </w:r>
      <w:r w:rsidRPr="0078009A">
        <w:rPr>
          <w:u w:val="single"/>
        </w:rPr>
        <w:t>- Magistrato firmatario</w:t>
      </w:r>
      <w:bookmarkEnd w:id="217"/>
    </w:p>
    <w:p w:rsidR="00DA531D" w:rsidRDefault="00DA531D" w:rsidP="00A17C6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F4063D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F4063D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F4063D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F4063D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F4063D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F4063D" w:rsidRDefault="00DA531D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F4063D" w:rsidTr="006A0DF2">
        <w:tc>
          <w:tcPr>
            <w:tcW w:w="386" w:type="dxa"/>
            <w:vAlign w:val="center"/>
          </w:tcPr>
          <w:p w:rsidR="00DA531D" w:rsidRPr="00F4063D" w:rsidRDefault="00DA531D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F4063D" w:rsidRDefault="00DA531D" w:rsidP="0034292C">
            <w:pPr>
              <w:spacing w:after="0" w:line="240" w:lineRule="auto"/>
              <w:rPr>
                <w:sz w:val="18"/>
              </w:rPr>
            </w:pPr>
            <w:r w:rsidRPr="003B3CB8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DA531D" w:rsidRPr="00F4063D" w:rsidTr="006A0DF2">
        <w:tc>
          <w:tcPr>
            <w:tcW w:w="386" w:type="dxa"/>
            <w:vAlign w:val="center"/>
          </w:tcPr>
          <w:p w:rsidR="00DA531D" w:rsidRPr="00F4063D" w:rsidRDefault="00DA531D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F4063D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F4063D" w:rsidTr="006A0DF2">
        <w:tc>
          <w:tcPr>
            <w:tcW w:w="386" w:type="dxa"/>
            <w:vAlign w:val="center"/>
          </w:tcPr>
          <w:p w:rsidR="00DA531D" w:rsidRPr="00F4063D" w:rsidRDefault="00DA531D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F4063D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F4063D" w:rsidRDefault="00DA531D" w:rsidP="00622C58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</w:t>
            </w:r>
            <w:r w:rsidRPr="00622C58">
              <w:rPr>
                <w:sz w:val="18"/>
              </w:rPr>
              <w:t>libero max 1000 caratteri alfanumerici</w:t>
            </w:r>
          </w:p>
        </w:tc>
      </w:tr>
      <w:tr w:rsidR="00DA531D" w:rsidRPr="00F4063D" w:rsidTr="006A0DF2">
        <w:tc>
          <w:tcPr>
            <w:tcW w:w="386" w:type="dxa"/>
            <w:vAlign w:val="center"/>
          </w:tcPr>
          <w:p w:rsidR="00DA531D" w:rsidRPr="00F4063D" w:rsidRDefault="00DA531D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A17C64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DA531D" w:rsidRPr="00F4063D" w:rsidTr="006A0DF2">
        <w:tc>
          <w:tcPr>
            <w:tcW w:w="386" w:type="dxa"/>
            <w:vAlign w:val="center"/>
          </w:tcPr>
          <w:p w:rsidR="00DA531D" w:rsidRPr="00F4063D" w:rsidRDefault="00DA531D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A17C64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DA531D" w:rsidRDefault="00DA531D" w:rsidP="00A17C64">
      <w:pPr>
        <w:pStyle w:val="Caption"/>
        <w:rPr>
          <w:u w:val="single"/>
        </w:rPr>
      </w:pPr>
      <w:bookmarkStart w:id="218" w:name="_Toc406511960"/>
      <w:r w:rsidRPr="00D4281A">
        <w:rPr>
          <w:highlight w:val="green"/>
          <w:u w:val="single"/>
        </w:rPr>
        <w:t xml:space="preserve">Tabella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32</w:t>
      </w:r>
      <w:r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</w:t>
      </w:r>
      <w:r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 Revoca diretta</w:t>
      </w:r>
      <w:bookmarkEnd w:id="218"/>
    </w:p>
    <w:p w:rsidR="00DA531D" w:rsidRDefault="00DA531D" w:rsidP="008E754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F4063D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3B3CB8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F4063D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F4063D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</w:t>
            </w:r>
            <w:r w:rsidRPr="00622C58">
              <w:rPr>
                <w:sz w:val="18"/>
              </w:rPr>
              <w:t>libero max 1000 caratteri alfanumerici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DA531D" w:rsidRDefault="00DA531D" w:rsidP="008E754E">
      <w:pPr>
        <w:pStyle w:val="Caption"/>
        <w:rPr>
          <w:u w:val="single"/>
        </w:rPr>
      </w:pPr>
      <w:bookmarkStart w:id="219" w:name="_Toc406511961"/>
      <w:r w:rsidRPr="00D4281A">
        <w:rPr>
          <w:highlight w:val="green"/>
          <w:u w:val="single"/>
        </w:rPr>
        <w:t xml:space="preserve">Tabella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33</w:t>
      </w:r>
      <w:r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</w:t>
      </w:r>
      <w:r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 Revoca diretta</w:t>
      </w:r>
      <w:bookmarkEnd w:id="2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F4063D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F4063D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516BF2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A531D" w:rsidRPr="00516BF2" w:rsidRDefault="00DA531D" w:rsidP="00516BF2">
            <w:pPr>
              <w:jc w:val="center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516BF2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516BF2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DA531D" w:rsidRPr="00516BF2" w:rsidRDefault="00DA531D" w:rsidP="00516BF2">
            <w:pPr>
              <w:spacing w:after="0" w:line="240" w:lineRule="auto"/>
              <w:rPr>
                <w:sz w:val="18"/>
              </w:rPr>
            </w:pPr>
            <w:r w:rsidRPr="00516BF2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DA531D" w:rsidRPr="00F4063D" w:rsidTr="00516BF2">
        <w:tc>
          <w:tcPr>
            <w:tcW w:w="386" w:type="dxa"/>
            <w:vAlign w:val="center"/>
          </w:tcPr>
          <w:p w:rsidR="00DA531D" w:rsidRPr="00F4063D" w:rsidRDefault="00DA531D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F4063D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A531D" w:rsidRPr="00F4063D" w:rsidRDefault="00DA531D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F4063D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DA531D" w:rsidRDefault="00DA531D" w:rsidP="00D4281A">
      <w:pPr>
        <w:pStyle w:val="Caption"/>
        <w:rPr>
          <w:u w:val="single"/>
        </w:rPr>
      </w:pPr>
      <w:bookmarkStart w:id="220" w:name="_Toc406511962"/>
      <w:r w:rsidRPr="00D4281A">
        <w:rPr>
          <w:highlight w:val="green"/>
          <w:u w:val="single"/>
        </w:rPr>
        <w:t xml:space="preserve">Tabella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34</w:t>
      </w:r>
      <w:r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O - Destinatari ordinanza Revoca dopo Sospensione</w:t>
      </w:r>
      <w:bookmarkEnd w:id="220"/>
    </w:p>
    <w:p w:rsidR="00DA531D" w:rsidRPr="005B1281" w:rsidRDefault="00DA531D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614CBA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Autorità di</w:t>
            </w:r>
            <w:r>
              <w:rPr>
                <w:color w:val="000000"/>
                <w:sz w:val="18"/>
              </w:rPr>
              <w:t xml:space="preserve"> Competente per Territorio</w:t>
            </w:r>
            <w:r w:rsidRPr="00275535"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75535" w:rsidRDefault="00DA531D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B605F1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DA531D" w:rsidRDefault="00DA531D" w:rsidP="00B605F1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DA531D" w:rsidRPr="00981EBB" w:rsidRDefault="00DA531D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DA531D" w:rsidRPr="00275535" w:rsidRDefault="00DA531D" w:rsidP="00B605F1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622C58" w:rsidRDefault="00DA531D" w:rsidP="00622C58">
            <w:pPr>
              <w:spacing w:after="0" w:line="240" w:lineRule="auto"/>
              <w:rPr>
                <w:sz w:val="18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</w:t>
            </w:r>
            <w:r>
              <w:rPr>
                <w:sz w:val="18"/>
              </w:rPr>
              <w:t>t</w:t>
            </w:r>
            <w:r w:rsidRPr="008B3DEC">
              <w:rPr>
                <w:sz w:val="18"/>
              </w:rPr>
              <w:t>ore di selezionare tra l’elenco dei Tribunali per i minorenni in funzione di Tribunale di sorveglianza (Vedere  intervento successivo).</w:t>
            </w:r>
          </w:p>
        </w:tc>
      </w:tr>
    </w:tbl>
    <w:p w:rsidR="00DA531D" w:rsidRDefault="00DA531D" w:rsidP="00275535">
      <w:pPr>
        <w:pStyle w:val="Caption"/>
        <w:rPr>
          <w:u w:val="single"/>
        </w:rPr>
      </w:pPr>
      <w:bookmarkStart w:id="221" w:name="_Toc406511963"/>
      <w:r w:rsidRPr="00275535">
        <w:rPr>
          <w:u w:val="single"/>
        </w:rPr>
        <w:t xml:space="preserve">Tabella </w:t>
      </w:r>
      <w:r w:rsidRPr="00275535">
        <w:rPr>
          <w:u w:val="single"/>
        </w:rPr>
        <w:fldChar w:fldCharType="begin"/>
      </w:r>
      <w:r w:rsidRPr="00275535">
        <w:rPr>
          <w:u w:val="single"/>
        </w:rPr>
        <w:instrText xml:space="preserve"> SEQ Tabella \* ARABIC </w:instrText>
      </w:r>
      <w:r w:rsidRPr="00275535">
        <w:rPr>
          <w:u w:val="single"/>
        </w:rPr>
        <w:fldChar w:fldCharType="separate"/>
      </w:r>
      <w:r>
        <w:rPr>
          <w:noProof/>
          <w:u w:val="single"/>
        </w:rPr>
        <w:t>35</w:t>
      </w:r>
      <w:r w:rsidRPr="00275535">
        <w:rPr>
          <w:u w:val="single"/>
        </w:rPr>
        <w:fldChar w:fldCharType="end"/>
      </w:r>
      <w:r>
        <w:rPr>
          <w:u w:val="single"/>
        </w:rPr>
        <w:t xml:space="preserve"> –  Sezione P</w:t>
      </w:r>
      <w:r w:rsidRPr="00275535">
        <w:rPr>
          <w:u w:val="single"/>
        </w:rPr>
        <w:t xml:space="preserve"> - Destinatari decreto</w:t>
      </w:r>
      <w:r>
        <w:rPr>
          <w:u w:val="single"/>
        </w:rPr>
        <w:t xml:space="preserve"> Sospensione – Eseguita Procura</w:t>
      </w:r>
      <w:bookmarkEnd w:id="221"/>
    </w:p>
    <w:p w:rsidR="00DA531D" w:rsidRPr="00856EC4" w:rsidRDefault="00DA531D" w:rsidP="00856EC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516BF2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A531D" w:rsidRPr="00516BF2" w:rsidRDefault="00DA531D" w:rsidP="00516BF2">
            <w:pPr>
              <w:jc w:val="center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516BF2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516BF2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DA531D" w:rsidRPr="00516BF2" w:rsidRDefault="00DA531D" w:rsidP="00516BF2">
            <w:pPr>
              <w:spacing w:after="0" w:line="240" w:lineRule="auto"/>
              <w:rPr>
                <w:sz w:val="18"/>
              </w:rPr>
            </w:pPr>
            <w:r w:rsidRPr="00516BF2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</w:t>
            </w:r>
            <w:r>
              <w:rPr>
                <w:sz w:val="18"/>
              </w:rPr>
              <w:t>t</w:t>
            </w:r>
            <w:r w:rsidRPr="008B3DEC">
              <w:rPr>
                <w:sz w:val="18"/>
              </w:rPr>
              <w:t>ore di selezionare tra l’elenco dei Tribunali per i minorenni in funzione di Tribunale di sorveglianza (Vedere  intervento successivo).</w:t>
            </w:r>
          </w:p>
        </w:tc>
      </w:tr>
    </w:tbl>
    <w:p w:rsidR="00DA531D" w:rsidRDefault="00DA531D" w:rsidP="008E754E">
      <w:pPr>
        <w:pStyle w:val="Caption"/>
        <w:rPr>
          <w:u w:val="single"/>
        </w:rPr>
      </w:pPr>
      <w:bookmarkStart w:id="222" w:name="_Toc406511964"/>
      <w:r w:rsidRPr="00275535">
        <w:rPr>
          <w:u w:val="single"/>
        </w:rPr>
        <w:t xml:space="preserve">Tabella </w:t>
      </w:r>
      <w:r w:rsidRPr="00275535">
        <w:rPr>
          <w:u w:val="single"/>
        </w:rPr>
        <w:fldChar w:fldCharType="begin"/>
      </w:r>
      <w:r w:rsidRPr="00275535">
        <w:rPr>
          <w:u w:val="single"/>
        </w:rPr>
        <w:instrText xml:space="preserve"> SEQ Tabella \* ARABIC </w:instrText>
      </w:r>
      <w:r w:rsidRPr="00275535">
        <w:rPr>
          <w:u w:val="single"/>
        </w:rPr>
        <w:fldChar w:fldCharType="separate"/>
      </w:r>
      <w:r>
        <w:rPr>
          <w:noProof/>
          <w:u w:val="single"/>
        </w:rPr>
        <w:t>36</w:t>
      </w:r>
      <w:r w:rsidRPr="00275535">
        <w:rPr>
          <w:u w:val="single"/>
        </w:rPr>
        <w:fldChar w:fldCharType="end"/>
      </w:r>
      <w:r>
        <w:rPr>
          <w:u w:val="single"/>
        </w:rPr>
        <w:t xml:space="preserve"> –  Sezione Q</w:t>
      </w:r>
      <w:r w:rsidRPr="00275535">
        <w:rPr>
          <w:u w:val="single"/>
        </w:rPr>
        <w:t xml:space="preserve"> - Destinatari decreto</w:t>
      </w:r>
      <w:r>
        <w:rPr>
          <w:u w:val="single"/>
        </w:rPr>
        <w:t xml:space="preserve"> Sospensione – Eseguita Magistrato di Sorveglianza</w:t>
      </w:r>
      <w:bookmarkEnd w:id="222"/>
    </w:p>
    <w:p w:rsidR="00DA531D" w:rsidRPr="005B1281" w:rsidRDefault="00DA531D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6D4B64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 xml:space="preserve">Autorità </w:t>
            </w:r>
            <w:r>
              <w:rPr>
                <w:color w:val="000000"/>
                <w:sz w:val="18"/>
              </w:rPr>
              <w:t>Competente per Terrritorio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75535" w:rsidRDefault="00DA531D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856EC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DA531D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DA531D" w:rsidRPr="00275535" w:rsidRDefault="00DA531D" w:rsidP="00856EC4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la sede tramite la f</w:t>
            </w:r>
            <w:r>
              <w:rPr>
                <w:color w:val="000000"/>
                <w:sz w:val="18"/>
              </w:rPr>
              <w:t>unzione di “Ricerca comune”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295A37" w:rsidRDefault="00DA531D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8B3DEC" w:rsidRDefault="00DA531D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DA531D" w:rsidRPr="008B3DEC" w:rsidRDefault="00DA531D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8B3DEC" w:rsidRDefault="00DA531D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“UEPE”.</w:t>
            </w:r>
          </w:p>
          <w:p w:rsidR="00DA531D" w:rsidRPr="008B3DEC" w:rsidRDefault="00DA531D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B605F1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275535" w:rsidRDefault="00DA531D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</w:t>
            </w:r>
            <w:r>
              <w:rPr>
                <w:color w:val="000000"/>
                <w:sz w:val="18"/>
              </w:rPr>
              <w:t>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Tribunali per i minorenni in funzione di Tribunale di sorveglianza (Vedere  intervento successivo).</w:t>
            </w:r>
          </w:p>
        </w:tc>
      </w:tr>
    </w:tbl>
    <w:p w:rsidR="00DA531D" w:rsidRDefault="00DA531D" w:rsidP="006D4B64">
      <w:pPr>
        <w:pStyle w:val="Caption"/>
        <w:rPr>
          <w:u w:val="single"/>
        </w:rPr>
      </w:pPr>
      <w:bookmarkStart w:id="223" w:name="_Toc406511965"/>
      <w:r w:rsidRPr="009167F0">
        <w:rPr>
          <w:highlight w:val="green"/>
          <w:u w:val="single"/>
        </w:rPr>
        <w:t xml:space="preserve">Tabella </w:t>
      </w:r>
      <w:r w:rsidRPr="009167F0">
        <w:rPr>
          <w:highlight w:val="green"/>
          <w:u w:val="single"/>
        </w:rPr>
        <w:fldChar w:fldCharType="begin"/>
      </w:r>
      <w:r w:rsidRPr="009167F0">
        <w:rPr>
          <w:highlight w:val="green"/>
          <w:u w:val="single"/>
        </w:rPr>
        <w:instrText xml:space="preserve"> SEQ Tabella \* ARABIC </w:instrText>
      </w:r>
      <w:r w:rsidRPr="009167F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37</w:t>
      </w:r>
      <w:r w:rsidRPr="009167F0">
        <w:rPr>
          <w:highlight w:val="green"/>
          <w:u w:val="single"/>
        </w:rPr>
        <w:fldChar w:fldCharType="end"/>
      </w:r>
      <w:r w:rsidRPr="009167F0">
        <w:rPr>
          <w:highlight w:val="green"/>
          <w:u w:val="single"/>
        </w:rPr>
        <w:t xml:space="preserve"> –  Sezione R- Destinatari ordinanza di ripristino – Eseguita Procura</w:t>
      </w:r>
      <w:bookmarkEnd w:id="223"/>
    </w:p>
    <w:p w:rsidR="00DA531D" w:rsidRPr="005B1281" w:rsidRDefault="00DA531D" w:rsidP="009167F0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275535" w:rsidRDefault="00DA531D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 xml:space="preserve">Autorità </w:t>
            </w:r>
            <w:r>
              <w:rPr>
                <w:color w:val="000000"/>
                <w:sz w:val="18"/>
              </w:rPr>
              <w:t>Competente per Terrritorio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75535" w:rsidRDefault="00DA531D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856EC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DA531D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DA531D" w:rsidRPr="00981EBB" w:rsidRDefault="00DA531D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DA531D" w:rsidRPr="00275535" w:rsidRDefault="00DA531D" w:rsidP="00856EC4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516B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la sede tramite la f</w:t>
            </w:r>
            <w:r>
              <w:rPr>
                <w:color w:val="000000"/>
                <w:sz w:val="18"/>
              </w:rPr>
              <w:t>unzione di “Ricerca comune”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516B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295A37" w:rsidRDefault="00DA531D" w:rsidP="00516BF2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8B3DEC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“UEPE”.</w:t>
            </w:r>
          </w:p>
          <w:p w:rsidR="00DA531D" w:rsidRPr="008B3DEC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DA531D" w:rsidRPr="00295A37" w:rsidTr="00516BF2">
        <w:tc>
          <w:tcPr>
            <w:tcW w:w="386" w:type="dxa"/>
            <w:vAlign w:val="center"/>
          </w:tcPr>
          <w:p w:rsidR="00DA531D" w:rsidRPr="00275535" w:rsidRDefault="00DA531D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75535" w:rsidRDefault="00DA531D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A531D" w:rsidRPr="00275535" w:rsidRDefault="00DA531D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95A37" w:rsidRDefault="00DA531D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</w:t>
            </w:r>
            <w:r>
              <w:rPr>
                <w:color w:val="000000"/>
                <w:sz w:val="18"/>
              </w:rPr>
              <w:t>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DA531D" w:rsidRPr="00F4063D" w:rsidRDefault="00DA531D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F4063D" w:rsidRDefault="00DA531D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Tribunali per i minorenni in funzione di Tribunale di sorveglianza (Vedere  intervento successivo).</w:t>
            </w:r>
          </w:p>
        </w:tc>
      </w:tr>
    </w:tbl>
    <w:p w:rsidR="00DA531D" w:rsidRDefault="00DA531D" w:rsidP="009167F0">
      <w:pPr>
        <w:pStyle w:val="Caption"/>
        <w:rPr>
          <w:u w:val="single"/>
        </w:rPr>
      </w:pPr>
      <w:bookmarkStart w:id="224" w:name="_Toc406511966"/>
      <w:r w:rsidRPr="009167F0">
        <w:rPr>
          <w:highlight w:val="green"/>
          <w:u w:val="single"/>
        </w:rPr>
        <w:t xml:space="preserve">Tabella </w:t>
      </w:r>
      <w:r w:rsidRPr="009167F0">
        <w:rPr>
          <w:highlight w:val="green"/>
          <w:u w:val="single"/>
        </w:rPr>
        <w:fldChar w:fldCharType="begin"/>
      </w:r>
      <w:r w:rsidRPr="009167F0">
        <w:rPr>
          <w:highlight w:val="green"/>
          <w:u w:val="single"/>
        </w:rPr>
        <w:instrText xml:space="preserve"> SEQ Tabella \* ARABIC </w:instrText>
      </w:r>
      <w:r w:rsidRPr="009167F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38</w:t>
      </w:r>
      <w:r w:rsidRPr="009167F0">
        <w:rPr>
          <w:highlight w:val="green"/>
          <w:u w:val="single"/>
        </w:rPr>
        <w:fldChar w:fldCharType="end"/>
      </w:r>
      <w:r w:rsidRPr="009167F0">
        <w:rPr>
          <w:highlight w:val="green"/>
          <w:u w:val="single"/>
        </w:rPr>
        <w:t xml:space="preserve"> –  Sezione S- Destinatari ordinanza di ripristino – Eseguita Sorveglianza</w:t>
      </w:r>
      <w:bookmarkEnd w:id="224"/>
    </w:p>
    <w:p w:rsidR="00DA531D" w:rsidRPr="005B1281" w:rsidRDefault="00DA531D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275535" w:rsidRDefault="00DA531D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CC00AF" w:rsidRDefault="00DA531D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CC00AF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Avvocato</w:t>
            </w:r>
          </w:p>
        </w:tc>
        <w:tc>
          <w:tcPr>
            <w:tcW w:w="377" w:type="dxa"/>
            <w:vAlign w:val="center"/>
          </w:tcPr>
          <w:p w:rsidR="00DA531D" w:rsidRPr="00CC00AF" w:rsidRDefault="00DA531D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CC00AF" w:rsidRDefault="00DA531D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C00AF" w:rsidRDefault="00DA531D" w:rsidP="00B605F1">
            <w:pPr>
              <w:spacing w:after="0" w:line="240" w:lineRule="auto"/>
              <w:rPr>
                <w:sz w:val="18"/>
              </w:rPr>
            </w:pPr>
            <w:r w:rsidRPr="00CC00AF">
              <w:rPr>
                <w:sz w:val="18"/>
              </w:rPr>
              <w:t>Cognome e nome del difensore - non modificabile dall’operatore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CC00AF" w:rsidRDefault="00DA531D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CC00AF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Foro di</w:t>
            </w:r>
          </w:p>
        </w:tc>
        <w:tc>
          <w:tcPr>
            <w:tcW w:w="377" w:type="dxa"/>
            <w:vAlign w:val="center"/>
          </w:tcPr>
          <w:p w:rsidR="00DA531D" w:rsidRPr="00CC00AF" w:rsidRDefault="00DA531D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CC00AF" w:rsidRDefault="00DA531D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CC00AF" w:rsidRDefault="00DA531D" w:rsidP="00B605F1">
            <w:pPr>
              <w:spacing w:after="0" w:line="240" w:lineRule="auto"/>
              <w:rPr>
                <w:sz w:val="18"/>
              </w:rPr>
            </w:pPr>
            <w:r w:rsidRPr="00CC00AF">
              <w:rPr>
                <w:sz w:val="18"/>
              </w:rPr>
              <w:t>Foro del difensore – non modificabile dall’operatore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CC00AF" w:rsidRDefault="00DA531D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E0FD6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Rapporto</w:t>
            </w:r>
          </w:p>
        </w:tc>
        <w:tc>
          <w:tcPr>
            <w:tcW w:w="377" w:type="dxa"/>
            <w:vAlign w:val="center"/>
          </w:tcPr>
          <w:p w:rsidR="00DA531D" w:rsidRPr="002E0FD6" w:rsidRDefault="00DA531D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2E0FD6" w:rsidRDefault="00DA531D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2E0FD6" w:rsidRDefault="00DA531D" w:rsidP="00B605F1">
            <w:pPr>
              <w:spacing w:after="0" w:line="240" w:lineRule="auto"/>
              <w:rPr>
                <w:sz w:val="18"/>
              </w:rPr>
            </w:pPr>
            <w:r w:rsidRPr="002E0FD6">
              <w:rPr>
                <w:sz w:val="18"/>
              </w:rPr>
              <w:t>Rapporto tra soggetto e difensore – non modificabile dall’operatore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CC00AF" w:rsidRDefault="00DA531D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2E0FD6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Ufficio di Detenzione</w:t>
            </w:r>
          </w:p>
        </w:tc>
        <w:tc>
          <w:tcPr>
            <w:tcW w:w="377" w:type="dxa"/>
            <w:vAlign w:val="center"/>
          </w:tcPr>
          <w:p w:rsidR="00DA531D" w:rsidRPr="002E0FD6" w:rsidRDefault="00DA531D" w:rsidP="00B605F1">
            <w:pPr>
              <w:jc w:val="center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Pr="002E0FD6" w:rsidRDefault="00DA531D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DA531D" w:rsidRPr="002E0FD6" w:rsidRDefault="00DA531D" w:rsidP="00B605F1">
            <w:pPr>
              <w:spacing w:after="0" w:line="240" w:lineRule="auto"/>
              <w:rPr>
                <w:sz w:val="18"/>
              </w:rPr>
            </w:pPr>
            <w:r w:rsidRPr="002E0FD6">
              <w:rPr>
                <w:color w:val="000000"/>
                <w:sz w:val="18"/>
              </w:rPr>
              <w:t>Prevalorizzato uguale a “UNEP”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CC00AF" w:rsidRDefault="00DA531D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CC00AF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DA531D" w:rsidRDefault="00DA531D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A531D" w:rsidRDefault="00DA531D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A531D" w:rsidRPr="00295A37" w:rsidRDefault="00DA531D" w:rsidP="00B605F1">
            <w:pPr>
              <w:spacing w:after="0" w:line="240" w:lineRule="auto"/>
              <w:rPr>
                <w:sz w:val="18"/>
                <w:highlight w:val="yellow"/>
              </w:rPr>
            </w:pPr>
            <w:r>
              <w:rPr>
                <w:color w:val="000000"/>
                <w:sz w:val="18"/>
              </w:rPr>
              <w:t>Prevalorizzato con la località sede dell’operatore.</w:t>
            </w:r>
          </w:p>
        </w:tc>
      </w:tr>
      <w:tr w:rsidR="00DA531D" w:rsidRPr="00295A37" w:rsidTr="00B605F1">
        <w:tc>
          <w:tcPr>
            <w:tcW w:w="386" w:type="dxa"/>
            <w:vAlign w:val="center"/>
          </w:tcPr>
          <w:p w:rsidR="00DA531D" w:rsidRPr="00CC00AF" w:rsidRDefault="00DA531D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CC00AF" w:rsidRDefault="00DA531D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DA531D" w:rsidRPr="00295A37" w:rsidRDefault="00DA531D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DA531D" w:rsidRPr="00295A37" w:rsidRDefault="00DA531D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DA531D" w:rsidRPr="00295A37" w:rsidRDefault="00DA531D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</w:tbl>
    <w:p w:rsidR="00DA531D" w:rsidRDefault="00DA531D" w:rsidP="00CC00AF">
      <w:pPr>
        <w:pStyle w:val="Caption"/>
        <w:rPr>
          <w:u w:val="single"/>
        </w:rPr>
      </w:pPr>
      <w:bookmarkStart w:id="225" w:name="_Toc406511967"/>
      <w:r w:rsidRPr="002E0FD6">
        <w:rPr>
          <w:u w:val="single"/>
        </w:rPr>
        <w:t xml:space="preserve">Tabella </w:t>
      </w:r>
      <w:r w:rsidRPr="002E0FD6">
        <w:rPr>
          <w:u w:val="single"/>
        </w:rPr>
        <w:fldChar w:fldCharType="begin"/>
      </w:r>
      <w:r w:rsidRPr="002E0FD6">
        <w:rPr>
          <w:u w:val="single"/>
        </w:rPr>
        <w:instrText xml:space="preserve"> SEQ Tabella \* ARABIC </w:instrText>
      </w:r>
      <w:r w:rsidRPr="002E0FD6">
        <w:rPr>
          <w:u w:val="single"/>
        </w:rPr>
        <w:fldChar w:fldCharType="separate"/>
      </w:r>
      <w:r>
        <w:rPr>
          <w:noProof/>
          <w:u w:val="single"/>
        </w:rPr>
        <w:t>39</w:t>
      </w:r>
      <w:r w:rsidRPr="002E0FD6">
        <w:rPr>
          <w:u w:val="single"/>
        </w:rPr>
        <w:fldChar w:fldCharType="end"/>
      </w:r>
      <w:r w:rsidRPr="002E0FD6">
        <w:rPr>
          <w:u w:val="single"/>
        </w:rPr>
        <w:t xml:space="preserve"> –  </w:t>
      </w:r>
      <w:r>
        <w:rPr>
          <w:u w:val="single"/>
        </w:rPr>
        <w:t xml:space="preserve">Sezione T - </w:t>
      </w:r>
      <w:r w:rsidRPr="002E0FD6">
        <w:rPr>
          <w:u w:val="single"/>
        </w:rPr>
        <w:t>Destinatari per notifica</w:t>
      </w:r>
      <w:bookmarkEnd w:id="225"/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0C3C61">
      <w:pPr>
        <w:spacing w:after="0"/>
        <w:jc w:val="both"/>
      </w:pPr>
      <w:r w:rsidRPr="00DB3049">
        <w:t>Dopo l’inserimento di una misura alternativa – decreto di sospensione -   il sistema popola alla fine</w:t>
      </w:r>
      <w:r>
        <w:t xml:space="preserve"> dell’intero percorso le seguenti tabelle:</w:t>
      </w:r>
    </w:p>
    <w:tbl>
      <w:tblPr>
        <w:tblW w:w="3749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3749"/>
      </w:tblGrid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&lt;DEPOSITO_DECRETO&gt;</w:t>
            </w:r>
          </w:p>
        </w:tc>
      </w:tr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&lt;EVENTO&gt;</w:t>
            </w:r>
          </w:p>
        </w:tc>
      </w:tr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&lt;MISURA_ALTERNATIVA&gt;</w:t>
            </w:r>
          </w:p>
        </w:tc>
      </w:tr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&lt;NOME_PROVVEDIMENTO&gt;</w:t>
            </w:r>
          </w:p>
        </w:tc>
      </w:tr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&lt;NOTIFICA&gt;</w:t>
            </w:r>
          </w:p>
        </w:tc>
      </w:tr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&lt;PENA_RESIDUA&gt;</w:t>
            </w:r>
          </w:p>
        </w:tc>
      </w:tr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&lt;POSIZIONE_GIURIDICA&gt;</w:t>
            </w:r>
          </w:p>
        </w:tc>
      </w:tr>
      <w:tr w:rsidR="00DA531D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&lt;SCADENZARIO_SIEP&gt;</w:t>
            </w:r>
          </w:p>
          <w:p w:rsidR="00DA531D" w:rsidRPr="000C3C61" w:rsidRDefault="00DA531D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>
              <w:t>&lt;TENORE&gt;.</w:t>
            </w:r>
          </w:p>
        </w:tc>
      </w:tr>
    </w:tbl>
    <w:p w:rsidR="00DA531D" w:rsidRDefault="00DA531D" w:rsidP="00A20DC8">
      <w:pPr>
        <w:spacing w:after="0" w:line="240" w:lineRule="auto"/>
        <w:jc w:val="both"/>
      </w:pPr>
    </w:p>
    <w:p w:rsidR="00DA531D" w:rsidRDefault="00DA531D" w:rsidP="00A20DC8">
      <w:pPr>
        <w:spacing w:after="0" w:line="240" w:lineRule="auto"/>
        <w:jc w:val="both"/>
      </w:pPr>
      <w:r>
        <w:t>Secondo il seguente diagramma:</w:t>
      </w:r>
    </w:p>
    <w:p w:rsidR="00DA531D" w:rsidRDefault="00DA531D" w:rsidP="00A20DC8">
      <w:pPr>
        <w:spacing w:after="0" w:line="240" w:lineRule="auto"/>
        <w:jc w:val="both"/>
      </w:pPr>
    </w:p>
    <w:p w:rsidR="00DA531D" w:rsidRDefault="00DA531D" w:rsidP="00A20DC8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_x0000_i1158" type="#_x0000_t75" style="width:475.5pt;height:213.75pt;visibility:visible" o:bordertopcolor="#4f81bd" o:borderleftcolor="#4f81bd" o:borderbottomcolor="#4f81bd" o:borderrightcolor="#4f81bd">
            <v:imagedata r:id="rId5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8479C6" w:rsidRDefault="00DA531D" w:rsidP="000C3C61">
      <w:pPr>
        <w:pStyle w:val="Caption"/>
        <w:rPr>
          <w:u w:val="single"/>
        </w:rPr>
      </w:pPr>
      <w:bookmarkStart w:id="226" w:name="_Toc406511899"/>
      <w:r w:rsidRPr="008479C6">
        <w:rPr>
          <w:u w:val="single"/>
        </w:rPr>
        <w:t xml:space="preserve">Figura </w:t>
      </w:r>
      <w:r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Pr="008479C6">
        <w:rPr>
          <w:u w:val="single"/>
        </w:rPr>
        <w:fldChar w:fldCharType="separate"/>
      </w:r>
      <w:r>
        <w:rPr>
          <w:noProof/>
          <w:u w:val="single"/>
        </w:rPr>
        <w:t>51</w:t>
      </w:r>
      <w:r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decreto sospensione</w:t>
      </w:r>
      <w:bookmarkEnd w:id="226"/>
    </w:p>
    <w:p w:rsidR="00DA531D" w:rsidRDefault="00DA531D" w:rsidP="00E714D0">
      <w:pPr>
        <w:spacing w:after="0" w:line="240" w:lineRule="auto"/>
        <w:jc w:val="both"/>
      </w:pPr>
    </w:p>
    <w:p w:rsidR="00DA531D" w:rsidRDefault="00DA531D" w:rsidP="00E714D0">
      <w:pPr>
        <w:spacing w:after="0" w:line="240" w:lineRule="auto"/>
        <w:jc w:val="both"/>
      </w:pPr>
      <w:r>
        <w:t>Il sistema inserisce generalmente 1 record ma il numero tra parentesi quadre indica il numero di record inseriti.</w:t>
      </w:r>
    </w:p>
    <w:p w:rsidR="00DA531D" w:rsidRDefault="00DA531D" w:rsidP="00E714D0">
      <w:pPr>
        <w:spacing w:after="0" w:line="240" w:lineRule="auto"/>
        <w:jc w:val="both"/>
      </w:pPr>
      <w:r>
        <w:t>La descrizione “Evento [2]” indica che la associazione avviene con il secondo record della tabella &lt;EVENTO&gt;.</w:t>
      </w:r>
    </w:p>
    <w:p w:rsidR="00DA531D" w:rsidRPr="005B1281" w:rsidRDefault="00DA531D" w:rsidP="00401E2D">
      <w:pPr>
        <w:spacing w:after="0"/>
        <w:jc w:val="both"/>
        <w:rPr>
          <w:sz w:val="16"/>
          <w:szCs w:val="16"/>
          <w:highlight w:val="magenta"/>
        </w:rPr>
      </w:pPr>
    </w:p>
    <w:p w:rsidR="00DA531D" w:rsidRDefault="00DA531D" w:rsidP="00401E2D">
      <w:pPr>
        <w:spacing w:after="0"/>
        <w:jc w:val="both"/>
      </w:pPr>
      <w:r w:rsidRPr="00DB3049">
        <w:t>Dopo l’inserimento di una misura alternativa – ordinanza di revoca -   il sistema popola alla fine dell’intero</w:t>
      </w:r>
      <w:r>
        <w:t xml:space="preserve">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3680"/>
      </w:tblGrid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DEPOSITO_ORDINANZA_PC</w:t>
            </w:r>
            <w:r>
              <w:t>&gt;</w:t>
            </w:r>
          </w:p>
        </w:tc>
      </w:tr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EVENTO</w:t>
            </w:r>
            <w:r>
              <w:t>&gt;</w:t>
            </w:r>
          </w:p>
        </w:tc>
      </w:tr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MISURA_ALTERNATIVA</w:t>
            </w:r>
            <w:r>
              <w:t>&gt;</w:t>
            </w:r>
          </w:p>
        </w:tc>
      </w:tr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NOME_PROVVEDIMENTO</w:t>
            </w:r>
            <w:r>
              <w:t>&gt;</w:t>
            </w:r>
          </w:p>
        </w:tc>
      </w:tr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NOTIFICA</w:t>
            </w:r>
            <w:r>
              <w:t>&gt;</w:t>
            </w:r>
          </w:p>
        </w:tc>
      </w:tr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PENA_RESIDUA</w:t>
            </w:r>
            <w:r>
              <w:t>&gt;</w:t>
            </w:r>
          </w:p>
        </w:tc>
      </w:tr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POSIZIONE_GIURIDICA</w:t>
            </w:r>
            <w:r>
              <w:t>&gt;</w:t>
            </w:r>
          </w:p>
        </w:tc>
      </w:tr>
      <w:tr w:rsidR="00DA531D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401E2D" w:rsidRDefault="00DA531D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TENORE</w:t>
            </w:r>
            <w:r>
              <w:t>&gt;.</w:t>
            </w:r>
          </w:p>
        </w:tc>
      </w:tr>
    </w:tbl>
    <w:p w:rsidR="00DA531D" w:rsidRDefault="00DA531D" w:rsidP="00E714D0">
      <w:pPr>
        <w:spacing w:after="0" w:line="240" w:lineRule="auto"/>
      </w:pPr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E714D0">
      <w:pPr>
        <w:spacing w:after="0" w:line="240" w:lineRule="auto"/>
      </w:pPr>
      <w:r>
        <w:t>Secondo il seguente diagramma:</w:t>
      </w:r>
    </w:p>
    <w:p w:rsidR="00DA531D" w:rsidRDefault="00DA531D" w:rsidP="00E714D0">
      <w:pPr>
        <w:spacing w:after="0" w:line="240" w:lineRule="auto"/>
      </w:pPr>
    </w:p>
    <w:p w:rsidR="00DA531D" w:rsidRDefault="00DA531D" w:rsidP="00401E2D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352" o:spid="_x0000_i1159" type="#_x0000_t75" style="width:475.5pt;height:213.75pt;visibility:visible" o:bordertopcolor="#4f81bd" o:borderleftcolor="#4f81bd" o:borderbottomcolor="#4f81bd" o:borderrightcolor="#4f81bd">
            <v:imagedata r:id="rId5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8479C6" w:rsidRDefault="00DA531D" w:rsidP="00401E2D">
      <w:pPr>
        <w:pStyle w:val="Caption"/>
        <w:rPr>
          <w:u w:val="single"/>
        </w:rPr>
      </w:pPr>
      <w:bookmarkStart w:id="227" w:name="_Toc406511900"/>
      <w:r w:rsidRPr="008479C6">
        <w:rPr>
          <w:u w:val="single"/>
        </w:rPr>
        <w:t xml:space="preserve">Figura </w:t>
      </w:r>
      <w:r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Pr="008479C6">
        <w:rPr>
          <w:u w:val="single"/>
        </w:rPr>
        <w:fldChar w:fldCharType="separate"/>
      </w:r>
      <w:r>
        <w:rPr>
          <w:noProof/>
          <w:u w:val="single"/>
        </w:rPr>
        <w:t>52</w:t>
      </w:r>
      <w:r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ordinanza revoca</w:t>
      </w:r>
      <w:bookmarkEnd w:id="227"/>
    </w:p>
    <w:p w:rsidR="00DA531D" w:rsidRDefault="00DA531D" w:rsidP="00B605F1">
      <w:pPr>
        <w:spacing w:after="0"/>
        <w:jc w:val="both"/>
      </w:pPr>
      <w:r w:rsidRPr="00DB3049">
        <w:t>Dopo l’inserimento di una misura alternativa – ordinanza di ripristino -   il sistema popola alla fine</w:t>
      </w:r>
      <w:r>
        <w:t xml:space="preserve">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3680"/>
      </w:tblGrid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&lt;DEPOSITO_ORDINANZA_PC&gt;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&lt;EVENTO&gt;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 xml:space="preserve">&lt;MISURA_ALTERNATIVA&gt; 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 xml:space="preserve">&lt;NOME_PROVVEDIMENTO&gt; 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&lt;NOTIFICA&gt;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&lt;PENA_RESIDUA&gt;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</w:t>
            </w:r>
            <w:r w:rsidRPr="00B605F1">
              <w:t xml:space="preserve">POSIZIONE_GIURIDICA </w:t>
            </w:r>
            <w:r>
              <w:t>&gt;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Pr="00B605F1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&lt;SCADENZARIO_SIEP&gt;</w:t>
            </w:r>
          </w:p>
        </w:tc>
      </w:tr>
      <w:tr w:rsidR="00DA531D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A531D" w:rsidRDefault="00DA531D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&lt;TENORE&gt;.</w:t>
            </w:r>
          </w:p>
          <w:p w:rsidR="00DA531D" w:rsidRPr="003F1B03" w:rsidRDefault="00DA531D" w:rsidP="00B605F1">
            <w:pPr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</w:tr>
    </w:tbl>
    <w:p w:rsidR="00DA531D" w:rsidRDefault="00DA531D" w:rsidP="00B605F1">
      <w:pPr>
        <w:spacing w:after="0" w:line="240" w:lineRule="auto"/>
        <w:jc w:val="both"/>
      </w:pPr>
      <w:r>
        <w:t>Secondo il seguente diagramma:</w:t>
      </w:r>
    </w:p>
    <w:p w:rsidR="00DA531D" w:rsidRDefault="00DA531D" w:rsidP="00B605F1">
      <w:pPr>
        <w:spacing w:after="0" w:line="240" w:lineRule="auto"/>
        <w:jc w:val="both"/>
      </w:pPr>
    </w:p>
    <w:p w:rsidR="00DA531D" w:rsidRDefault="00DA531D" w:rsidP="00A20DC8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353" o:spid="_x0000_i1160" type="#_x0000_t75" style="width:477pt;height:216.75pt;visibility:visible" o:bordertopcolor="#4f81bd" o:borderleftcolor="#4f81bd" o:borderbottomcolor="#4f81bd" o:borderrightcolor="#4f81bd">
            <v:imagedata r:id="rId5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8479C6" w:rsidRDefault="00DA531D" w:rsidP="00B605F1">
      <w:pPr>
        <w:pStyle w:val="Caption"/>
        <w:rPr>
          <w:u w:val="single"/>
        </w:rPr>
      </w:pPr>
      <w:bookmarkStart w:id="228" w:name="_Toc406511901"/>
      <w:r w:rsidRPr="008479C6">
        <w:rPr>
          <w:u w:val="single"/>
        </w:rPr>
        <w:t xml:space="preserve">Figura </w:t>
      </w:r>
      <w:r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Pr="008479C6">
        <w:rPr>
          <w:u w:val="single"/>
        </w:rPr>
        <w:fldChar w:fldCharType="separate"/>
      </w:r>
      <w:r>
        <w:rPr>
          <w:noProof/>
          <w:u w:val="single"/>
        </w:rPr>
        <w:t>53</w:t>
      </w:r>
      <w:r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ordinanza ripristino</w:t>
      </w:r>
      <w:bookmarkEnd w:id="228"/>
    </w:p>
    <w:p w:rsidR="00DA531D" w:rsidRPr="00D322DB" w:rsidRDefault="00DA531D" w:rsidP="00A20DC8">
      <w:p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Il sistema inserisce nella tabella 1 record per ogni destinatario di notifica.</w:t>
      </w:r>
    </w:p>
    <w:p w:rsidR="00DA531D" w:rsidRPr="00D322DB" w:rsidRDefault="00DA531D" w:rsidP="00A20DC8">
      <w:p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Il numero dei record inseriti varia in relazione alla decisione della sorveglianza (sospensione, revoca e rispristino.</w:t>
      </w:r>
    </w:p>
    <w:p w:rsidR="00DA531D" w:rsidRPr="00D322DB" w:rsidRDefault="00DA531D" w:rsidP="00A20DC8">
      <w:p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I destinatari delle notifiche possono essere:</w:t>
      </w:r>
    </w:p>
    <w:p w:rsidR="00DA531D" w:rsidRPr="00D322DB" w:rsidRDefault="00DA531D" w:rsidP="008E30F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l’autorità esterna</w:t>
      </w:r>
    </w:p>
    <w:p w:rsidR="00DA531D" w:rsidRPr="00D322DB" w:rsidRDefault="00DA531D" w:rsidP="008E30F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l’avvocato</w:t>
      </w:r>
    </w:p>
    <w:p w:rsidR="00DA531D" w:rsidRPr="00D322DB" w:rsidRDefault="00DA531D" w:rsidP="008E30F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l’Uepe (CSSA)</w:t>
      </w:r>
      <w:r w:rsidRPr="00D322DB">
        <w:rPr>
          <w:highlight w:val="green"/>
        </w:rPr>
        <w:tab/>
      </w:r>
      <w:r w:rsidRPr="00D322DB">
        <w:rPr>
          <w:highlight w:val="green"/>
        </w:rPr>
        <w:tab/>
        <w:t xml:space="preserve">        [per i minorenni l’ufficio è denominato USSM]</w:t>
      </w:r>
      <w:r w:rsidRPr="00D322DB">
        <w:rPr>
          <w:highlight w:val="green"/>
        </w:rPr>
        <w:tab/>
      </w:r>
    </w:p>
    <w:p w:rsidR="00DA531D" w:rsidRPr="00D322DB" w:rsidRDefault="00DA531D" w:rsidP="008E30F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l’istituto di detenzione</w:t>
      </w:r>
    </w:p>
    <w:p w:rsidR="00DA531D" w:rsidRPr="00D322DB" w:rsidRDefault="00DA531D" w:rsidP="008E30F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il Tribunale di Sorveglianza   [(TDS) per i maggiorenni  / (TDSM) per i minorenni]</w:t>
      </w:r>
    </w:p>
    <w:p w:rsidR="00DA531D" w:rsidRPr="00D322DB" w:rsidRDefault="00DA531D" w:rsidP="008E30F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highlight w:val="green"/>
        </w:rPr>
      </w:pPr>
      <w:r w:rsidRPr="00D322DB">
        <w:rPr>
          <w:highlight w:val="green"/>
        </w:rPr>
        <w:t>il Magistrato di Sorveglianza [(UDS) per i maggiorenni  / (UDSM) per i minorenni].</w:t>
      </w:r>
    </w:p>
    <w:p w:rsidR="00DA531D" w:rsidRDefault="00DA531D" w:rsidP="00A20DC8">
      <w:pPr>
        <w:spacing w:after="0" w:line="240" w:lineRule="auto"/>
        <w:jc w:val="both"/>
      </w:pPr>
    </w:p>
    <w:p w:rsidR="00DA531D" w:rsidRDefault="00DA531D" w:rsidP="00A20DC8">
      <w:pPr>
        <w:spacing w:after="0" w:line="240" w:lineRule="auto"/>
        <w:jc w:val="both"/>
      </w:pPr>
      <w:r>
        <w:t xml:space="preserve">Il sistema popola la tabella &lt;NOTIFICA&gt; secondo il seguente riepilogo: </w:t>
      </w:r>
    </w:p>
    <w:p w:rsidR="00DA531D" w:rsidRPr="00E714D0" w:rsidRDefault="00DA531D" w:rsidP="00A20DC8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03"/>
        <w:gridCol w:w="2930"/>
        <w:gridCol w:w="850"/>
        <w:gridCol w:w="709"/>
        <w:gridCol w:w="1559"/>
        <w:gridCol w:w="1258"/>
        <w:gridCol w:w="12"/>
        <w:gridCol w:w="7"/>
        <w:gridCol w:w="1982"/>
      </w:tblGrid>
      <w:tr w:rsidR="00DA531D" w:rsidRPr="00295A37" w:rsidTr="006F36CA">
        <w:trPr>
          <w:tblHeader/>
        </w:trPr>
        <w:tc>
          <w:tcPr>
            <w:tcW w:w="402" w:type="dxa"/>
            <w:vMerge w:val="restart"/>
            <w:shd w:val="clear" w:color="auto" w:fill="C0C0C0"/>
            <w:vAlign w:val="center"/>
          </w:tcPr>
          <w:p w:rsidR="00DA531D" w:rsidRPr="00275535" w:rsidRDefault="00DA531D" w:rsidP="0092467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2930" w:type="dxa"/>
            <w:vMerge w:val="restart"/>
            <w:shd w:val="clear" w:color="auto" w:fill="C0C0C0"/>
            <w:vAlign w:val="center"/>
          </w:tcPr>
          <w:p w:rsidR="00DA531D" w:rsidRPr="00275535" w:rsidRDefault="00DA531D" w:rsidP="00257AAA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388" w:type="dxa"/>
            <w:gridSpan w:val="5"/>
            <w:shd w:val="clear" w:color="auto" w:fill="C0C0C0"/>
            <w:vAlign w:val="center"/>
          </w:tcPr>
          <w:p w:rsidR="00DA531D" w:rsidRPr="00275535" w:rsidRDefault="00DA531D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Provvedimento</w:t>
            </w:r>
          </w:p>
        </w:tc>
        <w:tc>
          <w:tcPr>
            <w:tcW w:w="1989" w:type="dxa"/>
            <w:gridSpan w:val="2"/>
            <w:vMerge w:val="restart"/>
            <w:shd w:val="clear" w:color="auto" w:fill="C0C0C0"/>
            <w:vAlign w:val="center"/>
          </w:tcPr>
          <w:p w:rsidR="00DA531D" w:rsidRPr="00275535" w:rsidRDefault="00DA531D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Nota</w:t>
            </w:r>
          </w:p>
        </w:tc>
      </w:tr>
      <w:tr w:rsidR="00DA531D" w:rsidRPr="00295A37" w:rsidTr="006F36CA">
        <w:tc>
          <w:tcPr>
            <w:tcW w:w="402" w:type="dxa"/>
            <w:vMerge/>
            <w:vAlign w:val="center"/>
          </w:tcPr>
          <w:p w:rsidR="00DA531D" w:rsidRPr="00CC00AF" w:rsidRDefault="00DA531D" w:rsidP="0026635C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vMerge/>
          </w:tcPr>
          <w:p w:rsidR="00DA531D" w:rsidRPr="00257AAA" w:rsidRDefault="00DA531D" w:rsidP="00257AAA">
            <w:pPr>
              <w:rPr>
                <w:color w:val="000000"/>
                <w:sz w:val="18"/>
              </w:rPr>
            </w:pPr>
          </w:p>
        </w:tc>
        <w:tc>
          <w:tcPr>
            <w:tcW w:w="1559" w:type="dxa"/>
            <w:gridSpan w:val="2"/>
            <w:shd w:val="clear" w:color="auto" w:fill="BFBFBF"/>
            <w:vAlign w:val="center"/>
          </w:tcPr>
          <w:p w:rsidR="00DA531D" w:rsidRPr="00CC00AF" w:rsidRDefault="00DA531D" w:rsidP="002D397F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Decreto sospensione</w:t>
            </w:r>
          </w:p>
        </w:tc>
        <w:tc>
          <w:tcPr>
            <w:tcW w:w="1559" w:type="dxa"/>
            <w:shd w:val="clear" w:color="auto" w:fill="BFBFBF"/>
            <w:vAlign w:val="center"/>
          </w:tcPr>
          <w:p w:rsidR="00DA531D" w:rsidRPr="00CC00AF" w:rsidRDefault="00DA531D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revoca</w:t>
            </w:r>
          </w:p>
        </w:tc>
        <w:tc>
          <w:tcPr>
            <w:tcW w:w="1270" w:type="dxa"/>
            <w:gridSpan w:val="2"/>
            <w:shd w:val="clear" w:color="auto" w:fill="BFBFBF"/>
            <w:vAlign w:val="center"/>
          </w:tcPr>
          <w:p w:rsidR="00DA531D" w:rsidRPr="00CC00AF" w:rsidRDefault="00DA531D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ripristino</w:t>
            </w:r>
          </w:p>
        </w:tc>
        <w:tc>
          <w:tcPr>
            <w:tcW w:w="1989" w:type="dxa"/>
            <w:gridSpan w:val="2"/>
            <w:vMerge/>
            <w:shd w:val="clear" w:color="auto" w:fill="BFBFBF"/>
            <w:vAlign w:val="center"/>
          </w:tcPr>
          <w:p w:rsidR="00DA531D" w:rsidRPr="00CC00AF" w:rsidRDefault="00DA531D" w:rsidP="00924672">
            <w:pPr>
              <w:spacing w:after="0" w:line="240" w:lineRule="auto"/>
              <w:rPr>
                <w:sz w:val="18"/>
              </w:rPr>
            </w:pPr>
          </w:p>
        </w:tc>
      </w:tr>
      <w:tr w:rsidR="00DA531D" w:rsidRPr="00295A37" w:rsidTr="006F36CA">
        <w:trPr>
          <w:trHeight w:hRule="exact" w:val="680"/>
        </w:trPr>
        <w:tc>
          <w:tcPr>
            <w:tcW w:w="402" w:type="dxa"/>
            <w:shd w:val="clear" w:color="auto" w:fill="D9D9D9"/>
            <w:vAlign w:val="center"/>
          </w:tcPr>
          <w:p w:rsidR="00DA531D" w:rsidRPr="0037308E" w:rsidRDefault="00DA531D" w:rsidP="007B475A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shd w:val="clear" w:color="auto" w:fill="D9D9D9"/>
          </w:tcPr>
          <w:p w:rsidR="00DA531D" w:rsidRPr="0037308E" w:rsidRDefault="00DA531D" w:rsidP="007B475A">
            <w:pPr>
              <w:rPr>
                <w:color w:val="000000"/>
                <w:sz w:val="18"/>
                <w:highlight w:val="green"/>
                <w:lang w:val="fr-FR"/>
              </w:rPr>
            </w:pPr>
          </w:p>
        </w:tc>
        <w:tc>
          <w:tcPr>
            <w:tcW w:w="850" w:type="dxa"/>
            <w:shd w:val="clear" w:color="auto" w:fill="D9D9D9"/>
            <w:vAlign w:val="center"/>
          </w:tcPr>
          <w:p w:rsidR="00DA531D" w:rsidRDefault="00DA531D" w:rsidP="007B475A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Esegue</w:t>
            </w:r>
          </w:p>
          <w:p w:rsidR="00DA531D" w:rsidRPr="0037308E" w:rsidRDefault="00DA531D" w:rsidP="007B475A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Procura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DA531D" w:rsidRDefault="00DA531D" w:rsidP="006F36CA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Esegue</w:t>
            </w:r>
          </w:p>
          <w:p w:rsidR="00DA531D" w:rsidRPr="006F36CA" w:rsidRDefault="00DA531D" w:rsidP="006F36CA">
            <w:pPr>
              <w:spacing w:after="0" w:line="240" w:lineRule="auto"/>
              <w:jc w:val="center"/>
              <w:rPr>
                <w:sz w:val="18"/>
                <w:highlight w:val="green"/>
                <w:u w:val="single"/>
              </w:rPr>
            </w:pPr>
            <w:r>
              <w:rPr>
                <w:sz w:val="18"/>
                <w:highlight w:val="green"/>
              </w:rPr>
              <w:t>Sorveglianza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DA531D" w:rsidRPr="0037308E" w:rsidRDefault="00DA531D" w:rsidP="007B475A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277" w:type="dxa"/>
            <w:gridSpan w:val="3"/>
            <w:shd w:val="clear" w:color="auto" w:fill="D9D9D9"/>
            <w:vAlign w:val="center"/>
          </w:tcPr>
          <w:p w:rsidR="00DA531D" w:rsidRPr="0037308E" w:rsidRDefault="00DA531D" w:rsidP="007B475A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982" w:type="dxa"/>
            <w:shd w:val="clear" w:color="auto" w:fill="D9D9D9"/>
            <w:vAlign w:val="center"/>
          </w:tcPr>
          <w:p w:rsidR="00DA531D" w:rsidRPr="0037308E" w:rsidRDefault="00DA531D" w:rsidP="007B475A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rPr>
                <w:color w:val="000000"/>
                <w:sz w:val="18"/>
                <w:highlight w:val="green"/>
                <w:lang w:val="fr-FR"/>
              </w:rPr>
            </w:pPr>
            <w:r w:rsidRPr="0037308E">
              <w:rPr>
                <w:color w:val="000000"/>
                <w:sz w:val="18"/>
                <w:highlight w:val="green"/>
              </w:rPr>
              <w:t>COD_TIPO_NOTIFICA</w:t>
            </w: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E</w:t>
            </w: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E</w:t>
            </w:r>
          </w:p>
        </w:tc>
        <w:tc>
          <w:tcPr>
            <w:tcW w:w="1258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E</w:t>
            </w: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rPr>
                <w:color w:val="000000"/>
                <w:sz w:val="18"/>
                <w:highlight w:val="green"/>
                <w:lang w:val="fr-FR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C</w:t>
            </w: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C</w:t>
            </w:r>
          </w:p>
        </w:tc>
        <w:tc>
          <w:tcPr>
            <w:tcW w:w="1258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C</w:t>
            </w: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rPr>
                <w:color w:val="000000"/>
                <w:sz w:val="18"/>
                <w:highlight w:val="green"/>
                <w:lang w:val="fr-FR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C</w:t>
            </w: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N</w:t>
            </w:r>
          </w:p>
        </w:tc>
        <w:tc>
          <w:tcPr>
            <w:tcW w:w="1258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C</w:t>
            </w: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rPr>
                <w:color w:val="000000"/>
                <w:sz w:val="18"/>
                <w:highlight w:val="green"/>
                <w:lang w:val="fr-FR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258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C</w:t>
            </w: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DA531D" w:rsidRPr="0037308E" w:rsidRDefault="00DA531D" w:rsidP="00257AAA">
            <w:pPr>
              <w:rPr>
                <w:color w:val="000000"/>
                <w:sz w:val="18"/>
                <w:highlight w:val="green"/>
                <w:lang w:val="fr-FR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37308E">
              <w:rPr>
                <w:sz w:val="18"/>
                <w:highlight w:val="green"/>
              </w:rPr>
              <w:t>C</w:t>
            </w: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  <w:r w:rsidRPr="00B93D76">
              <w:rPr>
                <w:sz w:val="18"/>
                <w:highlight w:val="green"/>
              </w:rPr>
              <w:t>A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DA531D" w:rsidRPr="00B93D76" w:rsidRDefault="00DA531D" w:rsidP="00257AAA">
            <w:pPr>
              <w:rPr>
                <w:sz w:val="18"/>
                <w:highlight w:val="green"/>
                <w:lang w:val="fr-FR"/>
              </w:rPr>
            </w:pPr>
            <w:r w:rsidRPr="00B93D76">
              <w:rPr>
                <w:color w:val="000000"/>
                <w:sz w:val="18"/>
                <w:highlight w:val="green"/>
                <w:lang w:val="fr-FR"/>
              </w:rPr>
              <w:t>AUT_EST_ID_AUTORITA_ESTERNA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DA531D" w:rsidRPr="0037308E" w:rsidRDefault="00DA531D" w:rsidP="00DE2310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DE2310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  <w:r w:rsidRPr="00B93D76">
              <w:rPr>
                <w:sz w:val="18"/>
                <w:highlight w:val="green"/>
              </w:rPr>
              <w:t>B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DA531D" w:rsidRPr="00B93D76" w:rsidRDefault="00DA531D" w:rsidP="00257AAA">
            <w:pPr>
              <w:rPr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>AVV_ID_AVVOCATO_FASCICOLO_SIEP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DE2310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DA531D" w:rsidRPr="0037308E" w:rsidRDefault="00DA531D" w:rsidP="00DE2310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DE2310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DA531D" w:rsidRPr="00EB2EB8" w:rsidRDefault="00DA531D" w:rsidP="00D322DB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DA531D" w:rsidRPr="00B93D76" w:rsidRDefault="00DA531D" w:rsidP="00257AAA">
            <w:pPr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  <w:r w:rsidRPr="00B93D76">
              <w:rPr>
                <w:sz w:val="18"/>
                <w:highlight w:val="green"/>
              </w:rPr>
              <w:t>C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DA531D" w:rsidRPr="00B93D76" w:rsidRDefault="00DA531D" w:rsidP="00257AAA">
            <w:pPr>
              <w:rPr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>CSS_ID_CSSA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DA531D" w:rsidRPr="00EB2EB8" w:rsidRDefault="00DA531D" w:rsidP="00DE2310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  <w:r w:rsidRPr="00B93D76">
              <w:rPr>
                <w:sz w:val="18"/>
                <w:highlight w:val="green"/>
              </w:rPr>
              <w:t>D</w:t>
            </w: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DA531D" w:rsidRPr="00B93D76" w:rsidRDefault="00DA531D" w:rsidP="0037308E">
            <w:pPr>
              <w:spacing w:after="0"/>
              <w:rPr>
                <w:color w:val="000000"/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>IST_DET_ID_ISTITUTO_DETENZIONE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DA531D" w:rsidRPr="00B93D76" w:rsidRDefault="00DA531D" w:rsidP="0037308E">
            <w:pPr>
              <w:spacing w:after="0"/>
              <w:jc w:val="center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DA531D" w:rsidRPr="00B93D76" w:rsidRDefault="00DA531D" w:rsidP="0037308E">
            <w:pPr>
              <w:spacing w:after="0"/>
              <w:jc w:val="center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DA531D" w:rsidRPr="00B93D76" w:rsidRDefault="00DA531D" w:rsidP="0037308E">
            <w:pPr>
              <w:spacing w:after="0"/>
              <w:jc w:val="center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  <w:vAlign w:val="center"/>
          </w:tcPr>
          <w:p w:rsidR="00DA531D" w:rsidRPr="00B93D76" w:rsidRDefault="00DA531D" w:rsidP="0037308E">
            <w:pPr>
              <w:spacing w:after="0"/>
              <w:jc w:val="center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  <w:r w:rsidRPr="00B93D76">
              <w:rPr>
                <w:sz w:val="18"/>
                <w:highlight w:val="green"/>
              </w:rPr>
              <w:t>E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 xml:space="preserve">UFF_COD_UFFICIO </w:t>
            </w:r>
          </w:p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>TDS/TDSM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DA531D" w:rsidRPr="00EB2EB8" w:rsidRDefault="00DA531D" w:rsidP="00D322DB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DA531D" w:rsidRPr="00B93D76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>(tipo ufficio TDS/TDSM)</w:t>
            </w: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B93D76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B93D76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2001" w:type="dxa"/>
            <w:gridSpan w:val="3"/>
            <w:vAlign w:val="center"/>
          </w:tcPr>
          <w:p w:rsidR="00DA531D" w:rsidRPr="00B93D76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DA531D" w:rsidRPr="00EB2EB8" w:rsidRDefault="00DA531D" w:rsidP="00536ED9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DA531D" w:rsidRPr="00B93D76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DA531D" w:rsidRPr="00B93D76" w:rsidRDefault="00DA531D" w:rsidP="00D322DB">
            <w:pPr>
              <w:ind w:left="142"/>
              <w:jc w:val="center"/>
              <w:rPr>
                <w:sz w:val="18"/>
                <w:highlight w:val="green"/>
              </w:rPr>
            </w:pPr>
            <w:r w:rsidRPr="00B93D76">
              <w:rPr>
                <w:sz w:val="18"/>
                <w:highlight w:val="green"/>
              </w:rPr>
              <w:t>F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DA531D" w:rsidRPr="00B93D76" w:rsidRDefault="00DA531D" w:rsidP="00257AAA">
            <w:pPr>
              <w:spacing w:after="0"/>
              <w:rPr>
                <w:color w:val="000000"/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>UFF_COD_UFFICIO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DA531D" w:rsidRPr="00EB2EB8" w:rsidRDefault="00DA531D" w:rsidP="00DE2310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DA531D" w:rsidRPr="00B93D76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green"/>
              </w:rPr>
            </w:pPr>
            <w:r w:rsidRPr="00B93D76">
              <w:rPr>
                <w:color w:val="000000"/>
                <w:sz w:val="18"/>
                <w:highlight w:val="green"/>
              </w:rPr>
              <w:t>(tipo ufficio UDS/UDSM)</w:t>
            </w: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spacing w:after="0"/>
              <w:rPr>
                <w:color w:val="000000"/>
                <w:sz w:val="18"/>
                <w:highlight w:val="magenta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D322DB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spacing w:after="0"/>
              <w:rPr>
                <w:color w:val="000000"/>
                <w:sz w:val="18"/>
                <w:highlight w:val="magenta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D322DB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  <w:r>
              <w:rPr>
                <w:sz w:val="18"/>
                <w:highlight w:val="green"/>
              </w:rPr>
              <w:t>X</w:t>
            </w: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spacing w:after="0"/>
              <w:rPr>
                <w:color w:val="000000"/>
                <w:sz w:val="18"/>
                <w:highlight w:val="magenta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D322DB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  <w:tr w:rsidR="00DA531D" w:rsidRPr="00295A37" w:rsidTr="006F36CA">
        <w:trPr>
          <w:trHeight w:hRule="exact" w:val="227"/>
        </w:trPr>
        <w:tc>
          <w:tcPr>
            <w:tcW w:w="402" w:type="dxa"/>
            <w:vAlign w:val="center"/>
          </w:tcPr>
          <w:p w:rsidR="00DA531D" w:rsidRPr="0037308E" w:rsidRDefault="00DA531D" w:rsidP="00D322DB">
            <w:pPr>
              <w:ind w:left="142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2930" w:type="dxa"/>
          </w:tcPr>
          <w:p w:rsidR="00DA531D" w:rsidRPr="0037308E" w:rsidRDefault="00DA531D" w:rsidP="00257AAA">
            <w:pPr>
              <w:spacing w:after="0"/>
              <w:rPr>
                <w:color w:val="000000"/>
                <w:sz w:val="18"/>
                <w:highlight w:val="magenta"/>
              </w:rPr>
            </w:pPr>
          </w:p>
        </w:tc>
        <w:tc>
          <w:tcPr>
            <w:tcW w:w="850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709" w:type="dxa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559" w:type="dxa"/>
            <w:vAlign w:val="center"/>
          </w:tcPr>
          <w:p w:rsidR="00DA531D" w:rsidRPr="0037308E" w:rsidRDefault="00DA531D" w:rsidP="00536ED9">
            <w:pPr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  <w:tc>
          <w:tcPr>
            <w:tcW w:w="1258" w:type="dxa"/>
            <w:vAlign w:val="center"/>
          </w:tcPr>
          <w:p w:rsidR="00DA531D" w:rsidRPr="00EB2EB8" w:rsidRDefault="00DA531D" w:rsidP="00D322DB">
            <w:pPr>
              <w:spacing w:after="0" w:line="240" w:lineRule="auto"/>
              <w:jc w:val="center"/>
              <w:rPr>
                <w:sz w:val="18"/>
                <w:highlight w:val="green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DA531D" w:rsidRPr="0037308E" w:rsidRDefault="00DA531D" w:rsidP="00536ED9">
            <w:pPr>
              <w:keepNext/>
              <w:spacing w:after="0" w:line="240" w:lineRule="auto"/>
              <w:jc w:val="center"/>
              <w:rPr>
                <w:sz w:val="18"/>
                <w:highlight w:val="magenta"/>
              </w:rPr>
            </w:pPr>
          </w:p>
        </w:tc>
      </w:tr>
    </w:tbl>
    <w:p w:rsidR="00DA531D" w:rsidRDefault="00DA531D" w:rsidP="0026635C">
      <w:pPr>
        <w:pStyle w:val="Caption"/>
        <w:rPr>
          <w:u w:val="single"/>
        </w:rPr>
      </w:pPr>
      <w:bookmarkStart w:id="229" w:name="_Toc406511968"/>
      <w:r w:rsidRPr="0026635C">
        <w:rPr>
          <w:u w:val="single"/>
        </w:rPr>
        <w:t xml:space="preserve">Tabella </w:t>
      </w:r>
      <w:r w:rsidRPr="0026635C">
        <w:rPr>
          <w:u w:val="single"/>
        </w:rPr>
        <w:fldChar w:fldCharType="begin"/>
      </w:r>
      <w:r w:rsidRPr="0026635C">
        <w:rPr>
          <w:u w:val="single"/>
        </w:rPr>
        <w:instrText xml:space="preserve"> SEQ Tabella \* ARABIC </w:instrText>
      </w:r>
      <w:r w:rsidRPr="0026635C">
        <w:rPr>
          <w:u w:val="single"/>
        </w:rPr>
        <w:fldChar w:fldCharType="separate"/>
      </w:r>
      <w:r>
        <w:rPr>
          <w:noProof/>
          <w:u w:val="single"/>
        </w:rPr>
        <w:t>40</w:t>
      </w:r>
      <w:r w:rsidRPr="0026635C">
        <w:rPr>
          <w:u w:val="single"/>
        </w:rPr>
        <w:fldChar w:fldCharType="end"/>
      </w:r>
      <w:r w:rsidRPr="0026635C">
        <w:rPr>
          <w:u w:val="single"/>
        </w:rPr>
        <w:t xml:space="preserve"> - Valorizzazione tabella &lt;Notifica&gt;</w:t>
      </w:r>
      <w:bookmarkEnd w:id="229"/>
    </w:p>
    <w:p w:rsidR="00DA531D" w:rsidRDefault="00DA531D">
      <w:p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u w:val="single"/>
        </w:rPr>
        <w:br w:type="page"/>
      </w:r>
    </w:p>
    <w:p w:rsidR="00DA531D" w:rsidRDefault="00DA531D" w:rsidP="005B1281">
      <w:pPr>
        <w:spacing w:after="0" w:line="240" w:lineRule="auto"/>
      </w:pPr>
      <w:r>
        <w:t>Il sistema valorizza il campo &lt;</w:t>
      </w:r>
      <w:r w:rsidRPr="0026635C">
        <w:t>COD_TIPO_NOTIFICA</w:t>
      </w:r>
      <w:r>
        <w:t>&gt;  con i seguenti 3 valori prelevati dalla tabella &lt;CG_REF_CODES&gt; ed avente campo &lt;RV_DOMAIN&gt; = “TIPO_NOTIFICA”:</w:t>
      </w:r>
    </w:p>
    <w:p w:rsidR="00DA531D" w:rsidRDefault="00DA531D" w:rsidP="00A20DC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4"/>
        <w:gridCol w:w="1797"/>
        <w:gridCol w:w="7581"/>
      </w:tblGrid>
      <w:tr w:rsidR="00DA531D" w:rsidRPr="00295A37" w:rsidTr="0092467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275535" w:rsidRDefault="00DA531D" w:rsidP="0092467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gridSpan w:val="2"/>
            <w:shd w:val="clear" w:color="auto" w:fill="C0C0C0"/>
            <w:vAlign w:val="center"/>
          </w:tcPr>
          <w:p w:rsidR="00DA531D" w:rsidRPr="00275535" w:rsidRDefault="00DA531D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&lt;RV_LOW_VALUE&gt;</w:t>
            </w:r>
          </w:p>
        </w:tc>
        <w:tc>
          <w:tcPr>
            <w:tcW w:w="7581" w:type="dxa"/>
            <w:shd w:val="clear" w:color="auto" w:fill="C0C0C0"/>
            <w:vAlign w:val="center"/>
          </w:tcPr>
          <w:p w:rsidR="00DA531D" w:rsidRPr="00275535" w:rsidRDefault="00DA531D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&lt;RV_MEANING&gt;</w:t>
            </w:r>
          </w:p>
        </w:tc>
      </w:tr>
      <w:tr w:rsidR="00DA531D" w:rsidRPr="00295A37" w:rsidTr="00911DEC">
        <w:tc>
          <w:tcPr>
            <w:tcW w:w="400" w:type="dxa"/>
            <w:gridSpan w:val="2"/>
            <w:vAlign w:val="center"/>
          </w:tcPr>
          <w:p w:rsidR="00DA531D" w:rsidRPr="00CC00AF" w:rsidRDefault="00DA531D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DA531D" w:rsidRPr="00CC00AF" w:rsidRDefault="00DA531D" w:rsidP="00911DEC">
            <w:pPr>
              <w:jc w:val="center"/>
              <w:rPr>
                <w:sz w:val="18"/>
              </w:rPr>
            </w:pPr>
            <w:r>
              <w:rPr>
                <w:sz w:val="18"/>
              </w:rPr>
              <w:t>“C”</w:t>
            </w:r>
          </w:p>
        </w:tc>
        <w:tc>
          <w:tcPr>
            <w:tcW w:w="7581" w:type="dxa"/>
            <w:vAlign w:val="center"/>
          </w:tcPr>
          <w:p w:rsidR="00DA531D" w:rsidRPr="00CC00AF" w:rsidRDefault="00DA531D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“Comunicazione”</w:t>
            </w:r>
          </w:p>
        </w:tc>
      </w:tr>
      <w:tr w:rsidR="00DA531D" w:rsidRPr="00295A37" w:rsidTr="00911DEC">
        <w:tc>
          <w:tcPr>
            <w:tcW w:w="400" w:type="dxa"/>
            <w:gridSpan w:val="2"/>
            <w:vAlign w:val="center"/>
          </w:tcPr>
          <w:p w:rsidR="00DA531D" w:rsidRPr="00CC00AF" w:rsidRDefault="00DA531D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DA531D" w:rsidRPr="00257AAA" w:rsidRDefault="00DA531D" w:rsidP="00911DEC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“E”</w:t>
            </w:r>
          </w:p>
        </w:tc>
        <w:tc>
          <w:tcPr>
            <w:tcW w:w="7581" w:type="dxa"/>
            <w:vAlign w:val="center"/>
          </w:tcPr>
          <w:p w:rsidR="00DA531D" w:rsidRDefault="00DA531D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“Esecuzione”</w:t>
            </w:r>
          </w:p>
        </w:tc>
      </w:tr>
      <w:tr w:rsidR="00DA531D" w:rsidRPr="00295A37" w:rsidTr="00911DEC">
        <w:tc>
          <w:tcPr>
            <w:tcW w:w="400" w:type="dxa"/>
            <w:gridSpan w:val="2"/>
            <w:vAlign w:val="center"/>
          </w:tcPr>
          <w:p w:rsidR="00DA531D" w:rsidRPr="00CC00AF" w:rsidRDefault="00DA531D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DA531D" w:rsidRPr="00257AAA" w:rsidRDefault="00DA531D" w:rsidP="00911DEC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“N”</w:t>
            </w:r>
          </w:p>
        </w:tc>
        <w:tc>
          <w:tcPr>
            <w:tcW w:w="7581" w:type="dxa"/>
            <w:vAlign w:val="center"/>
          </w:tcPr>
          <w:p w:rsidR="00DA531D" w:rsidRDefault="00DA531D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“Notifica”</w:t>
            </w:r>
          </w:p>
        </w:tc>
      </w:tr>
    </w:tbl>
    <w:p w:rsidR="00DA531D" w:rsidRPr="0026635C" w:rsidRDefault="00DA531D" w:rsidP="004227D0">
      <w:pPr>
        <w:pStyle w:val="Caption"/>
        <w:rPr>
          <w:u w:val="single"/>
        </w:rPr>
      </w:pPr>
      <w:bookmarkStart w:id="230" w:name="_Toc406511969"/>
      <w:r w:rsidRPr="0026635C">
        <w:rPr>
          <w:u w:val="single"/>
        </w:rPr>
        <w:t xml:space="preserve">Tabella </w:t>
      </w:r>
      <w:r w:rsidRPr="0026635C">
        <w:rPr>
          <w:u w:val="single"/>
        </w:rPr>
        <w:fldChar w:fldCharType="begin"/>
      </w:r>
      <w:r w:rsidRPr="0026635C">
        <w:rPr>
          <w:u w:val="single"/>
        </w:rPr>
        <w:instrText xml:space="preserve"> SEQ Tabella \* ARABIC </w:instrText>
      </w:r>
      <w:r w:rsidRPr="0026635C">
        <w:rPr>
          <w:u w:val="single"/>
        </w:rPr>
        <w:fldChar w:fldCharType="separate"/>
      </w:r>
      <w:r>
        <w:rPr>
          <w:noProof/>
          <w:u w:val="single"/>
        </w:rPr>
        <w:t>41</w:t>
      </w:r>
      <w:r w:rsidRPr="0026635C">
        <w:rPr>
          <w:u w:val="single"/>
        </w:rPr>
        <w:fldChar w:fldCharType="end"/>
      </w:r>
      <w:r>
        <w:rPr>
          <w:u w:val="single"/>
        </w:rPr>
        <w:t xml:space="preserve"> - Valorizzazione &lt;COD_TIPO_NOTIFICA&gt;</w:t>
      </w:r>
      <w:bookmarkEnd w:id="230"/>
    </w:p>
    <w:p w:rsidR="00DA531D" w:rsidRPr="005B1281" w:rsidRDefault="00DA531D" w:rsidP="00A20DC8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A20DC8">
      <w:pPr>
        <w:spacing w:after="0" w:line="240" w:lineRule="auto"/>
        <w:jc w:val="both"/>
      </w:pPr>
      <w:r>
        <w:t>Inoltre, il sistema traccia le attività eseguite nella tabella &lt;LOG_ATTIVITA&gt;.</w:t>
      </w:r>
    </w:p>
    <w:p w:rsidR="00DA531D" w:rsidRPr="005B1281" w:rsidRDefault="00DA531D" w:rsidP="00A20DC8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DD0653">
      <w:pPr>
        <w:pStyle w:val="Heading2"/>
        <w:ind w:left="578" w:hanging="578"/>
      </w:pPr>
      <w:bookmarkStart w:id="231" w:name="_Toc406512042"/>
      <w:r w:rsidRPr="00DD0653">
        <w:t>Modifica database</w:t>
      </w:r>
      <w:bookmarkEnd w:id="231"/>
    </w:p>
    <w:p w:rsidR="00DA531D" w:rsidRDefault="00DA531D" w:rsidP="00BB2B79">
      <w:r>
        <w:t>Per l’oggetto del decreto di sospensione, l</w:t>
      </w:r>
      <w:r w:rsidRPr="00B56E04">
        <w:t>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531D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531D" w:rsidRPr="00BB2B79" w:rsidRDefault="00DA531D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 w:rsidP="00BB2B79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48032B">
            <w:pPr>
              <w:jc w:val="center"/>
              <w:rPr>
                <w:sz w:val="16"/>
                <w:szCs w:val="16"/>
              </w:rPr>
            </w:pPr>
            <w:r w:rsidRPr="00ED6558">
              <w:rPr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BB2B79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2268" w:type="dxa"/>
          </w:tcPr>
          <w:p w:rsidR="00DA531D" w:rsidRPr="00BB2B79" w:rsidRDefault="00DA531D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2741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BB2B79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2268" w:type="dxa"/>
          </w:tcPr>
          <w:p w:rsidR="00DA531D" w:rsidRPr="00BB2B79" w:rsidRDefault="00DA531D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2742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BB2B79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2268" w:type="dxa"/>
          </w:tcPr>
          <w:p w:rsidR="00DA531D" w:rsidRPr="00BB2B79" w:rsidRDefault="00DA531D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AF6867" w:rsidRDefault="00DA531D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AF6867" w:rsidRDefault="00DA531D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2743</w:t>
            </w:r>
          </w:p>
        </w:tc>
        <w:tc>
          <w:tcPr>
            <w:tcW w:w="569" w:type="dxa"/>
            <w:vAlign w:val="center"/>
          </w:tcPr>
          <w:p w:rsidR="00DA531D" w:rsidRPr="00AF6867" w:rsidRDefault="00DA531D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BB2B79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2268" w:type="dxa"/>
          </w:tcPr>
          <w:p w:rsidR="00DA531D" w:rsidRPr="00BB2B79" w:rsidRDefault="00DA531D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AF686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AF6867" w:rsidRDefault="00DA531D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Default="00DA531D" w:rsidP="00BB2B79">
      <w:pPr>
        <w:pStyle w:val="Caption"/>
        <w:rPr>
          <w:u w:val="single"/>
        </w:rPr>
      </w:pPr>
      <w:bookmarkStart w:id="232" w:name="_Ref404169455"/>
      <w:bookmarkStart w:id="233" w:name="_Ref404244933"/>
      <w:bookmarkStart w:id="234" w:name="_Toc406511970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42</w:t>
      </w:r>
      <w:r w:rsidRPr="009866B2">
        <w:rPr>
          <w:u w:val="single"/>
        </w:rPr>
        <w:fldChar w:fldCharType="end"/>
      </w:r>
      <w:bookmarkEnd w:id="232"/>
      <w:r w:rsidRPr="009866B2">
        <w:rPr>
          <w:u w:val="single"/>
        </w:rPr>
        <w:t xml:space="preserve"> - Tabella &lt;CG_REF_CODES&gt;</w:t>
      </w:r>
      <w:r>
        <w:rPr>
          <w:u w:val="single"/>
        </w:rPr>
        <w:t>-Decreto sospensione</w:t>
      </w:r>
      <w:bookmarkEnd w:id="233"/>
      <w:bookmarkEnd w:id="234"/>
    </w:p>
    <w:p w:rsidR="00DA531D" w:rsidRDefault="00DA531D" w:rsidP="00DA2F82">
      <w:pPr>
        <w:jc w:val="both"/>
      </w:pPr>
      <w:r w:rsidRPr="006959B8">
        <w:t>Per l’oggetto dell’ordinanza di revoca, l’intervento</w:t>
      </w:r>
      <w:r w:rsidRPr="00B56E04">
        <w:t xml:space="preserve">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531D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531D" w:rsidRPr="00BB2B79" w:rsidRDefault="00DA531D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48032B">
            <w:pPr>
              <w:jc w:val="center"/>
              <w:rPr>
                <w:sz w:val="16"/>
                <w:szCs w:val="16"/>
              </w:rPr>
            </w:pPr>
            <w:r w:rsidRPr="00ED6558">
              <w:rPr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Default="00DA531D" w:rsidP="00DA2F82">
      <w:pPr>
        <w:pStyle w:val="Caption"/>
        <w:rPr>
          <w:u w:val="single"/>
        </w:rPr>
      </w:pPr>
      <w:bookmarkStart w:id="235" w:name="_Ref404244285"/>
      <w:bookmarkStart w:id="236" w:name="_Ref404244880"/>
      <w:bookmarkStart w:id="237" w:name="_Toc406511971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43</w:t>
      </w:r>
      <w:r w:rsidRPr="009866B2">
        <w:rPr>
          <w:u w:val="single"/>
        </w:rPr>
        <w:fldChar w:fldCharType="end"/>
      </w:r>
      <w:bookmarkEnd w:id="235"/>
      <w:r w:rsidRPr="009866B2">
        <w:rPr>
          <w:u w:val="single"/>
        </w:rPr>
        <w:t xml:space="preserve"> - Tabella &lt;CG_REF_CODES&gt;</w:t>
      </w:r>
      <w:r>
        <w:rPr>
          <w:u w:val="single"/>
        </w:rPr>
        <w:t>- Ordinanza revoca</w:t>
      </w:r>
      <w:bookmarkEnd w:id="236"/>
      <w:bookmarkEnd w:id="237"/>
    </w:p>
    <w:p w:rsidR="00DA531D" w:rsidRDefault="00DA531D" w:rsidP="00DA2F82">
      <w:pPr>
        <w:jc w:val="both"/>
      </w:pPr>
      <w:r w:rsidRPr="006959B8">
        <w:t>Per l’oggetto dell’ordinanza/decreto di ripristino, l’intervento</w:t>
      </w:r>
      <w:r w:rsidRPr="00B56E04">
        <w:t xml:space="preserve">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531D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531D" w:rsidRPr="00BB2B79" w:rsidRDefault="00DA531D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AF6867" w:rsidRDefault="00DA531D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2748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art. 656 comma 10</w:t>
            </w:r>
          </w:p>
        </w:tc>
        <w:tc>
          <w:tcPr>
            <w:tcW w:w="2268" w:type="dxa"/>
          </w:tcPr>
          <w:p w:rsidR="00DA531D" w:rsidRPr="00171BF7" w:rsidRDefault="00DA531D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2749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 89 dpr 309/90</w:t>
            </w:r>
          </w:p>
        </w:tc>
        <w:tc>
          <w:tcPr>
            <w:tcW w:w="2268" w:type="dxa"/>
          </w:tcPr>
          <w:p w:rsidR="00DA531D" w:rsidRPr="00171BF7" w:rsidRDefault="00DA531D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 89 dpr 309/90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ED6558" w:rsidRDefault="00DA531D" w:rsidP="005B1281">
            <w:pPr>
              <w:jc w:val="center"/>
              <w:rPr>
                <w:sz w:val="16"/>
                <w:szCs w:val="16"/>
                <w:highlight w:val="green"/>
              </w:rPr>
            </w:pPr>
            <w:r w:rsidRPr="00ED6558">
              <w:rPr>
                <w:sz w:val="16"/>
                <w:szCs w:val="16"/>
                <w:highlight w:val="green"/>
              </w:rPr>
              <w:t>2758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permanenza in casa  ex art. 656 comma 10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permanenza in casa 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ED6558" w:rsidRDefault="00DA531D" w:rsidP="00137CF8">
            <w:pPr>
              <w:jc w:val="center"/>
              <w:rPr>
                <w:sz w:val="16"/>
                <w:szCs w:val="16"/>
                <w:highlight w:val="green"/>
              </w:rPr>
            </w:pPr>
            <w:r w:rsidRPr="00ED6558">
              <w:rPr>
                <w:sz w:val="16"/>
                <w:szCs w:val="16"/>
                <w:highlight w:val="green"/>
              </w:rPr>
              <w:t>2759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collocamento in comunità  ex art.  656 comma 10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5B1281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2268" w:type="dxa"/>
          </w:tcPr>
          <w:p w:rsidR="00DA531D" w:rsidRPr="00171BF7" w:rsidRDefault="00DA531D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Default="00DA531D" w:rsidP="00DA2F82">
      <w:pPr>
        <w:pStyle w:val="Caption"/>
        <w:spacing w:after="0" w:line="240" w:lineRule="auto"/>
        <w:jc w:val="both"/>
        <w:rPr>
          <w:u w:val="single"/>
        </w:rPr>
      </w:pPr>
      <w:bookmarkStart w:id="238" w:name="_Ref404244371"/>
      <w:bookmarkStart w:id="239" w:name="_Ref404244970"/>
      <w:bookmarkStart w:id="240" w:name="_Toc406511972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44</w:t>
      </w:r>
      <w:r w:rsidRPr="009866B2">
        <w:rPr>
          <w:u w:val="single"/>
        </w:rPr>
        <w:fldChar w:fldCharType="end"/>
      </w:r>
      <w:bookmarkEnd w:id="238"/>
      <w:r w:rsidRPr="009866B2">
        <w:rPr>
          <w:u w:val="single"/>
        </w:rPr>
        <w:t xml:space="preserve"> - Tabella &lt;CG_REF_CODES&gt;</w:t>
      </w:r>
      <w:r>
        <w:rPr>
          <w:u w:val="single"/>
        </w:rPr>
        <w:t>- Ordinanza/decreto  ripristino</w:t>
      </w:r>
      <w:bookmarkEnd w:id="239"/>
      <w:bookmarkEnd w:id="240"/>
    </w:p>
    <w:p w:rsidR="00DA531D" w:rsidRPr="007826EC" w:rsidRDefault="00DA531D" w:rsidP="00DA2F82">
      <w:pPr>
        <w:spacing w:after="0" w:line="240" w:lineRule="auto"/>
        <w:jc w:val="both"/>
        <w:rPr>
          <w:sz w:val="6"/>
          <w:szCs w:val="6"/>
        </w:rPr>
      </w:pPr>
    </w:p>
    <w:p w:rsidR="00DA531D" w:rsidRPr="00DA2F82" w:rsidRDefault="00DA531D" w:rsidP="00DA2F82">
      <w:pPr>
        <w:spacing w:after="0" w:line="240" w:lineRule="auto"/>
        <w:jc w:val="both"/>
      </w:pPr>
      <w:r w:rsidRPr="00DA2F82">
        <w:t>Le prime 4 voci sono da utilizzare per il Tribunale di Sorveglianza/Tribunale per i Minorenni in funzione di Tribunale di Sorveglianza.</w:t>
      </w:r>
    </w:p>
    <w:p w:rsidR="00DA531D" w:rsidRDefault="00DA531D" w:rsidP="00DA2F82">
      <w:pPr>
        <w:spacing w:after="0" w:line="240" w:lineRule="auto"/>
        <w:jc w:val="both"/>
      </w:pPr>
      <w:r w:rsidRPr="00DA2F82">
        <w:t>Le rimanenti 4 voci sono da utilizzare per il Magistrato di Sorveglianza/ Magistrato di Sorveglianza per i Minorenni.</w:t>
      </w:r>
    </w:p>
    <w:p w:rsidR="00DA531D" w:rsidRDefault="00DA531D" w:rsidP="00325261">
      <w:pPr>
        <w:jc w:val="both"/>
      </w:pPr>
      <w:r>
        <w:t>L</w:t>
      </w:r>
      <w:r w:rsidRPr="00B56E04">
        <w:t>’intervento prevede l’inserimento nella tabella &lt;C</w:t>
      </w:r>
      <w:r>
        <w:t>G_REF_CODES&gt; delle seguenti posizioni giuridiche</w:t>
      </w:r>
      <w:r w:rsidRPr="00B56E0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531D" w:rsidRPr="004C20F5" w:rsidTr="005A1ED3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531D" w:rsidRPr="00BB2B79" w:rsidRDefault="00DA531D" w:rsidP="005A1ED3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AF6867" w:rsidRDefault="00DA531D" w:rsidP="005A1ED3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4C20F5" w:rsidTr="002C08D0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62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71BF7" w:rsidRDefault="00DA531D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DA531D" w:rsidRPr="00171BF7" w:rsidRDefault="00DA531D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Arresti Domiciliari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2C08D0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63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71BF7" w:rsidRDefault="00DA531D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DA531D" w:rsidRPr="00171BF7" w:rsidRDefault="00DA531D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Domiciliari ex art 89 dpr 309/90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2C08D0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64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71BF7" w:rsidRDefault="00DA531D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DA531D" w:rsidRPr="00171BF7" w:rsidRDefault="00DA531D" w:rsidP="005A1ED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Permanenza in Casa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2C08D0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65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71BF7" w:rsidRDefault="00DA531D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DA531D" w:rsidRPr="00171BF7" w:rsidRDefault="00DA531D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Collocamento in Comunità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2C08D0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7826EC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67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71BF7" w:rsidRDefault="00DA531D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DA531D" w:rsidRPr="00171BF7" w:rsidRDefault="00DA531D" w:rsidP="00E31375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Arresti Domiciliari ex art 89 dpr 309/90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7826EC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68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71BF7" w:rsidRDefault="00DA531D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DA531D" w:rsidRPr="00171BF7" w:rsidRDefault="00DA531D" w:rsidP="00E31375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Permanenza in casa 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7826EC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69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71BF7" w:rsidRDefault="00DA531D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DA531D" w:rsidRPr="00171BF7" w:rsidRDefault="00DA531D" w:rsidP="007826EC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Collocamento in comunità  ex art. 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Pr="00325261" w:rsidRDefault="00DA531D" w:rsidP="00325261">
      <w:pPr>
        <w:pStyle w:val="Caption"/>
        <w:spacing w:after="0" w:line="240" w:lineRule="auto"/>
        <w:jc w:val="both"/>
        <w:rPr>
          <w:u w:val="single"/>
        </w:rPr>
      </w:pPr>
      <w:bookmarkStart w:id="241" w:name="_Ref404249099"/>
      <w:bookmarkStart w:id="242" w:name="_Ref405475542"/>
      <w:bookmarkStart w:id="243" w:name="_Toc406511973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45</w:t>
      </w:r>
      <w:r w:rsidRPr="009866B2">
        <w:rPr>
          <w:u w:val="single"/>
        </w:rPr>
        <w:fldChar w:fldCharType="end"/>
      </w:r>
      <w:bookmarkEnd w:id="241"/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Posizione giuridica</w:t>
      </w:r>
      <w:bookmarkEnd w:id="242"/>
      <w:bookmarkEnd w:id="243"/>
    </w:p>
    <w:p w:rsidR="00DA531D" w:rsidRDefault="00DA531D">
      <w:pPr>
        <w:spacing w:after="0" w:line="240" w:lineRule="auto"/>
      </w:pPr>
    </w:p>
    <w:p w:rsidR="00DA531D" w:rsidRDefault="00DA531D" w:rsidP="00E76185">
      <w:pPr>
        <w:jc w:val="both"/>
      </w:pPr>
      <w:r>
        <w:t>L</w:t>
      </w:r>
      <w:r w:rsidRPr="00B56E04">
        <w:t>’intervento prevede l’inserimento nella tabella &lt;C</w:t>
      </w:r>
      <w:r>
        <w:t>G_REF_CODES&gt; dei seguenti stati del procedimento</w:t>
      </w:r>
      <w:r w:rsidRPr="00B56E0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531D" w:rsidRPr="004C20F5" w:rsidTr="00124D96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531D" w:rsidRPr="00AF6867" w:rsidRDefault="00DA531D" w:rsidP="00124D96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531D" w:rsidRPr="00BB2B79" w:rsidRDefault="00DA531D" w:rsidP="006A7E5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AF6867" w:rsidRDefault="00DA531D" w:rsidP="006A7E5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4C20F5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 w:rsidP="006A7E58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0529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24D96" w:rsidRDefault="00DA531D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arresti domiciliari ex art. 656 comma 10 - Emesso Ordine di Esecuzione  in data 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0530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24D96" w:rsidRDefault="00DA531D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arresti domiciliari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4C20F5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0531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24D96" w:rsidRDefault="00DA531D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</w:t>
            </w:r>
            <w:r w:rsidRPr="00A5589E">
              <w:rPr>
                <w:sz w:val="16"/>
                <w:szCs w:val="16"/>
              </w:rPr>
              <w:t xml:space="preserve">Arresti Domiciliari ex art 89 dpr 309/90 - </w:t>
            </w:r>
            <w:r w:rsidRPr="00A5589E">
              <w:rPr>
                <w:bCs/>
                <w:sz w:val="16"/>
                <w:szCs w:val="16"/>
              </w:rPr>
              <w:t xml:space="preserve"> Emesso Ordine di Esecuzione  in data 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0532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24D96" w:rsidRDefault="00DA531D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6A7E58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</w:t>
            </w:r>
            <w:r w:rsidRPr="00A5589E">
              <w:rPr>
                <w:sz w:val="16"/>
                <w:szCs w:val="16"/>
              </w:rPr>
              <w:t xml:space="preserve">Arresti Domiciliari ex art 89 dpr 309/90 - </w:t>
            </w:r>
            <w:r w:rsidRPr="00A5589E">
              <w:rPr>
                <w:bCs/>
                <w:sz w:val="16"/>
                <w:szCs w:val="16"/>
              </w:rPr>
              <w:t xml:space="preserve"> Emessa Comunicazione Scadenza Pena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6A7E58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0533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Pr="00124D96" w:rsidRDefault="00DA531D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6A7E58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permanenza in casa  ex art. 656 comma 10 - Emesso Ordine di Esecuzione  in data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0534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permanenza in casa 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0535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collocamento in comunità  ex art.  656 comma 10 - Emesso Ordine di Esecuzione  in data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0536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collocamento in comunità  ex art.  656 comma 10 - Emessa Comunicazione Scadenza Pena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0537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0538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 89 dpr 309/90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0539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permanenza in casa  ex art.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124D9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0540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collocamento in comunità  ex art.  656 comma 10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Default="00DA531D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0541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Default="00DA531D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0542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Ripristino arresti domiciliari ex art 89 dpr 309/90- Emessa Comunicazione Scadenza Misura 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Default="00DA531D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0543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permanenza in casa 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CC4F8F" w:rsidRDefault="00DA531D">
            <w:pPr>
              <w:rPr>
                <w:sz w:val="16"/>
                <w:szCs w:val="16"/>
              </w:rPr>
            </w:pPr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0544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Ripristino collocamento in comunità  ex art.  656 comma 10 - Emessa Comunicazione Scadenza Misura 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0545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Arresti domiciliari ex art. 656 comma 10 - Emesso Ordine Esecuzione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0546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Permanenza in casa  ex art. 656 comma 10 - Emesso Ordine Esecuzione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0547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Revoca   Arresti Domiciliari ex art 89 dpr 309/90 - Emesso Ordine Esecuzione 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56E04" w:rsidTr="00124D96">
        <w:tc>
          <w:tcPr>
            <w:tcW w:w="254" w:type="dxa"/>
            <w:vAlign w:val="center"/>
          </w:tcPr>
          <w:p w:rsidR="00DA531D" w:rsidRPr="00AF6867" w:rsidRDefault="00DA531D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531D" w:rsidRPr="00171BF7" w:rsidRDefault="00DA531D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DA531D" w:rsidRPr="00171BF7" w:rsidRDefault="00DA531D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0548</w:t>
            </w:r>
          </w:p>
        </w:tc>
        <w:tc>
          <w:tcPr>
            <w:tcW w:w="56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DA531D" w:rsidRPr="00A5589E" w:rsidRDefault="00DA531D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6"/>
                <w:szCs w:val="16"/>
              </w:rPr>
            </w:pPr>
            <w:r w:rsidRPr="00A5589E">
              <w:rPr>
                <w:bCs/>
                <w:sz w:val="18"/>
                <w:szCs w:val="18"/>
              </w:rPr>
              <w:t>Revoca  Collocamento in comunità  ex art.  656 comma 10 - Emesso Ordine Esecuzione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171BF7" w:rsidRDefault="00DA531D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Default="00DA531D" w:rsidP="00E76185">
      <w:pPr>
        <w:pStyle w:val="Caption"/>
        <w:spacing w:after="0" w:line="240" w:lineRule="auto"/>
        <w:jc w:val="both"/>
        <w:rPr>
          <w:u w:val="single"/>
        </w:rPr>
      </w:pPr>
      <w:bookmarkStart w:id="244" w:name="_Ref404328057"/>
      <w:bookmarkStart w:id="245" w:name="_Toc406511974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46</w:t>
      </w:r>
      <w:r w:rsidRPr="009866B2">
        <w:rPr>
          <w:u w:val="single"/>
        </w:rPr>
        <w:fldChar w:fldCharType="end"/>
      </w:r>
      <w:bookmarkEnd w:id="244"/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Stato procedimento</w:t>
      </w:r>
      <w:bookmarkEnd w:id="245"/>
    </w:p>
    <w:p w:rsidR="00DA531D" w:rsidRDefault="00DA531D">
      <w:pPr>
        <w:spacing w:after="0" w:line="240" w:lineRule="auto"/>
      </w:pPr>
    </w:p>
    <w:p w:rsidR="00DA531D" w:rsidRPr="005C1F5D" w:rsidRDefault="00DA531D" w:rsidP="003D2FBE">
      <w:pPr>
        <w:jc w:val="both"/>
        <w:rPr>
          <w:highlight w:val="green"/>
        </w:rPr>
      </w:pPr>
      <w:r w:rsidRPr="005C1F5D">
        <w:rPr>
          <w:highlight w:val="green"/>
        </w:rPr>
        <w:t>L’intervento prevede l’inserimento nella tabella &lt;CG_REF_CODES&gt; dei seguenti nomi di provvedimento: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531D" w:rsidRPr="005C1F5D" w:rsidTr="003D2FBE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5C1F5D" w:rsidRDefault="00DA531D" w:rsidP="003D2FBE">
            <w:pPr>
              <w:jc w:val="center"/>
              <w:rPr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RV_ALT5_VALUE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NP301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 xml:space="preserve">Sospensione provvisoria Arresti Domiciliari - </w:t>
            </w:r>
            <w:r w:rsidRPr="005C1F5D">
              <w:rPr>
                <w:sz w:val="18"/>
                <w:highlight w:val="green"/>
              </w:rPr>
              <w:t>Eseguita da PM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NP302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 xml:space="preserve">Sospensione provvisoria Arresti Domiciliari - </w:t>
            </w:r>
            <w:r w:rsidRPr="005C1F5D">
              <w:rPr>
                <w:sz w:val="18"/>
                <w:highlight w:val="green"/>
              </w:rPr>
              <w:t>Eseguita da Magistrato Sorveglianza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NP303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Ripristino Arresti Domiciliari – Decreto - Eseguito dal Magistrato di Sorveglianza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NP304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Ripristino Arresti Domiciliari – Decreto - Eseguito dalla Procura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NP305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 xml:space="preserve">Ripristino Arresti Domiciliari – Ordinanza – Eseguita da Tribunale di Sorveglianza 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NP306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Ripristino Arresti Domiciliari - Ordinanza - Eseguita dalla Procura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NP307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Revoca Arresti Domiciliari - Diretta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DA531D" w:rsidRPr="005C1F5D" w:rsidTr="005C1F5D">
        <w:tc>
          <w:tcPr>
            <w:tcW w:w="254" w:type="dxa"/>
            <w:vAlign w:val="center"/>
          </w:tcPr>
          <w:p w:rsidR="00DA531D" w:rsidRPr="005C1F5D" w:rsidRDefault="00DA531D" w:rsidP="008E30F4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DA531D" w:rsidRPr="005C1F5D" w:rsidRDefault="00DA531D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DA531D" w:rsidRPr="005C1F5D" w:rsidRDefault="00DA531D" w:rsidP="003D2FBE">
            <w:pPr>
              <w:jc w:val="center"/>
              <w:rPr>
                <w:sz w:val="16"/>
                <w:szCs w:val="16"/>
                <w:highlight w:val="green"/>
              </w:rPr>
            </w:pPr>
            <w:r w:rsidRPr="005C1F5D">
              <w:rPr>
                <w:sz w:val="16"/>
                <w:szCs w:val="16"/>
                <w:highlight w:val="green"/>
              </w:rPr>
              <w:t>N</w:t>
            </w:r>
            <w:r>
              <w:rPr>
                <w:sz w:val="16"/>
                <w:szCs w:val="16"/>
                <w:highlight w:val="green"/>
              </w:rPr>
              <w:t>P308</w:t>
            </w:r>
          </w:p>
        </w:tc>
        <w:tc>
          <w:tcPr>
            <w:tcW w:w="56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DA531D" w:rsidRDefault="00DA531D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DA531D" w:rsidRPr="005C1F5D" w:rsidRDefault="00DA531D" w:rsidP="005C1F5D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Revoca Arresti Domiciliari – A seguito sospensione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5C1F5D" w:rsidRDefault="00DA531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</w:tbl>
    <w:p w:rsidR="00DA531D" w:rsidRDefault="00DA531D" w:rsidP="003D2FBE">
      <w:pPr>
        <w:pStyle w:val="Caption"/>
        <w:spacing w:after="0" w:line="240" w:lineRule="auto"/>
        <w:jc w:val="both"/>
        <w:rPr>
          <w:u w:val="single"/>
        </w:rPr>
      </w:pPr>
      <w:bookmarkStart w:id="246" w:name="_Ref406070876"/>
      <w:bookmarkStart w:id="247" w:name="_Ref406070868"/>
      <w:bookmarkStart w:id="248" w:name="_Toc406511975"/>
      <w:r w:rsidRPr="005C1F5D">
        <w:rPr>
          <w:highlight w:val="green"/>
          <w:u w:val="single"/>
        </w:rPr>
        <w:t xml:space="preserve">Tabella </w:t>
      </w:r>
      <w:r w:rsidRPr="005C1F5D">
        <w:rPr>
          <w:highlight w:val="green"/>
          <w:u w:val="single"/>
        </w:rPr>
        <w:fldChar w:fldCharType="begin"/>
      </w:r>
      <w:r w:rsidRPr="005C1F5D">
        <w:rPr>
          <w:highlight w:val="green"/>
          <w:u w:val="single"/>
        </w:rPr>
        <w:instrText xml:space="preserve"> SEQ Tabella \* ARABIC </w:instrText>
      </w:r>
      <w:r w:rsidRPr="005C1F5D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47</w:t>
      </w:r>
      <w:r w:rsidRPr="005C1F5D">
        <w:rPr>
          <w:highlight w:val="green"/>
          <w:u w:val="single"/>
        </w:rPr>
        <w:fldChar w:fldCharType="end"/>
      </w:r>
      <w:bookmarkEnd w:id="246"/>
      <w:r w:rsidRPr="005C1F5D">
        <w:rPr>
          <w:highlight w:val="green"/>
          <w:u w:val="single"/>
        </w:rPr>
        <w:t xml:space="preserve"> - Tabella &lt;CG_REF_CODES&gt; Nome provvedimento</w:t>
      </w:r>
      <w:bookmarkEnd w:id="247"/>
      <w:bookmarkEnd w:id="248"/>
    </w:p>
    <w:p w:rsidR="00DA531D" w:rsidRDefault="00DA531D">
      <w:pPr>
        <w:spacing w:after="0" w:line="240" w:lineRule="auto"/>
      </w:pPr>
    </w:p>
    <w:p w:rsidR="00DA531D" w:rsidRDefault="00DA531D" w:rsidP="008B3E48">
      <w:pPr>
        <w:jc w:val="both"/>
      </w:pPr>
      <w:r>
        <w:t>L</w:t>
      </w:r>
      <w:r w:rsidRPr="00B56E04">
        <w:t>’intervento preved</w:t>
      </w:r>
      <w:r>
        <w:t>e l’inserimento nella tabella &lt;TEMPLATE&gt; dei seguenti modelli</w:t>
      </w:r>
      <w:r w:rsidRPr="00B56E04">
        <w:t>:</w:t>
      </w: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417"/>
        <w:gridCol w:w="934"/>
        <w:gridCol w:w="920"/>
        <w:gridCol w:w="1707"/>
        <w:gridCol w:w="620"/>
        <w:gridCol w:w="577"/>
        <w:gridCol w:w="779"/>
        <w:gridCol w:w="445"/>
        <w:gridCol w:w="519"/>
        <w:gridCol w:w="404"/>
        <w:gridCol w:w="867"/>
        <w:gridCol w:w="683"/>
        <w:gridCol w:w="906"/>
      </w:tblGrid>
      <w:tr w:rsidR="00DA531D" w:rsidRPr="009D5D4E" w:rsidTr="00F26DC6">
        <w:trPr>
          <w:trHeight w:val="795"/>
          <w:tblHeader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ID_TEMPLATE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NOME_TEMPLATE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DESCR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PATH_RICERCA</w:t>
            </w: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COD_TIPO_EVENTO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COD_TIPO_PROVVEDIMENTO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COD_MOTIVO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FLAG_TEMPLATE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COD_ESITO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COD_OGGETTO_PROCEDIMENTO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MAG_COD_MAGISTRATO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DA531D" w:rsidRPr="009D5D4E" w:rsidRDefault="00DA531D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COD_TIPO_PROVVEDIMENTO_SIGE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SIEP_MA_558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9D5D4E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DA531D" w:rsidRPr="00075C6C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SIEP_MA_559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</w:tcPr>
          <w:p w:rsidR="00DA531D" w:rsidRDefault="00DA531D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</w:tcPr>
          <w:p w:rsidR="00DA531D" w:rsidRDefault="00DA531D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</w:tcPr>
          <w:p w:rsidR="00DA531D" w:rsidRDefault="00DA531D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SIEP_MA_562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075C6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DA531D" w:rsidRPr="00075C6C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C86810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SIEP_MA_563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FB4C19" w:rsidRDefault="00DA531D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SIEP_MA_564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FB4C19" w:rsidRDefault="00DA531D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SIEP_MA_565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FB4C19" w:rsidRDefault="00DA531D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DA531D" w:rsidRPr="00146568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B4C19" w:rsidRDefault="00DA531D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6959B8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SIEP_MA_566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6959B8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6959B8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DA531D" w:rsidRPr="006959B8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6959B8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6959B8" w:rsidRDefault="00DA531D" w:rsidP="00C86810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6959B8" w:rsidRDefault="00DA531D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2748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6959B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6959B8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SIEP_MA_567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2749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6959B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6959B8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SIEP_MA_568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6959B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6959B8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SIEP_MA_569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6959B8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6959B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C86810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2748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2749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SIEP_MA_572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2750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SIEP_MA_573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2751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SIEP_MA_574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SIEP_MA_575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SIEP_MA_576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SIEP_MA_577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SIEP_MA_578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SIEP_MA_579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48032B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48032B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</w:t>
            </w: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80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48032B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SIEP_MA_581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6959B8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ED0AA4" w:rsidRDefault="00DA531D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ED0AA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SIEP_MA_552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075C6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SIEP_MA_553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075C6C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075C6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9F0AB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54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ED0AA4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en</w:t>
            </w: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9D5D4E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magenta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9F0AB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9F0AB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9F0AB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9F0ABC" w:rsidRDefault="00DA531D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9F0AB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SIEP_MA_555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9D5D4E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magenta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D030AD" w:rsidRDefault="00DA531D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26D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9F0AB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SIEP_MA_556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F26DC6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F26DC6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B645AF" w:rsidTr="00F26D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DA531D" w:rsidRPr="009F0ABC" w:rsidRDefault="00DA531D" w:rsidP="008E30F4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DA531D" w:rsidRPr="00ED0AA4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SIEP_MA_557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DA531D" w:rsidRPr="00F26DC6" w:rsidRDefault="00DA531D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DA531D" w:rsidRPr="00ED0AA4" w:rsidRDefault="00DA531D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DA531D" w:rsidRPr="00F26DC6" w:rsidRDefault="00DA531D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DA531D" w:rsidRPr="00146568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DA531D" w:rsidRPr="00171BF7" w:rsidRDefault="00DA531D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DA531D" w:rsidRPr="00F26DC6" w:rsidRDefault="00DA531D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DA531D" w:rsidRPr="009F0ABC" w:rsidRDefault="00DA531D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Default="00DA531D" w:rsidP="00145264">
      <w:pPr>
        <w:pStyle w:val="Caption"/>
        <w:spacing w:after="0" w:line="240" w:lineRule="auto"/>
        <w:jc w:val="both"/>
        <w:rPr>
          <w:u w:val="single"/>
        </w:rPr>
      </w:pPr>
      <w:bookmarkStart w:id="249" w:name="_Ref404344895"/>
      <w:bookmarkStart w:id="250" w:name="_Toc406511976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48</w:t>
      </w:r>
      <w:r w:rsidRPr="009866B2">
        <w:rPr>
          <w:u w:val="single"/>
        </w:rPr>
        <w:fldChar w:fldCharType="end"/>
      </w:r>
      <w:bookmarkEnd w:id="249"/>
      <w:r w:rsidRPr="009866B2">
        <w:rPr>
          <w:u w:val="single"/>
        </w:rPr>
        <w:t xml:space="preserve"> - Tabella &lt;</w:t>
      </w:r>
      <w:r>
        <w:rPr>
          <w:u w:val="single"/>
        </w:rPr>
        <w:t>TEMPLATE</w:t>
      </w:r>
      <w:r w:rsidRPr="009866B2">
        <w:rPr>
          <w:u w:val="single"/>
        </w:rPr>
        <w:t>&gt;</w:t>
      </w:r>
      <w:r>
        <w:rPr>
          <w:u w:val="single"/>
        </w:rPr>
        <w:t xml:space="preserve"> Nuovi modelli</w:t>
      </w:r>
      <w:bookmarkEnd w:id="250"/>
    </w:p>
    <w:p w:rsidR="00DA531D" w:rsidRDefault="00DA531D" w:rsidP="00BB2B79">
      <w:pPr>
        <w:rPr>
          <w:sz w:val="16"/>
          <w:szCs w:val="16"/>
        </w:rPr>
      </w:pPr>
    </w:p>
    <w:p w:rsidR="00DA531D" w:rsidRDefault="00DA531D" w:rsidP="00BB2B79">
      <w:r w:rsidRPr="00D030AD">
        <w:t>Gli attuali template utilizzati per le misure alternative hanno tutti &lt;COD_TIPO_EVENTO&gt;</w:t>
      </w:r>
      <w:r>
        <w:t xml:space="preserve"> = ‘01’.</w:t>
      </w:r>
    </w:p>
    <w:p w:rsidR="00DA531D" w:rsidRPr="00D919CA" w:rsidRDefault="00DA531D" w:rsidP="00D919CA">
      <w:pPr>
        <w:jc w:val="both"/>
        <w:rPr>
          <w:highlight w:val="green"/>
        </w:rPr>
      </w:pPr>
      <w:r w:rsidRPr="00D919CA">
        <w:rPr>
          <w:highlight w:val="green"/>
        </w:rPr>
        <w:t>L’intervento prevede la aggiornamento nella tabella &lt;CG_REF_CODES&gt; del seguente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531D" w:rsidRPr="00D919CA" w:rsidTr="001B0F15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D919CA" w:rsidRDefault="00DA531D" w:rsidP="001B0F15">
            <w:pPr>
              <w:jc w:val="center"/>
              <w:rPr>
                <w:highlight w:val="green"/>
              </w:rPr>
            </w:pPr>
            <w:r w:rsidRPr="00D919CA">
              <w:rPr>
                <w:b/>
                <w:sz w:val="16"/>
                <w:szCs w:val="16"/>
                <w:highlight w:val="green"/>
              </w:rPr>
              <w:t>RV_ALT5_VALUE</w:t>
            </w:r>
          </w:p>
        </w:tc>
      </w:tr>
      <w:tr w:rsidR="00DA531D" w:rsidRPr="00D919CA" w:rsidTr="00D919CA">
        <w:tc>
          <w:tcPr>
            <w:tcW w:w="254" w:type="dxa"/>
            <w:vAlign w:val="center"/>
          </w:tcPr>
          <w:p w:rsidR="00DA531D" w:rsidRPr="00D919CA" w:rsidRDefault="00DA531D" w:rsidP="008E30F4">
            <w:pPr>
              <w:numPr>
                <w:ilvl w:val="0"/>
                <w:numId w:val="105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  <w:vAlign w:val="center"/>
          </w:tcPr>
          <w:p w:rsidR="00DA531D" w:rsidRPr="00D919CA" w:rsidRDefault="00DA531D" w:rsidP="00D919CA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TIPO_UFFICIO</w:t>
            </w:r>
          </w:p>
        </w:tc>
        <w:tc>
          <w:tcPr>
            <w:tcW w:w="565" w:type="dxa"/>
            <w:vAlign w:val="center"/>
          </w:tcPr>
          <w:p w:rsidR="00DA531D" w:rsidRPr="00D919CA" w:rsidRDefault="00DA531D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UDSM</w:t>
            </w:r>
          </w:p>
        </w:tc>
        <w:tc>
          <w:tcPr>
            <w:tcW w:w="569" w:type="dxa"/>
            <w:vAlign w:val="center"/>
          </w:tcPr>
          <w:p w:rsidR="00DA531D" w:rsidRPr="00D919CA" w:rsidRDefault="00DA531D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T</w:t>
            </w:r>
          </w:p>
        </w:tc>
        <w:tc>
          <w:tcPr>
            <w:tcW w:w="1559" w:type="dxa"/>
            <w:vAlign w:val="center"/>
          </w:tcPr>
          <w:p w:rsidR="00DA531D" w:rsidRPr="00D919CA" w:rsidRDefault="00DA531D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NULL</w:t>
            </w:r>
          </w:p>
        </w:tc>
        <w:tc>
          <w:tcPr>
            <w:tcW w:w="2268" w:type="dxa"/>
          </w:tcPr>
          <w:p w:rsidR="00DA531D" w:rsidRPr="00D919CA" w:rsidRDefault="00DA531D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Magistrato di Sorveglianza per i Minorenni</w:t>
            </w:r>
          </w:p>
        </w:tc>
        <w:tc>
          <w:tcPr>
            <w:tcW w:w="567" w:type="dxa"/>
            <w:vAlign w:val="center"/>
          </w:tcPr>
          <w:p w:rsidR="00DA531D" w:rsidRPr="00D919CA" w:rsidRDefault="00DA531D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Pr="00D919CA" w:rsidRDefault="00DA531D" w:rsidP="00D919CA">
            <w:pPr>
              <w:jc w:val="center"/>
              <w:rPr>
                <w:highlight w:val="green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Pr="00D919CA" w:rsidRDefault="00DA531D" w:rsidP="00D919CA">
            <w:pPr>
              <w:jc w:val="center"/>
              <w:rPr>
                <w:highlight w:val="green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Pr="00D919CA" w:rsidRDefault="00DA531D" w:rsidP="00D919CA">
            <w:pPr>
              <w:jc w:val="center"/>
              <w:rPr>
                <w:highlight w:val="green"/>
              </w:rPr>
            </w:pPr>
            <w:r w:rsidRPr="00D919CA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NULL</w:t>
            </w:r>
          </w:p>
        </w:tc>
      </w:tr>
    </w:tbl>
    <w:p w:rsidR="00DA531D" w:rsidRDefault="00DA531D" w:rsidP="00D919CA">
      <w:pPr>
        <w:pStyle w:val="Caption"/>
        <w:spacing w:after="0" w:line="240" w:lineRule="auto"/>
        <w:jc w:val="both"/>
        <w:rPr>
          <w:u w:val="single"/>
        </w:rPr>
      </w:pPr>
      <w:bookmarkStart w:id="251" w:name="_Toc406511977"/>
      <w:r w:rsidRPr="00D919CA">
        <w:rPr>
          <w:highlight w:val="green"/>
          <w:u w:val="single"/>
        </w:rPr>
        <w:t xml:space="preserve">Tabella </w:t>
      </w:r>
      <w:r w:rsidRPr="00D919CA">
        <w:rPr>
          <w:highlight w:val="green"/>
          <w:u w:val="single"/>
        </w:rPr>
        <w:fldChar w:fldCharType="begin"/>
      </w:r>
      <w:r w:rsidRPr="00D919CA">
        <w:rPr>
          <w:highlight w:val="green"/>
          <w:u w:val="single"/>
        </w:rPr>
        <w:instrText xml:space="preserve"> SEQ Tabella \* ARABIC </w:instrText>
      </w:r>
      <w:r w:rsidRPr="00D919C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49</w:t>
      </w:r>
      <w:r w:rsidRPr="00D919CA">
        <w:rPr>
          <w:highlight w:val="green"/>
          <w:u w:val="single"/>
        </w:rPr>
        <w:fldChar w:fldCharType="end"/>
      </w:r>
      <w:r w:rsidRPr="00D919CA">
        <w:rPr>
          <w:highlight w:val="green"/>
          <w:u w:val="single"/>
        </w:rPr>
        <w:t xml:space="preserve"> - Tabella &lt;CG_REF_CODES&gt; TIPO_UFFICIO</w:t>
      </w:r>
      <w:bookmarkEnd w:id="251"/>
    </w:p>
    <w:p w:rsidR="00DA531D" w:rsidRDefault="00DA531D" w:rsidP="00BB2B79"/>
    <w:p w:rsidR="00DA531D" w:rsidRDefault="00DA531D" w:rsidP="00BB2B79"/>
    <w:p w:rsidR="00DA531D" w:rsidRDefault="00DA531D" w:rsidP="00DD0653">
      <w:pPr>
        <w:pStyle w:val="Heading2"/>
        <w:ind w:left="578" w:hanging="578"/>
      </w:pPr>
      <w:bookmarkStart w:id="252" w:name="_Toc406512043"/>
      <w:r w:rsidRPr="00DD0653">
        <w:t>Modifica template</w:t>
      </w:r>
      <w:bookmarkEnd w:id="252"/>
    </w:p>
    <w:p w:rsidR="00DA531D" w:rsidRDefault="00DA531D" w:rsidP="009F0ABC">
      <w:pPr>
        <w:spacing w:after="0" w:line="240" w:lineRule="auto"/>
      </w:pPr>
      <w:r>
        <w:t xml:space="preserve">L’intervento prevede i seguenti nuovi template (allegati al presente documento): </w:t>
      </w:r>
    </w:p>
    <w:p w:rsidR="00DA531D" w:rsidRPr="009F0ABC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9F0ABC">
        <w:t>SIEP_MA_ARDOM_SOSP_PROC</w:t>
      </w:r>
    </w:p>
    <w:p w:rsidR="00DA531D" w:rsidRPr="009F0ABC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9F0ABC">
        <w:t>SIEP_MA_ ARDOM_SOSP_MDS</w:t>
      </w:r>
    </w:p>
    <w:p w:rsidR="00DA531D" w:rsidRPr="009F0ABC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9F0ABC">
        <w:t>SIEP_MA_ ARDOM_RIPR_MDS</w:t>
      </w:r>
    </w:p>
    <w:p w:rsidR="00DA531D" w:rsidRPr="009F0ABC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9F0ABC">
        <w:t>SIEP_MA_ ARDOM_RIPR_MDS_PROC</w:t>
      </w:r>
    </w:p>
    <w:p w:rsidR="00DA531D" w:rsidRPr="009F0ABC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9F0ABC">
        <w:t>SIEP_MA_ ARDOM_RIPR_ TDS</w:t>
      </w:r>
    </w:p>
    <w:p w:rsidR="00DA531D" w:rsidRPr="009F0ABC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9F0ABC">
        <w:t>SIEP_MA_ ARDOM_RIPR_TDS_PROC</w:t>
      </w:r>
    </w:p>
    <w:p w:rsidR="00DA531D" w:rsidRPr="00ED0AA4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ED0AA4">
        <w:t>SIEP_MA_ARDOM_REVO_DIRETTA</w:t>
      </w:r>
    </w:p>
    <w:p w:rsidR="00DA531D" w:rsidRPr="00ED0AA4" w:rsidRDefault="00DA531D" w:rsidP="008E30F4">
      <w:pPr>
        <w:pStyle w:val="ListParagraph"/>
        <w:numPr>
          <w:ilvl w:val="0"/>
          <w:numId w:val="88"/>
        </w:numPr>
        <w:spacing w:after="0" w:line="240" w:lineRule="auto"/>
      </w:pPr>
      <w:r w:rsidRPr="00ED0AA4">
        <w:t>SIEP_MA_ARDOM_REVO_SOSPENSIONE.</w:t>
      </w:r>
    </w:p>
    <w:p w:rsidR="00DA531D" w:rsidRDefault="00DA531D">
      <w:pPr>
        <w:pStyle w:val="Heading1"/>
      </w:pPr>
      <w:bookmarkStart w:id="253" w:name="_Toc358876997"/>
      <w:bookmarkStart w:id="254" w:name="_Toc393351688"/>
      <w:bookmarkStart w:id="255" w:name="_Ref398643044"/>
      <w:bookmarkStart w:id="256" w:name="_Ref403050012"/>
      <w:bookmarkStart w:id="257" w:name="_Ref403050013"/>
      <w:bookmarkStart w:id="258" w:name="_Ref403050014"/>
      <w:bookmarkStart w:id="259" w:name="_Ref403050015"/>
      <w:bookmarkStart w:id="260" w:name="_Ref406504243"/>
      <w:bookmarkStart w:id="261" w:name="_Ref406504248"/>
      <w:bookmarkStart w:id="262" w:name="_Ref406504255"/>
      <w:bookmarkStart w:id="263" w:name="_Toc406512044"/>
      <w:r>
        <w:t>Gestione Provvedimenti emessi dalla Magistratura di Sorveglianza</w:t>
      </w:r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</w:p>
    <w:p w:rsidR="00DA531D" w:rsidRDefault="00DA531D">
      <w:pPr>
        <w:pStyle w:val="Heading2"/>
        <w:ind w:left="578" w:hanging="578"/>
      </w:pPr>
      <w:bookmarkStart w:id="264" w:name="_Toc406512045"/>
      <w:r>
        <w:t>Intervento richiesto dall’Amministrazione</w:t>
      </w:r>
      <w:bookmarkEnd w:id="264"/>
    </w:p>
    <w:p w:rsidR="00DA531D" w:rsidRDefault="00DA531D">
      <w:pPr>
        <w:spacing w:after="0" w:line="240" w:lineRule="auto"/>
        <w:jc w:val="both"/>
      </w:pPr>
      <w:r>
        <w:t>Le regole sulla visibilità dei soggetti minorenni è la stessa adottata per gli uffici di procura.</w:t>
      </w:r>
    </w:p>
    <w:p w:rsidR="00DA531D" w:rsidRDefault="00DA531D">
      <w:pPr>
        <w:spacing w:after="0" w:line="240" w:lineRule="auto"/>
        <w:jc w:val="both"/>
      </w:pPr>
      <w:r>
        <w:t>Per la gestione dei provvedimenti della Magistratura di Sorveglianza occorre:</w:t>
      </w:r>
    </w:p>
    <w:p w:rsidR="00DA531D" w:rsidRDefault="00DA531D" w:rsidP="00F13FAE">
      <w:pPr>
        <w:numPr>
          <w:ilvl w:val="0"/>
          <w:numId w:val="5"/>
        </w:numPr>
        <w:spacing w:after="0" w:line="240" w:lineRule="auto"/>
        <w:jc w:val="both"/>
      </w:pPr>
      <w:r>
        <w:t>integrare tutte le Schede previste per la gestione dei provvedimenti della magistratura di sorveglianza</w:t>
      </w:r>
    </w:p>
    <w:p w:rsidR="00DA531D" w:rsidRDefault="00DA531D" w:rsidP="00F13FAE">
      <w:pPr>
        <w:numPr>
          <w:ilvl w:val="0"/>
          <w:numId w:val="5"/>
        </w:numPr>
        <w:spacing w:after="0" w:line="240" w:lineRule="auto"/>
        <w:jc w:val="both"/>
      </w:pPr>
      <w:r>
        <w:t>verificare i flussi dello scambio dati in elettronico.</w:t>
      </w:r>
    </w:p>
    <w:p w:rsidR="00DA531D" w:rsidRPr="007C5928" w:rsidRDefault="00DA531D" w:rsidP="007C5928">
      <w:pPr>
        <w:spacing w:after="0" w:line="240" w:lineRule="auto"/>
        <w:ind w:left="340"/>
        <w:jc w:val="both"/>
        <w:rPr>
          <w:sz w:val="16"/>
          <w:szCs w:val="16"/>
        </w:rPr>
      </w:pPr>
    </w:p>
    <w:p w:rsidR="00DA531D" w:rsidRDefault="00DA531D">
      <w:pPr>
        <w:keepNext/>
        <w:jc w:val="both"/>
      </w:pPr>
      <w:r w:rsidRPr="00721C00">
        <w:rPr>
          <w:noProof/>
          <w:lang w:eastAsia="it-IT"/>
        </w:rPr>
        <w:pict>
          <v:shape id="_x0000_i1161" type="#_x0000_t75" style="width:477.75pt;height:207pt;visibility:visible">
            <v:imagedata r:id="rId58" o:title=""/>
          </v:shape>
        </w:pict>
      </w:r>
    </w:p>
    <w:p w:rsidR="00DA531D" w:rsidRDefault="00DA531D">
      <w:pPr>
        <w:pStyle w:val="Caption"/>
        <w:jc w:val="both"/>
      </w:pPr>
      <w:bookmarkStart w:id="265" w:name="_Toc406511902"/>
      <w:r>
        <w:t xml:space="preserve">Figura </w:t>
      </w:r>
      <w:fldSimple w:instr=" SEQ Figura \* ARABIC ">
        <w:r>
          <w:rPr>
            <w:noProof/>
          </w:rPr>
          <w:t>54</w:t>
        </w:r>
      </w:fldSimple>
      <w:r>
        <w:t xml:space="preserve"> - Dettaglio maschera decisione della sorveglianza</w:t>
      </w:r>
      <w:bookmarkEnd w:id="265"/>
    </w:p>
    <w:p w:rsidR="00DA531D" w:rsidRDefault="00DA531D">
      <w:pPr>
        <w:jc w:val="both"/>
        <w:rPr>
          <w:u w:val="single"/>
        </w:rPr>
      </w:pPr>
      <w:r>
        <w:rPr>
          <w:u w:val="single"/>
        </w:rPr>
        <w:t xml:space="preserve">Tutta la procedura di scambio dati va realizzata ed integrata in contemporanea con le modifiche apportate al sistema SIUS Minorenni. </w:t>
      </w:r>
    </w:p>
    <w:p w:rsidR="00DA531D" w:rsidRDefault="00DA531D">
      <w:pPr>
        <w:spacing w:after="0" w:line="240" w:lineRule="auto"/>
        <w:jc w:val="both"/>
      </w:pPr>
      <w:r>
        <w:t>Valori di Tabella da inserire:</w:t>
      </w:r>
    </w:p>
    <w:p w:rsidR="00DA531D" w:rsidRDefault="00DA531D" w:rsidP="00F13FAE">
      <w:pPr>
        <w:numPr>
          <w:ilvl w:val="0"/>
          <w:numId w:val="6"/>
        </w:numPr>
        <w:spacing w:after="0" w:line="240" w:lineRule="auto"/>
        <w:jc w:val="both"/>
      </w:pPr>
      <w:r>
        <w:t>Tribunale per i  Minorenni in Funzione di Tribunale di Sorveglianza</w:t>
      </w:r>
    </w:p>
    <w:p w:rsidR="00DA531D" w:rsidRDefault="00DA531D" w:rsidP="00F13FAE">
      <w:pPr>
        <w:numPr>
          <w:ilvl w:val="0"/>
          <w:numId w:val="6"/>
        </w:numPr>
        <w:spacing w:after="0" w:line="240" w:lineRule="auto"/>
        <w:jc w:val="both"/>
      </w:pPr>
      <w:r>
        <w:t>Magistrato Di Sorveglianza per i Minorenni</w:t>
      </w:r>
    </w:p>
    <w:p w:rsidR="00DA531D" w:rsidRDefault="00DA531D" w:rsidP="00F13FAE">
      <w:pPr>
        <w:numPr>
          <w:ilvl w:val="0"/>
          <w:numId w:val="6"/>
        </w:numPr>
        <w:spacing w:after="0" w:line="240" w:lineRule="auto"/>
        <w:jc w:val="both"/>
      </w:pPr>
      <w:r>
        <w:t>Ussm  (Ufficio Servizio Sociale Per Minorenni)</w:t>
      </w:r>
    </w:p>
    <w:p w:rsidR="00DA531D" w:rsidRDefault="00DA531D" w:rsidP="00F13FAE">
      <w:pPr>
        <w:numPr>
          <w:ilvl w:val="0"/>
          <w:numId w:val="6"/>
        </w:numPr>
        <w:spacing w:after="0" w:line="240" w:lineRule="auto"/>
        <w:jc w:val="both"/>
      </w:pPr>
      <w:r>
        <w:t>Istituti Di Detenzione minorili.</w:t>
      </w:r>
    </w:p>
    <w:p w:rsidR="00DA531D" w:rsidRDefault="00DA531D">
      <w:pPr>
        <w:spacing w:after="0" w:line="240" w:lineRule="auto"/>
        <w:jc w:val="both"/>
      </w:pPr>
      <w:r>
        <w:t>Tutte le schede vanno aggiornate inserendo una tabella che comprenda le autorità minorili.</w:t>
      </w:r>
    </w:p>
    <w:p w:rsidR="00DA531D" w:rsidRDefault="00DA531D">
      <w:pPr>
        <w:pStyle w:val="Heading2"/>
        <w:ind w:left="578" w:hanging="578"/>
      </w:pPr>
      <w:bookmarkStart w:id="266" w:name="_Toc406512046"/>
      <w:r>
        <w:t>Situazione attuale</w:t>
      </w:r>
      <w:bookmarkEnd w:id="266"/>
    </w:p>
    <w:p w:rsidR="00DA531D" w:rsidRDefault="00DA531D">
      <w:pPr>
        <w:pStyle w:val="BodyText"/>
      </w:pPr>
      <w:r>
        <w:t>Attualmente il sistema non permette in modo completo la gestione delle decisione emesse dalla magistratura di sorveglianza per i minorenni.</w:t>
      </w:r>
    </w:p>
    <w:p w:rsidR="00DA531D" w:rsidRDefault="00DA531D">
      <w:pPr>
        <w:pStyle w:val="Heading2"/>
        <w:ind w:left="578" w:hanging="578"/>
      </w:pPr>
      <w:bookmarkStart w:id="267" w:name="_Ref403727786"/>
      <w:bookmarkStart w:id="268" w:name="_Ref403727793"/>
      <w:bookmarkStart w:id="269" w:name="_Toc406512047"/>
      <w:r>
        <w:t>Descrizione dell’intervento</w:t>
      </w:r>
      <w:bookmarkEnd w:id="267"/>
      <w:bookmarkEnd w:id="268"/>
      <w:bookmarkEnd w:id="269"/>
    </w:p>
    <w:p w:rsidR="00DA531D" w:rsidRDefault="00DA531D">
      <w:pPr>
        <w:spacing w:after="0" w:line="240" w:lineRule="auto"/>
        <w:jc w:val="both"/>
      </w:pPr>
      <w:r>
        <w:t>L’intervento prevede l’adeguamento di tutte le maschere delle decisioni della magistratura di sorveglianza con le caratteristiche peculiari dell’ambito minorile.</w:t>
      </w:r>
    </w:p>
    <w:p w:rsidR="00DA531D" w:rsidRDefault="00DA531D">
      <w:pPr>
        <w:spacing w:after="0" w:line="240" w:lineRule="auto"/>
        <w:jc w:val="both"/>
      </w:pPr>
      <w:r>
        <w:t>L’operatore all’interno del procedimento seleziona dal menu laterale di sinistra la voce “Decisione Sorveglianza) (</w:t>
      </w:r>
      <w:r>
        <w:fldChar w:fldCharType="begin"/>
      </w:r>
      <w:r>
        <w:instrText xml:space="preserve"> REF _Ref403642585 \h </w:instrText>
      </w:r>
      <w:r>
        <w:fldChar w:fldCharType="separate"/>
      </w:r>
      <w:r w:rsidRPr="00B34270">
        <w:rPr>
          <w:u w:val="single"/>
        </w:rPr>
        <w:t xml:space="preserve">Figura </w:t>
      </w:r>
      <w:r>
        <w:rPr>
          <w:noProof/>
          <w:u w:val="single"/>
        </w:rPr>
        <w:t>55</w:t>
      </w:r>
      <w:r>
        <w:fldChar w:fldCharType="end"/>
      </w:r>
      <w:r>
        <w:t>).</w:t>
      </w:r>
    </w:p>
    <w:p w:rsidR="00DA531D" w:rsidRDefault="00DA531D">
      <w:pPr>
        <w:spacing w:after="0" w:line="240" w:lineRule="auto"/>
        <w:jc w:val="both"/>
      </w:pPr>
    </w:p>
    <w:p w:rsidR="00DA531D" w:rsidRDefault="00DA531D" w:rsidP="00B34270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26" o:spid="_x0000_i1162" type="#_x0000_t75" style="width:479.25pt;height:350.25pt;visibility:visible" o:bordertopcolor="#4f81bd" o:borderleftcolor="#4f81bd" o:borderbottomcolor="#4f81bd" o:borderrightcolor="#4f81bd">
            <v:imagedata r:id="rId5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B34270" w:rsidRDefault="00DA531D" w:rsidP="00B34270">
      <w:pPr>
        <w:pStyle w:val="Caption"/>
        <w:jc w:val="both"/>
        <w:rPr>
          <w:u w:val="single"/>
        </w:rPr>
      </w:pPr>
      <w:bookmarkStart w:id="270" w:name="_Ref403642585"/>
      <w:bookmarkStart w:id="271" w:name="_Toc406511903"/>
      <w:r w:rsidRPr="00B34270">
        <w:rPr>
          <w:u w:val="single"/>
        </w:rPr>
        <w:t xml:space="preserve">Figura </w:t>
      </w:r>
      <w:r w:rsidRPr="00B34270">
        <w:rPr>
          <w:u w:val="single"/>
        </w:rPr>
        <w:fldChar w:fldCharType="begin"/>
      </w:r>
      <w:r w:rsidRPr="00B34270">
        <w:rPr>
          <w:u w:val="single"/>
        </w:rPr>
        <w:instrText xml:space="preserve"> SEQ Figura \* ARABIC </w:instrText>
      </w:r>
      <w:r w:rsidRPr="00B34270">
        <w:rPr>
          <w:u w:val="single"/>
        </w:rPr>
        <w:fldChar w:fldCharType="separate"/>
      </w:r>
      <w:r>
        <w:rPr>
          <w:noProof/>
          <w:u w:val="single"/>
        </w:rPr>
        <w:t>55</w:t>
      </w:r>
      <w:r w:rsidRPr="00B34270">
        <w:rPr>
          <w:u w:val="single"/>
        </w:rPr>
        <w:fldChar w:fldCharType="end"/>
      </w:r>
      <w:bookmarkEnd w:id="270"/>
      <w:r w:rsidRPr="00B34270">
        <w:rPr>
          <w:u w:val="single"/>
        </w:rPr>
        <w:t xml:space="preserve"> -  Selezione Decisioni Sorveglianza</w:t>
      </w:r>
      <w:bookmarkEnd w:id="271"/>
    </w:p>
    <w:p w:rsidR="00DA531D" w:rsidRDefault="00DA531D" w:rsidP="00B34270"/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B34270">
      <w:r>
        <w:t>Il sistema mostra l’interfaccia con le decisioni della sorveglianza (</w:t>
      </w:r>
      <w:r>
        <w:fldChar w:fldCharType="begin"/>
      </w:r>
      <w:r>
        <w:instrText xml:space="preserve"> REF _Ref403642558 \h </w:instrText>
      </w:r>
      <w:r>
        <w:fldChar w:fldCharType="separate"/>
      </w:r>
      <w:r w:rsidRPr="00B34270">
        <w:rPr>
          <w:u w:val="single"/>
        </w:rPr>
        <w:t xml:space="preserve">Figura </w:t>
      </w:r>
      <w:r>
        <w:rPr>
          <w:noProof/>
          <w:u w:val="single"/>
        </w:rPr>
        <w:t>56</w:t>
      </w:r>
      <w:r>
        <w:fldChar w:fldCharType="end"/>
      </w:r>
      <w:r>
        <w:t>).</w:t>
      </w:r>
    </w:p>
    <w:p w:rsidR="00DA531D" w:rsidRDefault="00DA531D" w:rsidP="00B34270">
      <w:pPr>
        <w:keepNext/>
      </w:pPr>
      <w:r w:rsidRPr="00721C00">
        <w:rPr>
          <w:noProof/>
          <w:lang w:eastAsia="it-IT"/>
        </w:rPr>
        <w:pict>
          <v:shape id="Immagine 427" o:spid="_x0000_i1163" type="#_x0000_t75" style="width:477.75pt;height:349.5pt;visibility:visible" o:bordertopcolor="#4f81bd" o:borderleftcolor="#4f81bd" o:borderbottomcolor="#4f81bd" o:borderrightcolor="#4f81bd">
            <v:imagedata r:id="rId6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B34270" w:rsidRDefault="00DA531D" w:rsidP="00B34270">
      <w:pPr>
        <w:pStyle w:val="Caption"/>
        <w:rPr>
          <w:u w:val="single"/>
        </w:rPr>
      </w:pPr>
      <w:bookmarkStart w:id="272" w:name="_Ref403642558"/>
      <w:bookmarkStart w:id="273" w:name="_Toc406511904"/>
      <w:r w:rsidRPr="00B34270">
        <w:rPr>
          <w:u w:val="single"/>
        </w:rPr>
        <w:t xml:space="preserve">Figura </w:t>
      </w:r>
      <w:r w:rsidRPr="00B34270">
        <w:rPr>
          <w:u w:val="single"/>
        </w:rPr>
        <w:fldChar w:fldCharType="begin"/>
      </w:r>
      <w:r w:rsidRPr="00B34270">
        <w:rPr>
          <w:u w:val="single"/>
        </w:rPr>
        <w:instrText xml:space="preserve"> SEQ Figura \* ARABIC </w:instrText>
      </w:r>
      <w:r w:rsidRPr="00B34270">
        <w:rPr>
          <w:u w:val="single"/>
        </w:rPr>
        <w:fldChar w:fldCharType="separate"/>
      </w:r>
      <w:r>
        <w:rPr>
          <w:noProof/>
          <w:u w:val="single"/>
        </w:rPr>
        <w:t>56</w:t>
      </w:r>
      <w:r w:rsidRPr="00B34270">
        <w:rPr>
          <w:u w:val="single"/>
        </w:rPr>
        <w:fldChar w:fldCharType="end"/>
      </w:r>
      <w:bookmarkEnd w:id="272"/>
      <w:r w:rsidRPr="00B34270">
        <w:rPr>
          <w:u w:val="single"/>
        </w:rPr>
        <w:t xml:space="preserve"> - Decisioni Sorveglianza</w:t>
      </w:r>
      <w:bookmarkEnd w:id="273"/>
    </w:p>
    <w:p w:rsidR="00DA531D" w:rsidRDefault="00DA531D">
      <w:pPr>
        <w:spacing w:after="0" w:line="240" w:lineRule="auto"/>
        <w:jc w:val="both"/>
      </w:pPr>
    </w:p>
    <w:p w:rsidR="00DA531D" w:rsidRDefault="00DA531D">
      <w:pPr>
        <w:spacing w:after="0" w:line="240" w:lineRule="auto"/>
        <w:jc w:val="both"/>
      </w:pPr>
      <w:r>
        <w:t>Le modifiche sono previste per i procedimenti iscritti dalla Procura presso il Tribunale per i minorenni (cod_tipo_ufficio = “PMM”) e dalla Procura generale (cod_tipo_ufficio = “PGCAP”) presso la Corte di Appello sezione per i minorenni (cod_tipo_ufficio = “CAPSM”) e devono tener conto del fatto che uffici che svolgono funzioni giurisdizionali simili hanno diverso nome in relazione all’ambito di appartenenza.</w:t>
      </w:r>
    </w:p>
    <w:p w:rsidR="00DA531D" w:rsidRDefault="00DA531D" w:rsidP="001850C2">
      <w:pPr>
        <w:tabs>
          <w:tab w:val="num" w:pos="840"/>
        </w:tabs>
        <w:spacing w:after="0" w:line="240" w:lineRule="auto"/>
        <w:jc w:val="both"/>
      </w:pPr>
      <w:r>
        <w:t>Ad esempio, il Tribunale di Sorveglianza per l’ambito degli uffici giudiziari dei minorenni assume il nome “Tribunale per i  Minorenni in Funzione di Tribunale di Sorveglianza”.</w:t>
      </w:r>
    </w:p>
    <w:p w:rsidR="00DA531D" w:rsidRDefault="00DA531D" w:rsidP="001850C2">
      <w:pPr>
        <w:tabs>
          <w:tab w:val="num" w:pos="840"/>
        </w:tabs>
        <w:spacing w:after="0" w:line="240" w:lineRule="auto"/>
        <w:jc w:val="both"/>
      </w:pPr>
      <w:r>
        <w:t xml:space="preserve">Inoltre, sullo stesso procedimento posso essere presenti uffici di entrambi gli ambiti (maggiorenni/minorenni). </w:t>
      </w:r>
    </w:p>
    <w:p w:rsidR="00DA531D" w:rsidRDefault="00DA531D">
      <w:pPr>
        <w:spacing w:after="0" w:line="240" w:lineRule="auto"/>
        <w:jc w:val="both"/>
      </w:pPr>
      <w:r>
        <w:t>Pertanto, è stato richiesto che nella stessa maschera sia possibile avere, in alcuni casi, al posto di una sola etichetta un elenco contenente 2 diverse etichette.</w:t>
      </w:r>
    </w:p>
    <w:p w:rsidR="00DA531D" w:rsidRDefault="00DA531D">
      <w:pPr>
        <w:spacing w:after="0" w:line="240" w:lineRule="auto"/>
        <w:jc w:val="both"/>
      </w:pPr>
      <w:r>
        <w:t xml:space="preserve"> </w:t>
      </w:r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8E30F4">
      <w:pPr>
        <w:pStyle w:val="ListParagraph"/>
        <w:numPr>
          <w:ilvl w:val="0"/>
          <w:numId w:val="58"/>
        </w:numPr>
        <w:spacing w:after="0" w:line="240" w:lineRule="auto"/>
        <w:jc w:val="both"/>
      </w:pPr>
      <w:r>
        <w:t>Modifica – Ufficio emittente/Autorità emittente</w:t>
      </w:r>
    </w:p>
    <w:p w:rsidR="00DA531D" w:rsidRPr="00D41B51" w:rsidRDefault="00DA531D" w:rsidP="005C31D6">
      <w:pPr>
        <w:pStyle w:val="ListParagraph"/>
        <w:spacing w:after="0" w:line="240" w:lineRule="auto"/>
        <w:ind w:left="360"/>
        <w:jc w:val="both"/>
        <w:rPr>
          <w:sz w:val="16"/>
          <w:szCs w:val="16"/>
        </w:rPr>
      </w:pPr>
    </w:p>
    <w:p w:rsidR="00DA531D" w:rsidRDefault="00DA531D" w:rsidP="004958BD">
      <w:pPr>
        <w:spacing w:after="0" w:line="240" w:lineRule="auto"/>
        <w:jc w:val="both"/>
      </w:pPr>
      <w:r>
        <w:t>Attualmente, l’ufficio emittente, talvolta, è prevalorizzato e non modificabile dall’operatore:</w:t>
      </w:r>
    </w:p>
    <w:p w:rsidR="00DA531D" w:rsidRPr="00D41B51" w:rsidRDefault="00DA531D" w:rsidP="004958BD">
      <w:pPr>
        <w:pStyle w:val="ListParagraph"/>
        <w:spacing w:after="0" w:line="240" w:lineRule="auto"/>
        <w:ind w:left="360"/>
        <w:jc w:val="both"/>
        <w:rPr>
          <w:sz w:val="16"/>
          <w:szCs w:val="16"/>
        </w:rPr>
      </w:pPr>
    </w:p>
    <w:p w:rsidR="00DA531D" w:rsidRDefault="00DA531D" w:rsidP="004958BD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7" o:spid="_x0000_i1164" type="#_x0000_t75" style="width:411.75pt;height:15pt;visibility:visible" o:bordertopcolor="#4f81bd" o:borderleftcolor="#4f81bd" o:borderbottomcolor="#4f81bd" o:borderrightcolor="#4f81bd">
            <v:imagedata r:id="rId6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4958BD">
      <w:pPr>
        <w:pStyle w:val="Caption"/>
        <w:jc w:val="both"/>
        <w:rPr>
          <w:u w:val="single"/>
        </w:rPr>
      </w:pPr>
      <w:bookmarkStart w:id="274" w:name="_Ref403989457"/>
      <w:bookmarkStart w:id="275" w:name="_Ref403722800"/>
      <w:bookmarkStart w:id="276" w:name="_Toc406511905"/>
      <w:r w:rsidRPr="00F21E45">
        <w:rPr>
          <w:u w:val="single"/>
        </w:rPr>
        <w:t xml:space="preserve">Figura </w:t>
      </w:r>
      <w:r w:rsidRPr="00F21E45">
        <w:rPr>
          <w:u w:val="single"/>
        </w:rPr>
        <w:fldChar w:fldCharType="begin"/>
      </w:r>
      <w:r w:rsidRPr="00F21E45">
        <w:rPr>
          <w:u w:val="single"/>
        </w:rPr>
        <w:instrText xml:space="preserve"> SEQ Figura \* ARABIC </w:instrText>
      </w:r>
      <w:r w:rsidRPr="00F21E45">
        <w:rPr>
          <w:u w:val="single"/>
        </w:rPr>
        <w:fldChar w:fldCharType="separate"/>
      </w:r>
      <w:r>
        <w:rPr>
          <w:noProof/>
          <w:u w:val="single"/>
        </w:rPr>
        <w:t>57</w:t>
      </w:r>
      <w:r w:rsidRPr="00F21E45">
        <w:rPr>
          <w:u w:val="single"/>
        </w:rPr>
        <w:fldChar w:fldCharType="end"/>
      </w:r>
      <w:bookmarkEnd w:id="274"/>
      <w:r w:rsidRPr="00F21E45">
        <w:rPr>
          <w:u w:val="single"/>
        </w:rPr>
        <w:t xml:space="preserve"> – Attuale ufficio emittente prevalorizzato</w:t>
      </w:r>
      <w:bookmarkEnd w:id="275"/>
      <w:bookmarkEnd w:id="276"/>
    </w:p>
    <w:p w:rsidR="00DA531D" w:rsidRDefault="00DA531D" w:rsidP="00760157">
      <w:r>
        <w:t>In qualche caso, l’etichetta è “Autorità Emittente”.</w:t>
      </w:r>
    </w:p>
    <w:p w:rsidR="00DA531D" w:rsidRDefault="00DA531D" w:rsidP="00760157">
      <w:pPr>
        <w:keepNext/>
      </w:pPr>
      <w:r w:rsidRPr="00721C00">
        <w:rPr>
          <w:noProof/>
          <w:lang w:eastAsia="it-IT"/>
        </w:rPr>
        <w:pict>
          <v:shape id="Immagine 13" o:spid="_x0000_i1165" type="#_x0000_t75" style="width:430.5pt;height:18.75pt;visibility:visible" o:bordertopcolor="#4f81bd" o:borderleftcolor="#4f81bd" o:borderbottomcolor="#4f81bd" o:borderrightcolor="#4f81bd">
            <v:imagedata r:id="rId6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CA3B5A" w:rsidRDefault="00DA531D" w:rsidP="00760157">
      <w:pPr>
        <w:pStyle w:val="Caption"/>
        <w:rPr>
          <w:u w:val="single"/>
        </w:rPr>
      </w:pPr>
      <w:bookmarkStart w:id="277" w:name="_Ref403989460"/>
      <w:bookmarkStart w:id="278" w:name="_Toc406511906"/>
      <w:r w:rsidRPr="00CA3B5A">
        <w:rPr>
          <w:u w:val="single"/>
        </w:rPr>
        <w:t xml:space="preserve">Figura </w:t>
      </w:r>
      <w:r w:rsidRPr="00CA3B5A">
        <w:rPr>
          <w:u w:val="single"/>
        </w:rPr>
        <w:fldChar w:fldCharType="begin"/>
      </w:r>
      <w:r w:rsidRPr="00CA3B5A">
        <w:rPr>
          <w:u w:val="single"/>
        </w:rPr>
        <w:instrText xml:space="preserve"> SEQ Figura \* ARABIC </w:instrText>
      </w:r>
      <w:r w:rsidRPr="00CA3B5A">
        <w:rPr>
          <w:u w:val="single"/>
        </w:rPr>
        <w:fldChar w:fldCharType="separate"/>
      </w:r>
      <w:r>
        <w:rPr>
          <w:noProof/>
          <w:u w:val="single"/>
        </w:rPr>
        <w:t>58</w:t>
      </w:r>
      <w:r w:rsidRPr="00CA3B5A">
        <w:rPr>
          <w:u w:val="single"/>
        </w:rPr>
        <w:fldChar w:fldCharType="end"/>
      </w:r>
      <w:bookmarkEnd w:id="277"/>
      <w:r w:rsidRPr="00CA3B5A">
        <w:rPr>
          <w:u w:val="single"/>
        </w:rPr>
        <w:t xml:space="preserve"> - Autorità Emittente</w:t>
      </w:r>
      <w:bookmarkEnd w:id="278"/>
    </w:p>
    <w:p w:rsidR="00DA531D" w:rsidRDefault="00DA531D" w:rsidP="00F21E45">
      <w:pPr>
        <w:spacing w:after="0" w:line="240" w:lineRule="auto"/>
        <w:jc w:val="both"/>
      </w:pPr>
      <w:r>
        <w:t>In altri casi, è prevalorizzato, ma il sistema permette la selezione da un elenco dell’ufficio emittente:</w:t>
      </w:r>
    </w:p>
    <w:p w:rsidR="00DA531D" w:rsidRPr="00D41B51" w:rsidRDefault="00DA531D" w:rsidP="00F21E45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F21E4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_x0000_i1166" type="#_x0000_t75" style="width:417.75pt;height:49.5pt;visibility:visible" o:bordertopcolor="#4f81bd" o:borderleftcolor="#4f81bd" o:borderbottomcolor="#4f81bd" o:borderrightcolor="#4f81bd">
            <v:imagedata r:id="rId6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F21E45">
      <w:pPr>
        <w:pStyle w:val="Caption"/>
        <w:jc w:val="both"/>
        <w:rPr>
          <w:u w:val="single"/>
        </w:rPr>
      </w:pPr>
      <w:bookmarkStart w:id="279" w:name="_Ref403989461"/>
      <w:bookmarkStart w:id="280" w:name="_Ref403722844"/>
      <w:bookmarkStart w:id="281" w:name="_Toc406511907"/>
      <w:r w:rsidRPr="00F21E45">
        <w:rPr>
          <w:u w:val="single"/>
        </w:rPr>
        <w:t xml:space="preserve">Figura </w:t>
      </w:r>
      <w:r w:rsidRPr="00F21E45">
        <w:rPr>
          <w:u w:val="single"/>
        </w:rPr>
        <w:fldChar w:fldCharType="begin"/>
      </w:r>
      <w:r w:rsidRPr="00F21E45">
        <w:rPr>
          <w:u w:val="single"/>
        </w:rPr>
        <w:instrText xml:space="preserve"> SEQ Figura \* ARABIC </w:instrText>
      </w:r>
      <w:r w:rsidRPr="00F21E45">
        <w:rPr>
          <w:u w:val="single"/>
        </w:rPr>
        <w:fldChar w:fldCharType="separate"/>
      </w:r>
      <w:r>
        <w:rPr>
          <w:noProof/>
          <w:u w:val="single"/>
        </w:rPr>
        <w:t>59</w:t>
      </w:r>
      <w:r w:rsidRPr="00F21E45">
        <w:rPr>
          <w:u w:val="single"/>
        </w:rPr>
        <w:fldChar w:fldCharType="end"/>
      </w:r>
      <w:bookmarkEnd w:id="279"/>
      <w:r w:rsidRPr="00F21E45">
        <w:rPr>
          <w:u w:val="single"/>
        </w:rPr>
        <w:t xml:space="preserve"> – Attuale ufficio emittente modificabile</w:t>
      </w:r>
      <w:bookmarkEnd w:id="280"/>
      <w:bookmarkEnd w:id="281"/>
    </w:p>
    <w:p w:rsidR="00DA531D" w:rsidRDefault="00DA531D" w:rsidP="00760157">
      <w:r>
        <w:t>Anche in questo caso, l’etichetta può essere “Autorità Emittente”.</w:t>
      </w:r>
    </w:p>
    <w:p w:rsidR="00DA531D" w:rsidRDefault="00DA531D" w:rsidP="00760157">
      <w:pPr>
        <w:keepNext/>
      </w:pPr>
      <w:r w:rsidRPr="00721C00">
        <w:rPr>
          <w:noProof/>
          <w:lang w:eastAsia="it-IT"/>
        </w:rPr>
        <w:pict>
          <v:shape id="Immagine 14" o:spid="_x0000_i1167" type="#_x0000_t75" style="width:477.75pt;height:43.5pt;visibility:visible" o:bordertopcolor="#4f81bd" o:borderleftcolor="#4f81bd" o:borderbottomcolor="#4f81bd" o:borderrightcolor="#4f81bd">
            <v:imagedata r:id="rId6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CA3B5A" w:rsidRDefault="00DA531D" w:rsidP="00760157">
      <w:pPr>
        <w:pStyle w:val="Caption"/>
        <w:rPr>
          <w:u w:val="single"/>
        </w:rPr>
      </w:pPr>
      <w:bookmarkStart w:id="282" w:name="_Ref403989463"/>
      <w:bookmarkStart w:id="283" w:name="_Toc406511908"/>
      <w:r w:rsidRPr="00CA3B5A">
        <w:rPr>
          <w:u w:val="single"/>
        </w:rPr>
        <w:t xml:space="preserve">Figura </w:t>
      </w:r>
      <w:r w:rsidRPr="00CA3B5A">
        <w:rPr>
          <w:u w:val="single"/>
        </w:rPr>
        <w:fldChar w:fldCharType="begin"/>
      </w:r>
      <w:r w:rsidRPr="00CA3B5A">
        <w:rPr>
          <w:u w:val="single"/>
        </w:rPr>
        <w:instrText xml:space="preserve"> SEQ Figura \* ARABIC </w:instrText>
      </w:r>
      <w:r w:rsidRPr="00CA3B5A">
        <w:rPr>
          <w:u w:val="single"/>
        </w:rPr>
        <w:fldChar w:fldCharType="separate"/>
      </w:r>
      <w:r>
        <w:rPr>
          <w:noProof/>
          <w:u w:val="single"/>
        </w:rPr>
        <w:t>60</w:t>
      </w:r>
      <w:r w:rsidRPr="00CA3B5A">
        <w:rPr>
          <w:u w:val="single"/>
        </w:rPr>
        <w:fldChar w:fldCharType="end"/>
      </w:r>
      <w:bookmarkEnd w:id="282"/>
      <w:r w:rsidRPr="00CA3B5A">
        <w:rPr>
          <w:u w:val="single"/>
        </w:rPr>
        <w:t xml:space="preserve"> - Autorità Emittente</w:t>
      </w:r>
      <w:bookmarkEnd w:id="283"/>
    </w:p>
    <w:p w:rsidR="00DA531D" w:rsidRDefault="00DA531D" w:rsidP="00F21E45">
      <w:pPr>
        <w:spacing w:after="0" w:line="240" w:lineRule="auto"/>
        <w:jc w:val="both"/>
      </w:pPr>
      <w:r>
        <w:t>L’intervento prevede nel primo caso della immagine (</w:t>
      </w:r>
      <w:fldSimple w:instr=" REF _Ref403722800 \h  \* MERGEFORMAT ">
        <w:r w:rsidRPr="00F21E45">
          <w:rPr>
            <w:u w:val="single"/>
          </w:rPr>
          <w:t xml:space="preserve">Figura </w:t>
        </w:r>
        <w:r>
          <w:rPr>
            <w:u w:val="single"/>
          </w:rPr>
          <w:t>57</w:t>
        </w:r>
        <w:r w:rsidRPr="00F21E45">
          <w:rPr>
            <w:u w:val="single"/>
          </w:rPr>
          <w:t xml:space="preserve"> – Attuale ufficio emittente prevalorizzato</w:t>
        </w:r>
      </w:fldSimple>
      <w:r>
        <w:t>) e nel secondo caso della immagine (</w:t>
      </w:r>
      <w:fldSimple w:instr=" REF _Ref403722844 \h  \* MERGEFORMAT ">
        <w:r w:rsidRPr="00F21E45">
          <w:rPr>
            <w:u w:val="single"/>
          </w:rPr>
          <w:t xml:space="preserve">Figura </w:t>
        </w:r>
        <w:r>
          <w:rPr>
            <w:u w:val="single"/>
          </w:rPr>
          <w:t>59</w:t>
        </w:r>
        <w:r w:rsidRPr="00F21E45">
          <w:rPr>
            <w:u w:val="single"/>
          </w:rPr>
          <w:t xml:space="preserve"> – Attuale ufficio emittente modificabile</w:t>
        </w:r>
      </w:fldSimple>
      <w:r>
        <w:t>) l’inserimento di una casella di selezione (combobox) (</w:t>
      </w:r>
      <w:r>
        <w:fldChar w:fldCharType="begin"/>
      </w:r>
      <w:r>
        <w:instrText xml:space="preserve"> REF _Ref405982750 \h </w:instrText>
      </w:r>
      <w:r>
        <w:fldChar w:fldCharType="separate"/>
      </w:r>
      <w:r w:rsidRPr="00B67F2F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61</w:t>
      </w:r>
      <w:r>
        <w:fldChar w:fldCharType="end"/>
      </w:r>
      <w:r>
        <w:t>) contenente il seguente elenco:</w:t>
      </w:r>
    </w:p>
    <w:p w:rsidR="00DA531D" w:rsidRDefault="00DA531D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>
        <w:t>Tribunale di Sorveglianza</w:t>
      </w:r>
    </w:p>
    <w:p w:rsidR="00DA531D" w:rsidRDefault="00DA531D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>
        <w:t>Magistrato di Sorveglianza</w:t>
      </w:r>
    </w:p>
    <w:p w:rsidR="00DA531D" w:rsidRDefault="00DA531D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>
        <w:t>Tribunale per i  Minorenni in Funzione di Tribunale di Sorveglianza</w:t>
      </w:r>
    </w:p>
    <w:p w:rsidR="00DA531D" w:rsidRDefault="00DA531D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>
        <w:t>Magistrato di sorveglianza per i Minorenni.</w:t>
      </w:r>
    </w:p>
    <w:p w:rsidR="00DA531D" w:rsidRPr="00B761BD" w:rsidRDefault="00DA531D" w:rsidP="00B624CA">
      <w:pPr>
        <w:spacing w:after="0" w:line="240" w:lineRule="auto"/>
        <w:jc w:val="both"/>
      </w:pPr>
      <w:r w:rsidRPr="00B761BD">
        <w:t xml:space="preserve">La relativa funzione di ricerca </w:t>
      </w:r>
      <w:r>
        <w:t xml:space="preserve">della sede </w:t>
      </w:r>
      <w:r w:rsidRPr="00B761BD">
        <w:t>deve tener conto della selezione effettuata dall’operatore.</w:t>
      </w:r>
    </w:p>
    <w:p w:rsidR="00DA531D" w:rsidRDefault="00DA531D" w:rsidP="00B624CA">
      <w:pPr>
        <w:spacing w:after="0" w:line="240" w:lineRule="auto"/>
        <w:jc w:val="both"/>
      </w:pPr>
      <w:r w:rsidRPr="00B761BD">
        <w:t>Nel caso</w:t>
      </w:r>
      <w:r>
        <w:t>:</w:t>
      </w:r>
    </w:p>
    <w:p w:rsidR="00DA531D" w:rsidRDefault="00DA531D" w:rsidP="008E30F4">
      <w:pPr>
        <w:numPr>
          <w:ilvl w:val="0"/>
          <w:numId w:val="64"/>
        </w:numPr>
        <w:spacing w:after="0" w:line="240" w:lineRule="auto"/>
        <w:jc w:val="both"/>
      </w:pPr>
      <w:r w:rsidRPr="00B761BD">
        <w:t xml:space="preserve">il sistema mostra l’elenco dei </w:t>
      </w:r>
      <w:r>
        <w:t>Tribunali di Sorveglianza</w:t>
      </w:r>
      <w:r w:rsidRPr="00B761BD">
        <w:t xml:space="preserve"> (cod_tipo_ufficio=”</w:t>
      </w:r>
      <w:r>
        <w:t>TDS</w:t>
      </w:r>
      <w:r w:rsidRPr="00B761BD">
        <w:t>”),</w:t>
      </w:r>
    </w:p>
    <w:p w:rsidR="00DA531D" w:rsidRDefault="00DA531D" w:rsidP="008E30F4">
      <w:pPr>
        <w:numPr>
          <w:ilvl w:val="0"/>
          <w:numId w:val="64"/>
        </w:numPr>
        <w:spacing w:after="0" w:line="240" w:lineRule="auto"/>
        <w:jc w:val="both"/>
      </w:pPr>
      <w:r w:rsidRPr="00B761BD">
        <w:t xml:space="preserve">il sistema mostra l’elenco dei </w:t>
      </w:r>
      <w:r>
        <w:t>Magistrati di Sorveglianza</w:t>
      </w:r>
      <w:r w:rsidRPr="00B761BD">
        <w:t xml:space="preserve"> (cod_tipo_ufficio=”</w:t>
      </w:r>
      <w:r>
        <w:t>UDS</w:t>
      </w:r>
      <w:r w:rsidRPr="00B761BD">
        <w:t>”),</w:t>
      </w:r>
    </w:p>
    <w:p w:rsidR="00DA531D" w:rsidRDefault="00DA531D" w:rsidP="008E30F4">
      <w:pPr>
        <w:numPr>
          <w:ilvl w:val="0"/>
          <w:numId w:val="64"/>
        </w:numPr>
        <w:spacing w:after="0" w:line="240" w:lineRule="auto"/>
        <w:jc w:val="both"/>
      </w:pPr>
      <w:r w:rsidRPr="00B761BD">
        <w:t xml:space="preserve">il sistema mostra l’elenco dei </w:t>
      </w:r>
      <w:r>
        <w:t>Tribunali per i  Minorenni in Funzione di Tribunale di Sorveglianza</w:t>
      </w:r>
      <w:r w:rsidRPr="00B761BD">
        <w:t xml:space="preserve"> (cod_tipo_ufficio=”</w:t>
      </w:r>
      <w:r>
        <w:t>TDSM</w:t>
      </w:r>
      <w:r w:rsidRPr="00B761BD">
        <w:t>”),</w:t>
      </w:r>
    </w:p>
    <w:p w:rsidR="00DA531D" w:rsidRDefault="00DA531D" w:rsidP="008E30F4">
      <w:pPr>
        <w:numPr>
          <w:ilvl w:val="0"/>
          <w:numId w:val="64"/>
        </w:numPr>
        <w:spacing w:after="0" w:line="240" w:lineRule="auto"/>
        <w:jc w:val="both"/>
      </w:pPr>
      <w:r w:rsidRPr="00B761BD">
        <w:t xml:space="preserve">il sistema mostra l’elenco dei </w:t>
      </w:r>
      <w:r>
        <w:t>Magistrati di sorveglianza per i Minorenni</w:t>
      </w:r>
      <w:r w:rsidRPr="00B761BD">
        <w:t xml:space="preserve"> (cod_tipo_ufficio=”</w:t>
      </w:r>
      <w:r>
        <w:t>UDSM</w:t>
      </w:r>
      <w:r w:rsidRPr="00B761BD">
        <w:t>”)</w:t>
      </w:r>
      <w:r>
        <w:t>.</w:t>
      </w:r>
    </w:p>
    <w:p w:rsidR="00DA531D" w:rsidRDefault="00DA531D" w:rsidP="00CA3B5A">
      <w:pPr>
        <w:spacing w:after="0" w:line="240" w:lineRule="auto"/>
        <w:jc w:val="both"/>
      </w:pPr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6F7A19">
      <w:pPr>
        <w:pStyle w:val="Caption"/>
        <w:jc w:val="both"/>
        <w:rPr>
          <w:b w:val="0"/>
          <w:bCs w:val="0"/>
          <w:sz w:val="22"/>
          <w:szCs w:val="22"/>
        </w:rPr>
      </w:pPr>
      <w:r w:rsidRPr="00FA1296">
        <w:rPr>
          <w:b w:val="0"/>
          <w:bCs w:val="0"/>
          <w:sz w:val="22"/>
          <w:szCs w:val="22"/>
        </w:rPr>
        <w:t>I 4 casi descritti nelle immagini (</w:t>
      </w:r>
      <w:fldSimple w:instr=" REF _Ref403989457 \h  \* MERGEFORMAT ">
        <w:r w:rsidRPr="007A4E25">
          <w:rPr>
            <w:b w:val="0"/>
            <w:bCs w:val="0"/>
            <w:sz w:val="22"/>
            <w:szCs w:val="22"/>
            <w:u w:val="single"/>
          </w:rPr>
          <w:t>Figura 57</w:t>
        </w:r>
      </w:fldSimple>
      <w:r w:rsidRPr="00FA1296">
        <w:rPr>
          <w:b w:val="0"/>
          <w:bCs w:val="0"/>
          <w:sz w:val="22"/>
          <w:szCs w:val="22"/>
        </w:rPr>
        <w:t>,</w:t>
      </w:r>
      <w:r>
        <w:rPr>
          <w:b w:val="0"/>
          <w:bCs w:val="0"/>
          <w:sz w:val="22"/>
          <w:szCs w:val="22"/>
        </w:rPr>
        <w:t xml:space="preserve"> </w:t>
      </w:r>
      <w:fldSimple w:instr=" REF _Ref403989460 \h  \* MERGEFORMAT ">
        <w:r w:rsidRPr="007A4E25">
          <w:rPr>
            <w:b w:val="0"/>
            <w:bCs w:val="0"/>
            <w:sz w:val="22"/>
            <w:szCs w:val="22"/>
            <w:u w:val="single"/>
          </w:rPr>
          <w:t>Figura 58</w:t>
        </w:r>
      </w:fldSimple>
      <w:r w:rsidRPr="00FA1296">
        <w:rPr>
          <w:b w:val="0"/>
          <w:bCs w:val="0"/>
          <w:sz w:val="22"/>
          <w:szCs w:val="22"/>
        </w:rPr>
        <w:t>,</w:t>
      </w:r>
      <w:r>
        <w:rPr>
          <w:b w:val="0"/>
          <w:bCs w:val="0"/>
          <w:sz w:val="22"/>
          <w:szCs w:val="22"/>
        </w:rPr>
        <w:t xml:space="preserve"> </w:t>
      </w:r>
      <w:fldSimple w:instr=" REF _Ref403989461 \h  \* MERGEFORMAT ">
        <w:r w:rsidRPr="007A4E25">
          <w:rPr>
            <w:b w:val="0"/>
            <w:bCs w:val="0"/>
            <w:sz w:val="22"/>
            <w:szCs w:val="22"/>
            <w:u w:val="single"/>
          </w:rPr>
          <w:t>Figura 59</w:t>
        </w:r>
      </w:fldSimple>
      <w:r w:rsidRPr="00FA1296">
        <w:rPr>
          <w:b w:val="0"/>
          <w:bCs w:val="0"/>
          <w:sz w:val="22"/>
          <w:szCs w:val="22"/>
        </w:rPr>
        <w:t xml:space="preserve"> e </w:t>
      </w:r>
      <w:fldSimple w:instr=" REF _Ref403989463 \h  \* MERGEFORMAT ">
        <w:r w:rsidRPr="007A4E25">
          <w:rPr>
            <w:b w:val="0"/>
            <w:bCs w:val="0"/>
            <w:sz w:val="22"/>
            <w:szCs w:val="22"/>
            <w:u w:val="single"/>
          </w:rPr>
          <w:t>Figura 60</w:t>
        </w:r>
      </w:fldSimple>
      <w:r w:rsidRPr="00FA1296">
        <w:rPr>
          <w:b w:val="0"/>
          <w:bCs w:val="0"/>
          <w:sz w:val="22"/>
          <w:szCs w:val="22"/>
        </w:rPr>
        <w:t>) dopo l’intervento sono ridotti a soli 2 (</w:t>
      </w:r>
      <w:fldSimple w:instr=" REF _Ref405982750 \h  \* MERGEFORMAT ">
        <w:r w:rsidRPr="007A4E25">
          <w:rPr>
            <w:b w:val="0"/>
            <w:bCs w:val="0"/>
            <w:sz w:val="22"/>
            <w:szCs w:val="22"/>
            <w:u w:val="single"/>
          </w:rPr>
          <w:t>Figura 61</w:t>
        </w:r>
      </w:fldSimple>
      <w:r>
        <w:rPr>
          <w:b w:val="0"/>
          <w:bCs w:val="0"/>
          <w:sz w:val="22"/>
          <w:szCs w:val="22"/>
        </w:rPr>
        <w:t xml:space="preserve"> e </w:t>
      </w:r>
      <w:fldSimple w:instr=" REF _Ref403989561 \h  \* MERGEFORMAT ">
        <w:r w:rsidRPr="007A4E25">
          <w:rPr>
            <w:b w:val="0"/>
            <w:bCs w:val="0"/>
            <w:sz w:val="22"/>
            <w:szCs w:val="22"/>
            <w:u w:val="single"/>
          </w:rPr>
          <w:t>Figura 62</w:t>
        </w:r>
      </w:fldSimple>
      <w:r>
        <w:rPr>
          <w:b w:val="0"/>
          <w:bCs w:val="0"/>
          <w:sz w:val="22"/>
          <w:szCs w:val="22"/>
        </w:rPr>
        <w:t>)</w:t>
      </w:r>
      <w:bookmarkStart w:id="284" w:name="_Ref403722911"/>
      <w:bookmarkStart w:id="285" w:name="_Ref403722877"/>
      <w:r>
        <w:rPr>
          <w:b w:val="0"/>
          <w:bCs w:val="0"/>
          <w:sz w:val="22"/>
          <w:szCs w:val="22"/>
        </w:rPr>
        <w:t>.</w:t>
      </w:r>
    </w:p>
    <w:p w:rsidR="00DA531D" w:rsidRPr="00B67F2F" w:rsidRDefault="00DA531D" w:rsidP="006F7A19">
      <w:pPr>
        <w:pStyle w:val="Caption"/>
        <w:jc w:val="both"/>
        <w:rPr>
          <w:highlight w:val="magenta"/>
        </w:rPr>
      </w:pPr>
      <w:r w:rsidRPr="00721C00">
        <w:rPr>
          <w:noProof/>
          <w:lang w:eastAsia="it-IT"/>
        </w:rPr>
        <w:pict>
          <v:shape id="Immagine 225" o:spid="_x0000_i1168" type="#_x0000_t75" style="width:480pt;height:81pt;visibility:visible" o:bordertopcolor="#4f81bd" o:borderleftcolor="#4f81bd" o:borderbottomcolor="#4f81bd" o:borderrightcolor="#4f81bd">
            <v:imagedata r:id="rId6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B67F2F" w:rsidRDefault="00DA531D" w:rsidP="006F7A19">
      <w:pPr>
        <w:pStyle w:val="Caption"/>
        <w:jc w:val="both"/>
        <w:rPr>
          <w:u w:val="single"/>
        </w:rPr>
      </w:pPr>
      <w:bookmarkStart w:id="286" w:name="_Ref405982750"/>
      <w:bookmarkStart w:id="287" w:name="_Ref405982742"/>
      <w:bookmarkStart w:id="288" w:name="_Toc406511909"/>
      <w:r w:rsidRPr="00B67F2F">
        <w:rPr>
          <w:highlight w:val="green"/>
          <w:u w:val="single"/>
        </w:rPr>
        <w:t xml:space="preserve">Figura </w:t>
      </w:r>
      <w:r w:rsidRPr="00B67F2F">
        <w:rPr>
          <w:highlight w:val="green"/>
          <w:u w:val="single"/>
        </w:rPr>
        <w:fldChar w:fldCharType="begin"/>
      </w:r>
      <w:r w:rsidRPr="00B67F2F">
        <w:rPr>
          <w:highlight w:val="green"/>
          <w:u w:val="single"/>
        </w:rPr>
        <w:instrText xml:space="preserve"> SEQ Figura \* ARABIC </w:instrText>
      </w:r>
      <w:r w:rsidRPr="00B67F2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61</w:t>
      </w:r>
      <w:r w:rsidRPr="00B67F2F">
        <w:rPr>
          <w:highlight w:val="green"/>
          <w:u w:val="single"/>
        </w:rPr>
        <w:fldChar w:fldCharType="end"/>
      </w:r>
      <w:bookmarkEnd w:id="284"/>
      <w:bookmarkEnd w:id="286"/>
      <w:r w:rsidRPr="00B67F2F">
        <w:rPr>
          <w:highlight w:val="green"/>
          <w:u w:val="single"/>
        </w:rPr>
        <w:t xml:space="preserve"> – Ufficio emittente modificabile</w:t>
      </w:r>
      <w:bookmarkEnd w:id="285"/>
      <w:bookmarkEnd w:id="287"/>
      <w:bookmarkEnd w:id="288"/>
    </w:p>
    <w:p w:rsidR="00DA531D" w:rsidRPr="00B67F2F" w:rsidRDefault="00DA531D" w:rsidP="00760157">
      <w:pPr>
        <w:pStyle w:val="Caption"/>
        <w:jc w:val="both"/>
        <w:rPr>
          <w:sz w:val="16"/>
          <w:szCs w:val="16"/>
          <w:u w:val="single"/>
        </w:rPr>
      </w:pPr>
    </w:p>
    <w:p w:rsidR="00DA531D" w:rsidRDefault="00DA531D" w:rsidP="008027D1">
      <w:r w:rsidRPr="00721C00">
        <w:rPr>
          <w:noProof/>
          <w:lang w:eastAsia="it-IT"/>
        </w:rPr>
        <w:pict>
          <v:shape id="Immagine 21" o:spid="_x0000_i1169" type="#_x0000_t75" style="width:480.75pt;height:73.5pt;visibility:visible" o:bordertopcolor="#4f81bd" o:borderleftcolor="#4f81bd" o:borderbottomcolor="#4f81bd" o:borderrightcolor="#4f81bd">
            <v:imagedata r:id="rId6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C76DF4" w:rsidRDefault="00DA531D" w:rsidP="00760157">
      <w:pPr>
        <w:pStyle w:val="Caption"/>
        <w:jc w:val="both"/>
        <w:rPr>
          <w:u w:val="single"/>
        </w:rPr>
      </w:pPr>
      <w:bookmarkStart w:id="289" w:name="_Ref403989561"/>
      <w:bookmarkStart w:id="290" w:name="_Toc406511910"/>
      <w:r w:rsidRPr="00B67F2F">
        <w:rPr>
          <w:u w:val="single"/>
        </w:rPr>
        <w:t xml:space="preserve">Figura </w:t>
      </w:r>
      <w:r w:rsidRPr="00B67F2F">
        <w:rPr>
          <w:u w:val="single"/>
        </w:rPr>
        <w:fldChar w:fldCharType="begin"/>
      </w:r>
      <w:r w:rsidRPr="00B67F2F">
        <w:rPr>
          <w:u w:val="single"/>
        </w:rPr>
        <w:instrText xml:space="preserve"> SEQ Figura \* ARABIC </w:instrText>
      </w:r>
      <w:r w:rsidRPr="00B67F2F">
        <w:rPr>
          <w:u w:val="single"/>
        </w:rPr>
        <w:fldChar w:fldCharType="separate"/>
      </w:r>
      <w:r>
        <w:rPr>
          <w:noProof/>
          <w:u w:val="single"/>
        </w:rPr>
        <w:t>62</w:t>
      </w:r>
      <w:r w:rsidRPr="00B67F2F">
        <w:rPr>
          <w:u w:val="single"/>
        </w:rPr>
        <w:fldChar w:fldCharType="end"/>
      </w:r>
      <w:bookmarkEnd w:id="289"/>
      <w:r w:rsidRPr="00B67F2F">
        <w:rPr>
          <w:u w:val="single"/>
        </w:rPr>
        <w:t xml:space="preserve"> – Autorità emittente modificabile</w:t>
      </w:r>
      <w:bookmarkEnd w:id="290"/>
    </w:p>
    <w:p w:rsidR="00DA531D" w:rsidRPr="00C76DF4" w:rsidRDefault="00DA531D" w:rsidP="00C76DF4">
      <w:pPr>
        <w:spacing w:after="0" w:line="240" w:lineRule="auto"/>
        <w:jc w:val="both"/>
      </w:pPr>
      <w:r w:rsidRPr="00C76DF4">
        <w:t>L’intervento in parola riguarda tutti i procedimenti.</w:t>
      </w:r>
    </w:p>
    <w:p w:rsidR="00DA531D" w:rsidRPr="00576BE8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58"/>
        </w:numPr>
        <w:spacing w:after="0" w:line="240" w:lineRule="auto"/>
        <w:jc w:val="both"/>
      </w:pPr>
      <w:r>
        <w:t>Modifica – UEPE</w:t>
      </w:r>
    </w:p>
    <w:p w:rsidR="00DA531D" w:rsidRPr="00576BE8" w:rsidRDefault="00DA531D" w:rsidP="005C31D6">
      <w:pPr>
        <w:pStyle w:val="ListParagraph"/>
        <w:spacing w:after="0" w:line="240" w:lineRule="auto"/>
        <w:ind w:left="360"/>
        <w:jc w:val="both"/>
        <w:rPr>
          <w:sz w:val="16"/>
          <w:szCs w:val="16"/>
        </w:rPr>
      </w:pPr>
    </w:p>
    <w:p w:rsidR="00DA531D" w:rsidRDefault="00DA531D" w:rsidP="00EB7772">
      <w:pPr>
        <w:spacing w:after="0" w:line="240" w:lineRule="auto"/>
        <w:jc w:val="both"/>
      </w:pPr>
      <w:r>
        <w:t>L’etichetta “UEPE” deve essere modificata in una casella di selezione contenente i seguenti 2 valori:</w:t>
      </w:r>
    </w:p>
    <w:p w:rsidR="00DA531D" w:rsidRDefault="00DA531D" w:rsidP="008E30F4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UEPE (valore di default)</w:t>
      </w:r>
    </w:p>
    <w:p w:rsidR="00DA531D" w:rsidRDefault="00DA531D" w:rsidP="008E30F4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USSM.</w:t>
      </w:r>
    </w:p>
    <w:p w:rsidR="00DA531D" w:rsidRPr="00B761BD" w:rsidRDefault="00DA531D" w:rsidP="00EB7772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DA531D" w:rsidRDefault="00DA531D" w:rsidP="00EB7772">
      <w:pPr>
        <w:spacing w:after="0" w:line="240" w:lineRule="auto"/>
        <w:jc w:val="both"/>
      </w:pPr>
      <w:r w:rsidRPr="00B761BD">
        <w:t>Nel caso</w:t>
      </w:r>
      <w:r>
        <w:t>:</w:t>
      </w:r>
    </w:p>
    <w:p w:rsidR="00DA531D" w:rsidRPr="00076AAC" w:rsidRDefault="00DA531D" w:rsidP="008E30F4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highlight w:val="green"/>
        </w:rPr>
      </w:pPr>
      <w:r w:rsidRPr="00076AAC">
        <w:rPr>
          <w:highlight w:val="green"/>
        </w:rPr>
        <w:t>il sistema mostra l’elenco degli UEPE (tipo=”UEPE” oppure ”UEPESS”),</w:t>
      </w:r>
    </w:p>
    <w:p w:rsidR="00DA531D" w:rsidRPr="00076AAC" w:rsidRDefault="00DA531D" w:rsidP="008E30F4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highlight w:val="green"/>
        </w:rPr>
      </w:pPr>
      <w:r w:rsidRPr="00076AAC">
        <w:rPr>
          <w:highlight w:val="green"/>
        </w:rPr>
        <w:t>il sistema mostra l’elenco degli USSM  (tipo=”USSM” oppure ”USSMSS”) prelevando dalla tabella &lt;CSSA&gt;.</w:t>
      </w:r>
    </w:p>
    <w:p w:rsidR="00DA531D" w:rsidRPr="00EB7772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E07EE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39" o:spid="_x0000_i1170" type="#_x0000_t75" style="width:482.25pt;height:19.5pt;visibility:visible" o:bordertopcolor="#4f81bd" o:borderleftcolor="#4f81bd" o:borderbottomcolor="#4f81bd" o:borderrightcolor="#4f81bd">
            <v:imagedata r:id="rId6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E07EE5">
      <w:pPr>
        <w:pStyle w:val="Caption"/>
        <w:jc w:val="both"/>
        <w:rPr>
          <w:u w:val="single"/>
        </w:rPr>
      </w:pPr>
      <w:bookmarkStart w:id="291" w:name="_Toc406511911"/>
      <w:r w:rsidRPr="00EB7772">
        <w:rPr>
          <w:u w:val="single"/>
        </w:rPr>
        <w:t xml:space="preserve">Figura </w:t>
      </w:r>
      <w:r w:rsidRPr="00EB7772">
        <w:rPr>
          <w:u w:val="single"/>
        </w:rPr>
        <w:fldChar w:fldCharType="begin"/>
      </w:r>
      <w:r w:rsidRPr="00EB7772">
        <w:rPr>
          <w:u w:val="single"/>
        </w:rPr>
        <w:instrText xml:space="preserve"> SEQ Figura \* ARABIC </w:instrText>
      </w:r>
      <w:r w:rsidRPr="00EB7772">
        <w:rPr>
          <w:u w:val="single"/>
        </w:rPr>
        <w:fldChar w:fldCharType="separate"/>
      </w:r>
      <w:r>
        <w:rPr>
          <w:noProof/>
          <w:u w:val="single"/>
        </w:rPr>
        <w:t>63</w:t>
      </w:r>
      <w:r w:rsidRPr="00EB7772">
        <w:rPr>
          <w:u w:val="single"/>
        </w:rPr>
        <w:fldChar w:fldCharType="end"/>
      </w:r>
      <w:r w:rsidRPr="00EB7772">
        <w:rPr>
          <w:u w:val="single"/>
        </w:rPr>
        <w:t xml:space="preserve"> - Attuale UEPE</w:t>
      </w:r>
      <w:bookmarkEnd w:id="291"/>
    </w:p>
    <w:p w:rsidR="00DA531D" w:rsidRPr="00EB7772" w:rsidRDefault="00DA531D" w:rsidP="00EB7772">
      <w:pPr>
        <w:rPr>
          <w:sz w:val="16"/>
          <w:szCs w:val="16"/>
        </w:rPr>
      </w:pPr>
    </w:p>
    <w:p w:rsidR="00DA531D" w:rsidRPr="00E04227" w:rsidRDefault="00DA531D" w:rsidP="00E04227">
      <w:r w:rsidRPr="00721C00">
        <w:rPr>
          <w:noProof/>
          <w:lang w:eastAsia="it-IT"/>
        </w:rPr>
        <w:pict>
          <v:shape id="_x0000_i1171" type="#_x0000_t75" style="width:417.75pt;height:52.5pt;visibility:visible" o:bordertopcolor="#4f81bd" o:borderleftcolor="#4f81bd" o:borderbottomcolor="#4f81bd" o:borderrightcolor="#4f81bd">
            <v:imagedata r:id="rId6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F7A19">
      <w:pPr>
        <w:pStyle w:val="Caption"/>
        <w:jc w:val="both"/>
        <w:rPr>
          <w:u w:val="single"/>
        </w:rPr>
      </w:pPr>
      <w:bookmarkStart w:id="292" w:name="_Toc406511912"/>
      <w:r w:rsidRPr="00EB7772">
        <w:rPr>
          <w:u w:val="single"/>
        </w:rPr>
        <w:t xml:space="preserve">Figura </w:t>
      </w:r>
      <w:r w:rsidRPr="00EB7772">
        <w:rPr>
          <w:u w:val="single"/>
        </w:rPr>
        <w:fldChar w:fldCharType="begin"/>
      </w:r>
      <w:r w:rsidRPr="00EB7772">
        <w:rPr>
          <w:u w:val="single"/>
        </w:rPr>
        <w:instrText xml:space="preserve"> SEQ Figura \* ARABIC </w:instrText>
      </w:r>
      <w:r w:rsidRPr="00EB7772">
        <w:rPr>
          <w:u w:val="single"/>
        </w:rPr>
        <w:fldChar w:fldCharType="separate"/>
      </w:r>
      <w:r>
        <w:rPr>
          <w:noProof/>
          <w:u w:val="single"/>
        </w:rPr>
        <w:t>64</w:t>
      </w:r>
      <w:r w:rsidRPr="00EB7772">
        <w:rPr>
          <w:u w:val="single"/>
        </w:rPr>
        <w:fldChar w:fldCharType="end"/>
      </w:r>
      <w:r w:rsidRPr="00EB7772">
        <w:rPr>
          <w:u w:val="single"/>
        </w:rPr>
        <w:t xml:space="preserve"> - USSM per i minorenni</w:t>
      </w:r>
      <w:bookmarkEnd w:id="292"/>
    </w:p>
    <w:p w:rsidR="00DA531D" w:rsidRDefault="00DA531D" w:rsidP="00365702">
      <w:pPr>
        <w:jc w:val="both"/>
      </w:pPr>
      <w:r>
        <w:t>Quando l’etichetta “UEPE” è seguita dall’indicazione dell’ufficio in sola lettura presente in archivio (</w:t>
      </w:r>
      <w:r>
        <w:fldChar w:fldCharType="begin"/>
      </w:r>
      <w:r>
        <w:instrText xml:space="preserve"> REF _Ref404068296 \h </w:instrText>
      </w:r>
      <w:r>
        <w:fldChar w:fldCharType="separate"/>
      </w:r>
      <w:r>
        <w:t xml:space="preserve">Figura </w:t>
      </w:r>
      <w:r>
        <w:rPr>
          <w:noProof/>
        </w:rPr>
        <w:t>65</w:t>
      </w:r>
      <w:r>
        <w:fldChar w:fldCharType="end"/>
      </w:r>
      <w:r>
        <w:t>), l’etichetta deve essere visualizzata a seconda del  codice tipo ufficio (vedi maschera “Variazione Data Inizio Misura”).</w:t>
      </w:r>
    </w:p>
    <w:p w:rsidR="00DA531D" w:rsidRDefault="00DA531D" w:rsidP="00815120">
      <w:pPr>
        <w:keepNext/>
        <w:jc w:val="both"/>
      </w:pPr>
      <w:r w:rsidRPr="00721C00">
        <w:rPr>
          <w:noProof/>
          <w:lang w:eastAsia="it-IT"/>
        </w:rPr>
        <w:pict>
          <v:shape id="Immagine 30" o:spid="_x0000_i1172" type="#_x0000_t75" style="width:469.5pt;height:21pt;visibility:visible" o:bordertopcolor="#4f81bd" o:borderleftcolor="#4f81bd" o:borderbottomcolor="#4f81bd" o:borderrightcolor="#4f81bd">
            <v:imagedata r:id="rId6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365702" w:rsidRDefault="00DA531D" w:rsidP="00C1442C">
      <w:pPr>
        <w:pStyle w:val="Caption"/>
        <w:jc w:val="both"/>
      </w:pPr>
      <w:bookmarkStart w:id="293" w:name="_Ref404068296"/>
      <w:bookmarkStart w:id="294" w:name="_Toc406511913"/>
      <w:r>
        <w:t xml:space="preserve">Figura </w:t>
      </w:r>
      <w:fldSimple w:instr=" SEQ Figura \* ARABIC ">
        <w:r>
          <w:rPr>
            <w:noProof/>
          </w:rPr>
          <w:t>65</w:t>
        </w:r>
      </w:fldSimple>
      <w:bookmarkEnd w:id="293"/>
      <w:r>
        <w:t xml:space="preserve"> – attuale etichetta UEPE</w:t>
      </w:r>
      <w:bookmarkEnd w:id="294"/>
    </w:p>
    <w:p w:rsidR="00DA531D" w:rsidRDefault="00DA531D" w:rsidP="00E07EE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40" o:spid="_x0000_i1173" type="#_x0000_t75" style="width:413.25pt;height:306.75pt;visibility:visible" o:bordertopcolor="#4f81bd" o:borderleftcolor="#4f81bd" o:borderbottomcolor="#4f81bd" o:borderrightcolor="#4f81bd">
            <v:imagedata r:id="rId7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E07EE5">
      <w:pPr>
        <w:pStyle w:val="Caption"/>
        <w:jc w:val="both"/>
      </w:pPr>
      <w:bookmarkStart w:id="295" w:name="_Toc406511914"/>
      <w:r>
        <w:t xml:space="preserve">Figura </w:t>
      </w:r>
      <w:fldSimple w:instr=" SEQ Figura \* ARABIC ">
        <w:r>
          <w:rPr>
            <w:noProof/>
          </w:rPr>
          <w:t>66</w:t>
        </w:r>
      </w:fldSimple>
      <w:r>
        <w:t xml:space="preserve"> - Ricerca UEPE</w:t>
      </w:r>
      <w:bookmarkEnd w:id="295"/>
    </w:p>
    <w:p w:rsidR="00DA531D" w:rsidRDefault="00DA531D">
      <w:pPr>
        <w:spacing w:after="0" w:line="240" w:lineRule="auto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58"/>
        </w:numPr>
        <w:spacing w:after="0" w:line="240" w:lineRule="auto"/>
        <w:jc w:val="both"/>
      </w:pPr>
      <w:r>
        <w:t>Modifica – Magistrato di sorveglianza / Ufficio di sorveglianza</w:t>
      </w:r>
    </w:p>
    <w:p w:rsidR="00DA531D" w:rsidRDefault="00DA531D" w:rsidP="005C31D6">
      <w:pPr>
        <w:pStyle w:val="ListParagraph"/>
        <w:spacing w:after="0" w:line="240" w:lineRule="auto"/>
        <w:ind w:left="360"/>
        <w:jc w:val="both"/>
      </w:pPr>
    </w:p>
    <w:p w:rsidR="00DA531D" w:rsidRDefault="00DA531D" w:rsidP="006001E2">
      <w:pPr>
        <w:spacing w:after="0" w:line="240" w:lineRule="auto"/>
        <w:jc w:val="both"/>
      </w:pPr>
      <w:r>
        <w:t>L’etichetta “Ufficio di Sorveglianza” deve essere modificata in una casella di selezione contenente i seguenti 2 valori:</w:t>
      </w:r>
    </w:p>
    <w:p w:rsidR="00DA531D" w:rsidRDefault="00DA531D" w:rsidP="008E30F4">
      <w:pPr>
        <w:pStyle w:val="ListParagraph"/>
        <w:numPr>
          <w:ilvl w:val="0"/>
          <w:numId w:val="61"/>
        </w:numPr>
        <w:spacing w:after="0" w:line="240" w:lineRule="auto"/>
        <w:jc w:val="both"/>
      </w:pPr>
      <w:r>
        <w:t>Ufficio di Sorveglianza (valore di default)</w:t>
      </w:r>
    </w:p>
    <w:p w:rsidR="00DA531D" w:rsidRDefault="00DA531D" w:rsidP="008E30F4">
      <w:pPr>
        <w:pStyle w:val="ListParagraph"/>
        <w:numPr>
          <w:ilvl w:val="0"/>
          <w:numId w:val="61"/>
        </w:numPr>
        <w:spacing w:after="0" w:line="240" w:lineRule="auto"/>
        <w:jc w:val="both"/>
      </w:pPr>
      <w:r>
        <w:t>Magistrato di Sorveglianza per i Minorenni.</w:t>
      </w:r>
    </w:p>
    <w:p w:rsidR="00DA531D" w:rsidRPr="00B761BD" w:rsidRDefault="00DA531D" w:rsidP="00AD7F93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DA531D" w:rsidRDefault="00DA531D" w:rsidP="00AD7F93">
      <w:pPr>
        <w:spacing w:after="0" w:line="240" w:lineRule="auto"/>
        <w:jc w:val="both"/>
      </w:pPr>
      <w:r w:rsidRPr="00B761BD">
        <w:t>Nel caso</w:t>
      </w:r>
      <w:r>
        <w:t>:</w:t>
      </w:r>
    </w:p>
    <w:p w:rsidR="00DA531D" w:rsidRPr="00B761BD" w:rsidRDefault="00DA531D" w:rsidP="008E30F4">
      <w:pPr>
        <w:pStyle w:val="ListParagraph"/>
        <w:numPr>
          <w:ilvl w:val="0"/>
          <w:numId w:val="62"/>
        </w:numPr>
        <w:spacing w:after="0" w:line="240" w:lineRule="auto"/>
        <w:jc w:val="both"/>
      </w:pPr>
      <w:r w:rsidRPr="00B761BD">
        <w:t xml:space="preserve">il sistema mostra l’elenco degli uffici di sorveglianza (cod_tipo_ufficio=”UDS”), </w:t>
      </w:r>
    </w:p>
    <w:p w:rsidR="00DA531D" w:rsidRDefault="00DA531D" w:rsidP="008E30F4">
      <w:pPr>
        <w:pStyle w:val="ListParagraph"/>
        <w:numPr>
          <w:ilvl w:val="0"/>
          <w:numId w:val="62"/>
        </w:numPr>
        <w:spacing w:after="0" w:line="240" w:lineRule="auto"/>
        <w:jc w:val="both"/>
      </w:pPr>
      <w:r w:rsidRPr="00B761BD">
        <w:t>il sistema mostra l’elenco dei magistrati di sorveglianza per i minorenni (cod_tipo_ufficio=”UDSM”).</w:t>
      </w:r>
    </w:p>
    <w:p w:rsidR="00DA531D" w:rsidRDefault="00DA531D" w:rsidP="00AD7F93">
      <w:pPr>
        <w:spacing w:after="0" w:line="240" w:lineRule="auto"/>
        <w:jc w:val="both"/>
      </w:pPr>
      <w:r>
        <w:t>Nella finestra (</w:t>
      </w:r>
      <w:r>
        <w:fldChar w:fldCharType="begin"/>
      </w:r>
      <w:r>
        <w:instrText xml:space="preserve"> REF _Ref403727396 \h </w:instrText>
      </w:r>
      <w:r>
        <w:fldChar w:fldCharType="separate"/>
      </w:r>
      <w:r w:rsidRPr="00F56774">
        <w:rPr>
          <w:u w:val="single"/>
        </w:rPr>
        <w:t xml:space="preserve">Figura </w:t>
      </w:r>
      <w:r>
        <w:rPr>
          <w:noProof/>
          <w:u w:val="single"/>
        </w:rPr>
        <w:t>70</w:t>
      </w:r>
      <w:r>
        <w:fldChar w:fldCharType="end"/>
      </w:r>
      <w:r>
        <w:t>) nel primo caso l’etichetta è “Lista Uffici Di Sorveglianza”, nel secondo caso “Lista Magistrati Di Sorveglianza per i Minorenni”.</w:t>
      </w:r>
    </w:p>
    <w:p w:rsidR="00DA531D" w:rsidRPr="00AD7F93" w:rsidRDefault="00DA531D" w:rsidP="006001E2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E07EE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29" o:spid="_x0000_i1174" type="#_x0000_t75" style="width:477.75pt;height:21pt;visibility:visible" o:bordertopcolor="#4f81bd" o:borderleftcolor="#4f81bd" o:borderbottomcolor="#4f81bd" o:borderrightcolor="#4f81bd">
            <v:imagedata r:id="rId7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B761BD" w:rsidRDefault="00DA531D" w:rsidP="00E07EE5">
      <w:pPr>
        <w:pStyle w:val="Caption"/>
        <w:jc w:val="both"/>
        <w:rPr>
          <w:u w:val="single"/>
        </w:rPr>
      </w:pPr>
      <w:bookmarkStart w:id="296" w:name="_Toc406511915"/>
      <w:r w:rsidRPr="00B761BD">
        <w:rPr>
          <w:u w:val="single"/>
        </w:rPr>
        <w:t xml:space="preserve">Figura </w:t>
      </w:r>
      <w:r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Pr="00B761BD">
        <w:rPr>
          <w:u w:val="single"/>
        </w:rPr>
        <w:fldChar w:fldCharType="separate"/>
      </w:r>
      <w:r>
        <w:rPr>
          <w:noProof/>
          <w:u w:val="single"/>
        </w:rPr>
        <w:t>67</w:t>
      </w:r>
      <w:r w:rsidRPr="00B761BD">
        <w:rPr>
          <w:u w:val="single"/>
        </w:rPr>
        <w:fldChar w:fldCharType="end"/>
      </w:r>
      <w:r w:rsidRPr="00B761BD">
        <w:rPr>
          <w:u w:val="single"/>
        </w:rPr>
        <w:t xml:space="preserve"> - Attuale Ufficio di Sorveglianza</w:t>
      </w:r>
      <w:bookmarkEnd w:id="296"/>
    </w:p>
    <w:p w:rsidR="00DA531D" w:rsidRDefault="00DA531D" w:rsidP="00401D11">
      <w:pPr>
        <w:spacing w:after="0" w:line="240" w:lineRule="auto"/>
        <w:jc w:val="both"/>
      </w:pPr>
      <w:r w:rsidRPr="005D25EB">
        <w:t>In alcuni casi l’etichetta è “Magistrato di Sorveglianza</w:t>
      </w:r>
      <w:r>
        <w:t>”</w:t>
      </w:r>
      <w:r w:rsidRPr="005D25EB">
        <w:t>.</w:t>
      </w:r>
    </w:p>
    <w:p w:rsidR="00DA531D" w:rsidRDefault="00DA531D" w:rsidP="005D25EB">
      <w:pPr>
        <w:spacing w:after="0" w:line="240" w:lineRule="auto"/>
        <w:jc w:val="both"/>
      </w:pPr>
      <w:r>
        <w:t>In questi casi, l’etichetta “</w:t>
      </w:r>
      <w:r w:rsidRPr="005D25EB">
        <w:t>Magistrato</w:t>
      </w:r>
      <w:r>
        <w:t xml:space="preserve"> di Sorveglianza” deve essere modificata in una casella di selezione contenente i seguenti 2 valori:</w:t>
      </w:r>
    </w:p>
    <w:p w:rsidR="00DA531D" w:rsidRDefault="00DA531D" w:rsidP="008E30F4">
      <w:pPr>
        <w:pStyle w:val="ListParagraph"/>
        <w:numPr>
          <w:ilvl w:val="0"/>
          <w:numId w:val="61"/>
        </w:numPr>
        <w:spacing w:after="0" w:line="240" w:lineRule="auto"/>
        <w:jc w:val="both"/>
      </w:pPr>
      <w:r w:rsidRPr="005D25EB">
        <w:t>Magistrato</w:t>
      </w:r>
      <w:r>
        <w:t xml:space="preserve"> di Sorveglianza (valore di default)</w:t>
      </w:r>
    </w:p>
    <w:p w:rsidR="00DA531D" w:rsidRDefault="00DA531D" w:rsidP="008E30F4">
      <w:pPr>
        <w:pStyle w:val="ListParagraph"/>
        <w:numPr>
          <w:ilvl w:val="0"/>
          <w:numId w:val="61"/>
        </w:numPr>
        <w:spacing w:after="0" w:line="240" w:lineRule="auto"/>
        <w:jc w:val="both"/>
      </w:pPr>
      <w:r>
        <w:t>Magistrato di Sorveglianza per i Minorenni.</w:t>
      </w:r>
    </w:p>
    <w:p w:rsidR="00DA531D" w:rsidRPr="00B761BD" w:rsidRDefault="00DA531D" w:rsidP="005D25EB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DA531D" w:rsidRDefault="00DA531D" w:rsidP="005D25EB">
      <w:pPr>
        <w:spacing w:after="0" w:line="240" w:lineRule="auto"/>
        <w:jc w:val="both"/>
      </w:pPr>
      <w:r w:rsidRPr="00B761BD">
        <w:t>Nel caso</w:t>
      </w:r>
      <w:r>
        <w:t>:</w:t>
      </w:r>
    </w:p>
    <w:p w:rsidR="00DA531D" w:rsidRPr="00B761BD" w:rsidRDefault="00DA531D" w:rsidP="008E30F4">
      <w:pPr>
        <w:pStyle w:val="ListParagraph"/>
        <w:numPr>
          <w:ilvl w:val="0"/>
          <w:numId w:val="62"/>
        </w:numPr>
        <w:spacing w:after="0" w:line="240" w:lineRule="auto"/>
        <w:jc w:val="both"/>
      </w:pPr>
      <w:r w:rsidRPr="00B761BD">
        <w:t xml:space="preserve">il sistema mostra l’elenco degli uffici di sorveglianza (cod_tipo_ufficio=”UDS”), </w:t>
      </w:r>
    </w:p>
    <w:p w:rsidR="00DA531D" w:rsidRDefault="00DA531D" w:rsidP="008E30F4">
      <w:pPr>
        <w:pStyle w:val="ListParagraph"/>
        <w:numPr>
          <w:ilvl w:val="0"/>
          <w:numId w:val="62"/>
        </w:numPr>
        <w:spacing w:after="0" w:line="240" w:lineRule="auto"/>
        <w:jc w:val="both"/>
      </w:pPr>
      <w:r w:rsidRPr="00B761BD">
        <w:t>il sistema mostra l’elenco dei magistrati di sorveglianza per i minorenni (cod_tipo_ufficio=”UDSM”).</w:t>
      </w:r>
    </w:p>
    <w:p w:rsidR="00DA531D" w:rsidRDefault="00DA531D" w:rsidP="005D25EB">
      <w:pPr>
        <w:spacing w:after="0" w:line="240" w:lineRule="auto"/>
        <w:jc w:val="both"/>
      </w:pPr>
      <w:r>
        <w:t>Nella finestra (</w:t>
      </w:r>
      <w:r>
        <w:fldChar w:fldCharType="begin"/>
      </w:r>
      <w:r>
        <w:instrText xml:space="preserve"> REF _Ref403727396 \h </w:instrText>
      </w:r>
      <w:r>
        <w:fldChar w:fldCharType="separate"/>
      </w:r>
      <w:r w:rsidRPr="00F56774">
        <w:rPr>
          <w:u w:val="single"/>
        </w:rPr>
        <w:t xml:space="preserve">Figura </w:t>
      </w:r>
      <w:r>
        <w:rPr>
          <w:noProof/>
          <w:u w:val="single"/>
        </w:rPr>
        <w:t>70</w:t>
      </w:r>
      <w:r>
        <w:fldChar w:fldCharType="end"/>
      </w:r>
      <w:r>
        <w:t>) nel primo caso l’etichetta è “Lista Uffici Di Sorveglianza”, nel secondo caso “Lista Magistrati Di Sorveglianza per i Minorenni”.</w:t>
      </w:r>
    </w:p>
    <w:p w:rsidR="00DA531D" w:rsidRDefault="00DA531D" w:rsidP="00B761BD">
      <w:pPr>
        <w:rPr>
          <w:sz w:val="16"/>
          <w:szCs w:val="16"/>
        </w:rPr>
      </w:pPr>
    </w:p>
    <w:p w:rsidR="00DA531D" w:rsidRDefault="00DA531D" w:rsidP="00B761BD">
      <w:pPr>
        <w:rPr>
          <w:sz w:val="16"/>
          <w:szCs w:val="16"/>
        </w:rPr>
      </w:pPr>
      <w:r w:rsidRPr="00BA4A80">
        <w:rPr>
          <w:noProof/>
          <w:sz w:val="16"/>
          <w:szCs w:val="16"/>
          <w:lang w:eastAsia="it-IT"/>
        </w:rPr>
        <w:pict>
          <v:shape id="_x0000_i1175" type="#_x0000_t75" style="width:415.5pt;height:27pt;visibility:visible" o:bordertopcolor="#4f81bd" o:borderleftcolor="#4f81bd" o:borderbottomcolor="#4f81bd" o:borderrightcolor="#4f81bd">
            <v:imagedata r:id="rId7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B761BD" w:rsidRDefault="00DA531D" w:rsidP="005D25EB">
      <w:pPr>
        <w:pStyle w:val="Caption"/>
        <w:jc w:val="both"/>
        <w:rPr>
          <w:u w:val="single"/>
        </w:rPr>
      </w:pPr>
      <w:bookmarkStart w:id="297" w:name="_Toc406511916"/>
      <w:r w:rsidRPr="00B761BD">
        <w:rPr>
          <w:u w:val="single"/>
        </w:rPr>
        <w:t xml:space="preserve">Figura </w:t>
      </w:r>
      <w:r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Pr="00B761BD">
        <w:rPr>
          <w:u w:val="single"/>
        </w:rPr>
        <w:fldChar w:fldCharType="separate"/>
      </w:r>
      <w:r>
        <w:rPr>
          <w:noProof/>
          <w:u w:val="single"/>
        </w:rPr>
        <w:t>68</w:t>
      </w:r>
      <w:r w:rsidRPr="00B761BD">
        <w:rPr>
          <w:u w:val="single"/>
        </w:rPr>
        <w:fldChar w:fldCharType="end"/>
      </w:r>
      <w:r w:rsidRPr="00B761BD">
        <w:rPr>
          <w:u w:val="single"/>
        </w:rPr>
        <w:t xml:space="preserve"> - Attuale Ufficio di Sorveglianza</w:t>
      </w:r>
      <w:bookmarkEnd w:id="297"/>
    </w:p>
    <w:p w:rsidR="00DA531D" w:rsidRPr="00B761BD" w:rsidRDefault="00DA531D" w:rsidP="00B761BD">
      <w:pPr>
        <w:rPr>
          <w:sz w:val="16"/>
          <w:szCs w:val="16"/>
        </w:rPr>
      </w:pPr>
    </w:p>
    <w:p w:rsidR="00DA531D" w:rsidRDefault="00DA531D" w:rsidP="00E04227">
      <w:pPr>
        <w:rPr>
          <w:sz w:val="16"/>
          <w:szCs w:val="16"/>
        </w:rPr>
      </w:pPr>
      <w:r w:rsidRPr="00BA4A80">
        <w:rPr>
          <w:noProof/>
          <w:sz w:val="16"/>
          <w:szCs w:val="16"/>
          <w:lang w:eastAsia="it-IT"/>
        </w:rPr>
        <w:pict>
          <v:shape id="_x0000_i1176" type="#_x0000_t75" style="width:477.75pt;height:56.25pt;visibility:visible" o:bordertopcolor="#4f81bd" o:borderleftcolor="#4f81bd" o:borderbottomcolor="#4f81bd" o:borderrightcolor="#4f81bd">
            <v:imagedata r:id="rId7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B761BD" w:rsidRDefault="00DA531D" w:rsidP="006F7A19">
      <w:pPr>
        <w:pStyle w:val="Caption"/>
        <w:jc w:val="both"/>
        <w:rPr>
          <w:u w:val="single"/>
        </w:rPr>
      </w:pPr>
      <w:bookmarkStart w:id="298" w:name="_Toc406511917"/>
      <w:r w:rsidRPr="00B761BD">
        <w:rPr>
          <w:u w:val="single"/>
        </w:rPr>
        <w:t xml:space="preserve">Figura </w:t>
      </w:r>
      <w:r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Pr="00B761BD">
        <w:rPr>
          <w:u w:val="single"/>
        </w:rPr>
        <w:fldChar w:fldCharType="separate"/>
      </w:r>
      <w:r>
        <w:rPr>
          <w:noProof/>
          <w:u w:val="single"/>
        </w:rPr>
        <w:t>69</w:t>
      </w:r>
      <w:r w:rsidRPr="00B761BD">
        <w:rPr>
          <w:u w:val="single"/>
        </w:rPr>
        <w:fldChar w:fldCharType="end"/>
      </w:r>
      <w:r w:rsidRPr="00B761BD">
        <w:rPr>
          <w:u w:val="single"/>
        </w:rPr>
        <w:t xml:space="preserve"> - Magistrato di Sorveglianza per i minorenni</w:t>
      </w:r>
      <w:bookmarkEnd w:id="298"/>
    </w:p>
    <w:p w:rsidR="00DA531D" w:rsidRPr="00AD7F93" w:rsidRDefault="00DA531D" w:rsidP="00AD7F93">
      <w:pPr>
        <w:rPr>
          <w:sz w:val="16"/>
          <w:szCs w:val="16"/>
        </w:rPr>
      </w:pPr>
    </w:p>
    <w:p w:rsidR="00DA531D" w:rsidRDefault="00DA531D" w:rsidP="00E07EE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30" o:spid="_x0000_i1177" type="#_x0000_t75" style="width:317.25pt;height:306pt;visibility:visible" o:bordertopcolor="#4f81bd" o:borderleftcolor="#4f81bd" o:borderbottomcolor="#4f81bd" o:borderrightcolor="#4f81bd">
            <v:imagedata r:id="rId7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F56774" w:rsidRDefault="00DA531D" w:rsidP="00E07EE5">
      <w:pPr>
        <w:pStyle w:val="Caption"/>
        <w:jc w:val="both"/>
        <w:rPr>
          <w:u w:val="single"/>
        </w:rPr>
      </w:pPr>
      <w:bookmarkStart w:id="299" w:name="_Ref403727396"/>
      <w:bookmarkStart w:id="300" w:name="_Toc406511918"/>
      <w:r w:rsidRPr="00F56774">
        <w:rPr>
          <w:u w:val="single"/>
        </w:rPr>
        <w:t xml:space="preserve">Figura </w:t>
      </w:r>
      <w:r w:rsidRPr="00F56774">
        <w:rPr>
          <w:u w:val="single"/>
        </w:rPr>
        <w:fldChar w:fldCharType="begin"/>
      </w:r>
      <w:r w:rsidRPr="00F56774">
        <w:rPr>
          <w:u w:val="single"/>
        </w:rPr>
        <w:instrText xml:space="preserve"> SEQ Figura \* ARABIC </w:instrText>
      </w:r>
      <w:r w:rsidRPr="00F56774">
        <w:rPr>
          <w:u w:val="single"/>
        </w:rPr>
        <w:fldChar w:fldCharType="separate"/>
      </w:r>
      <w:r>
        <w:rPr>
          <w:noProof/>
          <w:u w:val="single"/>
        </w:rPr>
        <w:t>70</w:t>
      </w:r>
      <w:r w:rsidRPr="00F56774">
        <w:rPr>
          <w:u w:val="single"/>
        </w:rPr>
        <w:fldChar w:fldCharType="end"/>
      </w:r>
      <w:bookmarkEnd w:id="299"/>
      <w:r w:rsidRPr="00F56774">
        <w:rPr>
          <w:u w:val="single"/>
        </w:rPr>
        <w:t xml:space="preserve"> -  Funzione selezione ufficio di sorveglianza</w:t>
      </w:r>
      <w:bookmarkEnd w:id="300"/>
    </w:p>
    <w:p w:rsidR="00DA531D" w:rsidRDefault="00DA531D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DA531D" w:rsidRDefault="00DA531D" w:rsidP="008E30F4">
      <w:pPr>
        <w:pStyle w:val="ListParagraph"/>
        <w:numPr>
          <w:ilvl w:val="0"/>
          <w:numId w:val="58"/>
        </w:numPr>
        <w:spacing w:after="0" w:line="240" w:lineRule="auto"/>
        <w:jc w:val="both"/>
      </w:pPr>
      <w:r>
        <w:t>Modifica – Tribunale di sorveglianza</w:t>
      </w:r>
    </w:p>
    <w:p w:rsidR="00DA531D" w:rsidRDefault="00DA531D" w:rsidP="005C31D6">
      <w:pPr>
        <w:pStyle w:val="ListParagraph"/>
        <w:spacing w:after="0" w:line="240" w:lineRule="auto"/>
        <w:ind w:left="360"/>
        <w:jc w:val="both"/>
      </w:pPr>
    </w:p>
    <w:p w:rsidR="00DA531D" w:rsidRDefault="00DA531D" w:rsidP="006D6A3E">
      <w:pPr>
        <w:spacing w:after="0" w:line="240" w:lineRule="auto"/>
        <w:jc w:val="both"/>
      </w:pPr>
      <w:r>
        <w:t>L’etichetta “Tribunale di Sorveglianza” deve essere modificata in una casella di selezione contenente i seguenti 2 valori:</w:t>
      </w:r>
    </w:p>
    <w:p w:rsidR="00DA531D" w:rsidRDefault="00DA531D" w:rsidP="008E30F4">
      <w:pPr>
        <w:pStyle w:val="ListParagraph"/>
        <w:numPr>
          <w:ilvl w:val="0"/>
          <w:numId w:val="60"/>
        </w:numPr>
        <w:spacing w:after="0" w:line="240" w:lineRule="auto"/>
        <w:jc w:val="both"/>
      </w:pPr>
      <w:r>
        <w:t>Tribunale di Sorveglianza (valore di default)</w:t>
      </w:r>
    </w:p>
    <w:p w:rsidR="00DA531D" w:rsidRDefault="00DA531D" w:rsidP="008E30F4">
      <w:pPr>
        <w:pStyle w:val="ListParagraph"/>
        <w:numPr>
          <w:ilvl w:val="0"/>
          <w:numId w:val="60"/>
        </w:numPr>
        <w:spacing w:after="0" w:line="240" w:lineRule="auto"/>
        <w:jc w:val="both"/>
      </w:pPr>
      <w:r>
        <w:t>Tribunale per i  Minorenni in funzione di Tribunale di Sorveglianza.</w:t>
      </w:r>
    </w:p>
    <w:p w:rsidR="00DA531D" w:rsidRPr="00B761BD" w:rsidRDefault="00DA531D" w:rsidP="006D6A3E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DA531D" w:rsidRDefault="00DA531D" w:rsidP="006D6A3E">
      <w:pPr>
        <w:spacing w:after="0" w:line="240" w:lineRule="auto"/>
        <w:jc w:val="both"/>
      </w:pPr>
      <w:r>
        <w:t>Nel caso:</w:t>
      </w:r>
    </w:p>
    <w:p w:rsidR="00DA531D" w:rsidRPr="00B761BD" w:rsidRDefault="00DA531D" w:rsidP="008E30F4">
      <w:pPr>
        <w:pStyle w:val="ListParagraph"/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Tribunali di sorveglianza (cod_tipo_ufficio=”TDS”), </w:t>
      </w:r>
    </w:p>
    <w:p w:rsidR="00DA531D" w:rsidRDefault="00DA531D" w:rsidP="008E30F4">
      <w:pPr>
        <w:pStyle w:val="ListParagraph"/>
        <w:numPr>
          <w:ilvl w:val="0"/>
          <w:numId w:val="65"/>
        </w:numPr>
        <w:spacing w:after="0" w:line="240" w:lineRule="auto"/>
        <w:jc w:val="both"/>
      </w:pPr>
      <w:r w:rsidRPr="00B761BD">
        <w:t>il sistema mostra l’elenco Tribunale per i  Minorenni in funzione di Tribunale di Sorveglianza (cod_tipo_ufficio=”TDSM”).</w:t>
      </w:r>
    </w:p>
    <w:p w:rsidR="00DA531D" w:rsidRDefault="00DA531D" w:rsidP="001D3D45">
      <w:pPr>
        <w:spacing w:after="0" w:line="240" w:lineRule="auto"/>
        <w:jc w:val="both"/>
      </w:pPr>
      <w:r>
        <w:t>Nella finestra (</w:t>
      </w:r>
      <w:r>
        <w:fldChar w:fldCharType="begin"/>
      </w:r>
      <w:r>
        <w:instrText xml:space="preserve"> REF _Ref403727518 \h </w:instrText>
      </w:r>
      <w:r>
        <w:fldChar w:fldCharType="separate"/>
      </w:r>
      <w:r w:rsidRPr="00F56774">
        <w:rPr>
          <w:u w:val="single"/>
        </w:rPr>
        <w:t xml:space="preserve">Figura </w:t>
      </w:r>
      <w:r>
        <w:rPr>
          <w:noProof/>
          <w:u w:val="single"/>
        </w:rPr>
        <w:t>73</w:t>
      </w:r>
      <w:r>
        <w:fldChar w:fldCharType="end"/>
      </w:r>
      <w:r>
        <w:t>) nel primo caso l’etichetta è “Elenco Tribunali Di Sorveglianza”, nel secondo caso “Elenco Tribunali per i Minorenni in funzione di Tribunale Di Sorveglianza”.</w:t>
      </w:r>
    </w:p>
    <w:p w:rsidR="00DA531D" w:rsidRPr="001D3D45" w:rsidRDefault="00DA531D" w:rsidP="006D6A3E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6D6A3E">
      <w:pPr>
        <w:spacing w:after="0" w:line="240" w:lineRule="auto"/>
        <w:jc w:val="both"/>
      </w:pPr>
    </w:p>
    <w:p w:rsidR="00DA531D" w:rsidRDefault="00DA531D" w:rsidP="00E07EE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31" o:spid="_x0000_i1178" type="#_x0000_t75" style="width:481.5pt;height:24.75pt;visibility:visible" o:bordertopcolor="#4f81bd" o:borderleftcolor="#4f81bd" o:borderbottomcolor="#4f81bd" o:borderrightcolor="#4f81bd">
            <v:imagedata r:id="rId7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E07EE5">
      <w:pPr>
        <w:pStyle w:val="Caption"/>
        <w:jc w:val="both"/>
      </w:pPr>
      <w:bookmarkStart w:id="301" w:name="_Toc406511919"/>
      <w:r>
        <w:t xml:space="preserve">Figura </w:t>
      </w:r>
      <w:fldSimple w:instr=" SEQ Figura \* ARABIC ">
        <w:r>
          <w:rPr>
            <w:noProof/>
          </w:rPr>
          <w:t>71</w:t>
        </w:r>
      </w:fldSimple>
      <w:r>
        <w:t xml:space="preserve"> - Attuale Tribunale di sorveglianza</w:t>
      </w:r>
      <w:bookmarkEnd w:id="301"/>
    </w:p>
    <w:p w:rsidR="00DA531D" w:rsidRPr="00B761BD" w:rsidRDefault="00DA531D" w:rsidP="00B761BD">
      <w:pPr>
        <w:rPr>
          <w:sz w:val="16"/>
          <w:szCs w:val="16"/>
        </w:rPr>
      </w:pPr>
    </w:p>
    <w:p w:rsidR="00DA531D" w:rsidRDefault="00DA531D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_x0000_i1179" type="#_x0000_t75" style="width:480pt;height:49.5pt;visibility:visible" o:bordertopcolor="#4f81bd" o:borderleftcolor="#4f81bd" o:borderbottomcolor="#4f81bd" o:borderrightcolor="#4f81bd">
            <v:imagedata r:id="rId7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973218" w:rsidRDefault="00DA531D" w:rsidP="006F7A19">
      <w:pPr>
        <w:pStyle w:val="Caption"/>
        <w:jc w:val="both"/>
        <w:rPr>
          <w:u w:val="single"/>
        </w:rPr>
      </w:pPr>
      <w:bookmarkStart w:id="302" w:name="_Toc406511920"/>
      <w:r w:rsidRPr="00973218">
        <w:rPr>
          <w:u w:val="single"/>
        </w:rPr>
        <w:t xml:space="preserve">Figura </w:t>
      </w:r>
      <w:r w:rsidRPr="00973218">
        <w:rPr>
          <w:u w:val="single"/>
        </w:rPr>
        <w:fldChar w:fldCharType="begin"/>
      </w:r>
      <w:r w:rsidRPr="00973218">
        <w:rPr>
          <w:u w:val="single"/>
        </w:rPr>
        <w:instrText xml:space="preserve"> SEQ Figura \* ARABIC </w:instrText>
      </w:r>
      <w:r w:rsidRPr="00973218">
        <w:rPr>
          <w:u w:val="single"/>
        </w:rPr>
        <w:fldChar w:fldCharType="separate"/>
      </w:r>
      <w:r>
        <w:rPr>
          <w:noProof/>
          <w:u w:val="single"/>
        </w:rPr>
        <w:t>72</w:t>
      </w:r>
      <w:r w:rsidRPr="00973218">
        <w:rPr>
          <w:u w:val="single"/>
        </w:rPr>
        <w:fldChar w:fldCharType="end"/>
      </w:r>
      <w:r w:rsidRPr="00973218">
        <w:rPr>
          <w:u w:val="single"/>
        </w:rPr>
        <w:t xml:space="preserve"> -  Tribunale per i  Minorenni in funzione di Tribunale di Sorveglianza</w:t>
      </w:r>
      <w:bookmarkEnd w:id="302"/>
    </w:p>
    <w:p w:rsidR="00DA531D" w:rsidRDefault="00DA531D">
      <w:pPr>
        <w:spacing w:after="0" w:line="240" w:lineRule="auto"/>
        <w:jc w:val="both"/>
      </w:pPr>
    </w:p>
    <w:p w:rsidR="00DA531D" w:rsidRDefault="00DA531D">
      <w:pPr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32" o:spid="_x0000_i1180" type="#_x0000_t75" style="width:240pt;height:297pt;visibility:visible" o:bordertopcolor="#4f81bd" o:borderleftcolor="#4f81bd" o:borderbottomcolor="#4f81bd" o:borderrightcolor="#4f81bd">
            <v:imagedata r:id="rId7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F56774" w:rsidRDefault="00DA531D" w:rsidP="00E07EE5">
      <w:pPr>
        <w:pStyle w:val="Caption"/>
        <w:jc w:val="both"/>
        <w:rPr>
          <w:u w:val="single"/>
        </w:rPr>
      </w:pPr>
      <w:bookmarkStart w:id="303" w:name="_Ref403727518"/>
      <w:bookmarkStart w:id="304" w:name="_Toc406511921"/>
      <w:r w:rsidRPr="00F56774">
        <w:rPr>
          <w:u w:val="single"/>
        </w:rPr>
        <w:t xml:space="preserve">Figura </w:t>
      </w:r>
      <w:r w:rsidRPr="00F56774">
        <w:rPr>
          <w:u w:val="single"/>
        </w:rPr>
        <w:fldChar w:fldCharType="begin"/>
      </w:r>
      <w:r w:rsidRPr="00F56774">
        <w:rPr>
          <w:u w:val="single"/>
        </w:rPr>
        <w:instrText xml:space="preserve"> SEQ Figura \* ARABIC </w:instrText>
      </w:r>
      <w:r w:rsidRPr="00F56774">
        <w:rPr>
          <w:u w:val="single"/>
        </w:rPr>
        <w:fldChar w:fldCharType="separate"/>
      </w:r>
      <w:r>
        <w:rPr>
          <w:noProof/>
          <w:u w:val="single"/>
        </w:rPr>
        <w:t>73</w:t>
      </w:r>
      <w:r w:rsidRPr="00F56774">
        <w:rPr>
          <w:u w:val="single"/>
        </w:rPr>
        <w:fldChar w:fldCharType="end"/>
      </w:r>
      <w:bookmarkEnd w:id="303"/>
      <w:r w:rsidRPr="00F56774">
        <w:rPr>
          <w:u w:val="single"/>
        </w:rPr>
        <w:t xml:space="preserve"> -  Funzione selezione Tribunale di sorveglianza</w:t>
      </w:r>
      <w:bookmarkEnd w:id="304"/>
    </w:p>
    <w:p w:rsidR="00DA531D" w:rsidRPr="00DC19AE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58"/>
        </w:numPr>
        <w:spacing w:after="0" w:line="240" w:lineRule="auto"/>
        <w:jc w:val="both"/>
      </w:pPr>
      <w:r>
        <w:t>Autorità competente per territorio</w:t>
      </w:r>
    </w:p>
    <w:p w:rsidR="00DA531D" w:rsidRDefault="00DA531D" w:rsidP="00C4184F">
      <w:pPr>
        <w:spacing w:after="0" w:line="240" w:lineRule="auto"/>
        <w:jc w:val="both"/>
      </w:pPr>
    </w:p>
    <w:p w:rsidR="00DA531D" w:rsidRPr="00E95A2D" w:rsidRDefault="00DA531D" w:rsidP="00C4184F">
      <w:pPr>
        <w:spacing w:after="0" w:line="240" w:lineRule="auto"/>
        <w:jc w:val="both"/>
      </w:pPr>
      <w:r>
        <w:t xml:space="preserve">Negli elenchi delle autorità di destinazione </w:t>
      </w:r>
      <w:r w:rsidRPr="00E95A2D">
        <w:t xml:space="preserve">devono essere presenti anche la tipologia dell’Ufficio Servizi Sociali Minorenni (cod_tipo_ufficio = “USSM”) e la voce “SNT”. </w:t>
      </w:r>
    </w:p>
    <w:p w:rsidR="00DA531D" w:rsidRPr="00E95A2D" w:rsidRDefault="00DA531D">
      <w:pPr>
        <w:spacing w:after="0" w:line="240" w:lineRule="auto"/>
        <w:jc w:val="both"/>
      </w:pPr>
    </w:p>
    <w:p w:rsidR="00DA531D" w:rsidRPr="00E95A2D" w:rsidRDefault="00DA531D" w:rsidP="00E07EE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44" o:spid="_x0000_i1181" type="#_x0000_t75" style="width:480.75pt;height:21pt;visibility:visible" o:bordertopcolor="#4f81bd" o:borderleftcolor="#4f81bd" o:borderbottomcolor="#4f81bd" o:borderrightcolor="#4f81bd">
            <v:imagedata r:id="rId7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E95A2D" w:rsidRDefault="00DA531D" w:rsidP="00E07EE5">
      <w:pPr>
        <w:pStyle w:val="Caption"/>
        <w:jc w:val="both"/>
      </w:pPr>
      <w:bookmarkStart w:id="305" w:name="_Toc406511922"/>
      <w:r w:rsidRPr="00E95A2D">
        <w:t xml:space="preserve">Figura </w:t>
      </w:r>
      <w:fldSimple w:instr=" SEQ Figura \* ARABIC ">
        <w:r>
          <w:rPr>
            <w:noProof/>
          </w:rPr>
          <w:t>74</w:t>
        </w:r>
      </w:fldSimple>
      <w:r w:rsidRPr="00E95A2D">
        <w:t xml:space="preserve"> - Autorità competente per territorio</w:t>
      </w:r>
      <w:bookmarkEnd w:id="305"/>
    </w:p>
    <w:p w:rsidR="00DA531D" w:rsidRDefault="00DA531D" w:rsidP="008E30F4">
      <w:pPr>
        <w:pStyle w:val="ListParagraph"/>
        <w:numPr>
          <w:ilvl w:val="0"/>
          <w:numId w:val="58"/>
        </w:numPr>
        <w:spacing w:after="0" w:line="240" w:lineRule="auto"/>
        <w:jc w:val="both"/>
      </w:pPr>
      <w:r>
        <w:t>Autorità Destinazione</w:t>
      </w:r>
    </w:p>
    <w:p w:rsidR="00DA531D" w:rsidRDefault="00DA531D">
      <w:pPr>
        <w:spacing w:after="0" w:line="240" w:lineRule="auto"/>
        <w:jc w:val="both"/>
      </w:pPr>
    </w:p>
    <w:p w:rsidR="00DA531D" w:rsidRPr="00E95A2D" w:rsidRDefault="00DA531D">
      <w:pPr>
        <w:spacing w:after="0" w:line="240" w:lineRule="auto"/>
        <w:jc w:val="both"/>
      </w:pPr>
      <w:r w:rsidRPr="00E95A2D">
        <w:t>Negli elenchi delle autorità di destinazione devono essere presenti anche la tipologia dell’Ufficio Servizi Sociali Minorenni (cod_tipo_ufficio = “USSM”) e la voce “SNT”.</w:t>
      </w:r>
    </w:p>
    <w:p w:rsidR="00DA531D" w:rsidRPr="00E95A2D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Pr="00E95A2D" w:rsidRDefault="00DA531D" w:rsidP="00E07EE5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34" o:spid="_x0000_i1182" type="#_x0000_t75" style="width:381.75pt;height:30.75pt;visibility:visible" o:bordertopcolor="#4f81bd" o:borderleftcolor="#4f81bd" o:borderbottomcolor="#4f81bd" o:borderrightcolor="#4f81bd">
            <v:imagedata r:id="rId7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Pr="00E95A2D" w:rsidRDefault="00DA531D" w:rsidP="00E07EE5">
      <w:pPr>
        <w:pStyle w:val="Caption"/>
        <w:jc w:val="both"/>
      </w:pPr>
      <w:bookmarkStart w:id="306" w:name="_Toc406511923"/>
      <w:r w:rsidRPr="00E95A2D">
        <w:t xml:space="preserve">Figura </w:t>
      </w:r>
      <w:fldSimple w:instr=" SEQ Figura \* ARABIC ">
        <w:r>
          <w:rPr>
            <w:noProof/>
          </w:rPr>
          <w:t>75</w:t>
        </w:r>
      </w:fldSimple>
      <w:r w:rsidRPr="00E95A2D">
        <w:t xml:space="preserve"> - Autorità destinazione</w:t>
      </w:r>
      <w:bookmarkEnd w:id="306"/>
    </w:p>
    <w:p w:rsidR="00DA531D" w:rsidRPr="00E95A2D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F21E45">
      <w:pPr>
        <w:spacing w:after="0" w:line="240" w:lineRule="auto"/>
        <w:jc w:val="both"/>
      </w:pPr>
      <w:r w:rsidRPr="00E95A2D">
        <w:t>Negli elenchi del destinatario per l’esecuzione devono essere presenti anche la tipologia dell’Ufficio Servizi Sociali Minorenni (cod_tipo_ufficio = “USSM”) e la voce “SNT”.</w:t>
      </w:r>
      <w:r>
        <w:t xml:space="preserve"> </w:t>
      </w:r>
    </w:p>
    <w:p w:rsidR="00DA531D" w:rsidRDefault="00DA531D" w:rsidP="00F21E45">
      <w:pPr>
        <w:spacing w:after="0" w:line="240" w:lineRule="auto"/>
        <w:jc w:val="both"/>
      </w:pPr>
    </w:p>
    <w:p w:rsidR="00DA531D" w:rsidRDefault="00DA531D" w:rsidP="008E30F4">
      <w:pPr>
        <w:pStyle w:val="ListParagraph"/>
        <w:numPr>
          <w:ilvl w:val="0"/>
          <w:numId w:val="58"/>
        </w:numPr>
        <w:spacing w:after="0" w:line="240" w:lineRule="auto"/>
        <w:jc w:val="both"/>
      </w:pPr>
      <w:r w:rsidRPr="004C52D8">
        <w:rPr>
          <w:highlight w:val="green"/>
        </w:rPr>
        <w:t>Destinatario</w:t>
      </w:r>
      <w:r>
        <w:t xml:space="preserve"> per esecuzione</w:t>
      </w:r>
    </w:p>
    <w:p w:rsidR="00DA531D" w:rsidRPr="00F75E67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46436D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43" o:spid="_x0000_i1183" type="#_x0000_t75" style="width:478.5pt;height:24.75pt;visibility:visible" o:bordertopcolor="#4f81bd" o:borderleftcolor="#4f81bd" o:borderbottomcolor="#4f81bd" o:borderrightcolor="#4f81bd">
            <v:imagedata r:id="rId8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46436D">
      <w:pPr>
        <w:pStyle w:val="Caption"/>
        <w:jc w:val="both"/>
      </w:pPr>
      <w:bookmarkStart w:id="307" w:name="_Toc406511924"/>
      <w:r>
        <w:t xml:space="preserve">Figura </w:t>
      </w:r>
      <w:fldSimple w:instr=" SEQ Figura \* ARABIC ">
        <w:r>
          <w:rPr>
            <w:noProof/>
          </w:rPr>
          <w:t>76</w:t>
        </w:r>
      </w:fldSimple>
      <w:r>
        <w:t xml:space="preserve"> - Destinatario per esecuzione</w:t>
      </w:r>
      <w:bookmarkEnd w:id="307"/>
    </w:p>
    <w:p w:rsidR="00DA531D" w:rsidRPr="00F75E67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6B2D1C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42" o:spid="_x0000_i1184" type="#_x0000_t75" style="width:383.25pt;height:337.5pt;visibility:visible" o:bordertopcolor="#4f81bd" o:borderleftcolor="#4f81bd" o:borderbottomcolor="#4f81bd" o:borderrightcolor="#4f81bd">
            <v:imagedata r:id="rId8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B2D1C">
      <w:pPr>
        <w:pStyle w:val="Caption"/>
        <w:jc w:val="both"/>
      </w:pPr>
      <w:bookmarkStart w:id="308" w:name="_Toc406511925"/>
      <w:r>
        <w:t xml:space="preserve">Figura </w:t>
      </w:r>
      <w:fldSimple w:instr=" SEQ Figura \* ARABIC ">
        <w:r>
          <w:rPr>
            <w:noProof/>
          </w:rPr>
          <w:t>77</w:t>
        </w:r>
      </w:fldSimple>
      <w:r>
        <w:t xml:space="preserve"> - Destinatario per esecuzione</w:t>
      </w:r>
      <w:bookmarkEnd w:id="308"/>
    </w:p>
    <w:p w:rsidR="00DA531D" w:rsidRPr="00105EC1" w:rsidRDefault="00DA531D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91"/>
        </w:numPr>
        <w:spacing w:after="0" w:line="240" w:lineRule="auto"/>
        <w:jc w:val="both"/>
      </w:pPr>
      <w:r>
        <w:t>Autorità per esecuzione</w:t>
      </w:r>
    </w:p>
    <w:p w:rsidR="00DA531D" w:rsidRDefault="00DA531D" w:rsidP="004255BC">
      <w:pPr>
        <w:spacing w:after="0" w:line="240" w:lineRule="auto"/>
        <w:jc w:val="both"/>
      </w:pPr>
    </w:p>
    <w:p w:rsidR="00DA531D" w:rsidRDefault="00DA531D" w:rsidP="004255BC">
      <w:pPr>
        <w:spacing w:after="0" w:line="240" w:lineRule="auto"/>
        <w:jc w:val="both"/>
      </w:pPr>
      <w:r>
        <w:t xml:space="preserve">Negli elenchi della Autorità per la restituzione </w:t>
      </w:r>
      <w:r w:rsidRPr="00E95A2D">
        <w:t>devono essere presenti anche la tipologia dell’Ufficio Servizi Sociali Minorenni (cod_tipo_ufficio = “USSM”) e la voce “SNT”.</w:t>
      </w:r>
      <w:r>
        <w:t xml:space="preserve"> </w:t>
      </w:r>
    </w:p>
    <w:p w:rsidR="00DA531D" w:rsidRDefault="00DA531D" w:rsidP="00984CCE">
      <w:pPr>
        <w:spacing w:after="0" w:line="240" w:lineRule="auto"/>
        <w:jc w:val="both"/>
      </w:pPr>
    </w:p>
    <w:p w:rsidR="00DA531D" w:rsidRDefault="00DA531D" w:rsidP="004255BC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_x0000_i1185" type="#_x0000_t75" style="width:479.25pt;height:21pt;visibility:visible" o:bordertopcolor="#4f81bd" o:borderleftcolor="#4f81bd" o:borderbottomcolor="#4f81bd" o:borderrightcolor="#4f81bd">
            <v:imagedata r:id="rId8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4255BC">
      <w:pPr>
        <w:pStyle w:val="Caption"/>
        <w:jc w:val="both"/>
      </w:pPr>
      <w:bookmarkStart w:id="309" w:name="_Toc406511926"/>
      <w:r>
        <w:t xml:space="preserve">Figura </w:t>
      </w:r>
      <w:fldSimple w:instr=" SEQ Figura \* ARABIC ">
        <w:r>
          <w:rPr>
            <w:noProof/>
          </w:rPr>
          <w:t>78</w:t>
        </w:r>
      </w:fldSimple>
      <w:r>
        <w:t xml:space="preserve"> - Autorità per la Restituzione</w:t>
      </w:r>
      <w:bookmarkEnd w:id="309"/>
    </w:p>
    <w:p w:rsidR="00DA531D" w:rsidRPr="00953317" w:rsidRDefault="00DA531D" w:rsidP="00984CCE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984CCE">
      <w:pPr>
        <w:spacing w:after="0" w:line="240" w:lineRule="auto"/>
        <w:jc w:val="both"/>
      </w:pPr>
      <w:r>
        <w:t xml:space="preserve">La selezione per magistrato deve tener correttamente conto dell’ufficio di appartenenza. </w:t>
      </w:r>
    </w:p>
    <w:p w:rsidR="00DA531D" w:rsidRDefault="00DA531D" w:rsidP="00984CCE">
      <w:pPr>
        <w:spacing w:after="0" w:line="240" w:lineRule="auto"/>
        <w:jc w:val="both"/>
      </w:pPr>
      <w:r>
        <w:t>Pertanto, l’operatore della Procura presso il Tribunale per i minorenni può selezionare un magistrato associato all’ufficio della Procura presso il Tribunale per i minorenni.</w:t>
      </w:r>
    </w:p>
    <w:p w:rsidR="00DA531D" w:rsidRDefault="00DA531D" w:rsidP="00984CCE">
      <w:pPr>
        <w:spacing w:after="0" w:line="240" w:lineRule="auto"/>
        <w:jc w:val="both"/>
      </w:pPr>
    </w:p>
    <w:p w:rsidR="00DA531D" w:rsidRDefault="00DA531D" w:rsidP="006B2D1C">
      <w:pPr>
        <w:keepNext/>
        <w:spacing w:after="0" w:line="240" w:lineRule="auto"/>
        <w:jc w:val="both"/>
      </w:pPr>
      <w:r w:rsidRPr="00721C00">
        <w:rPr>
          <w:noProof/>
          <w:lang w:eastAsia="it-IT"/>
        </w:rPr>
        <w:pict>
          <v:shape id="Immagine 435" o:spid="_x0000_i1186" type="#_x0000_t75" style="width:478.5pt;height:22.5pt;visibility:visible" o:bordertopcolor="#4f81bd" o:borderleftcolor="#4f81bd" o:borderbottomcolor="#4f81bd" o:borderrightcolor="#4f81bd">
            <v:imagedata r:id="rId8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DA531D" w:rsidRDefault="00DA531D" w:rsidP="006B2D1C">
      <w:pPr>
        <w:pStyle w:val="Caption"/>
        <w:jc w:val="both"/>
      </w:pPr>
      <w:bookmarkStart w:id="310" w:name="_Toc406511927"/>
      <w:r>
        <w:t xml:space="preserve">Figura </w:t>
      </w:r>
      <w:fldSimple w:instr=" SEQ Figura \* ARABIC ">
        <w:r>
          <w:rPr>
            <w:noProof/>
          </w:rPr>
          <w:t>79</w:t>
        </w:r>
      </w:fldSimple>
      <w:r>
        <w:t xml:space="preserve"> -  Magistrato firmatario</w:t>
      </w:r>
      <w:bookmarkEnd w:id="310"/>
    </w:p>
    <w:p w:rsidR="00DA531D" w:rsidRPr="00E26F8A" w:rsidRDefault="00DA531D" w:rsidP="00E26F8A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E26F8A">
      <w:pPr>
        <w:spacing w:after="0" w:line="240" w:lineRule="auto"/>
        <w:jc w:val="both"/>
      </w:pPr>
      <w:r>
        <w:t xml:space="preserve">Il risultato del censimento delle maschere è contenuto nella successiva </w:t>
      </w:r>
      <w:r>
        <w:fldChar w:fldCharType="begin"/>
      </w:r>
      <w:r>
        <w:instrText xml:space="preserve"> REF _Ref403990113 \h </w:instrText>
      </w:r>
      <w:r>
        <w:fldChar w:fldCharType="separate"/>
      </w:r>
      <w:r w:rsidRPr="00E26F8A">
        <w:rPr>
          <w:u w:val="single"/>
        </w:rPr>
        <w:t xml:space="preserve">Tabella </w:t>
      </w:r>
      <w:r>
        <w:rPr>
          <w:noProof/>
          <w:u w:val="single"/>
        </w:rPr>
        <w:t>50</w:t>
      </w:r>
      <w:r w:rsidRPr="00E26F8A">
        <w:rPr>
          <w:u w:val="single"/>
        </w:rPr>
        <w:t>- Maschere decisione sorveglianza</w:t>
      </w:r>
      <w:r>
        <w:fldChar w:fldCharType="end"/>
      </w:r>
      <w:r>
        <w:t>.</w:t>
      </w:r>
    </w:p>
    <w:p w:rsidR="00DA531D" w:rsidRDefault="00DA531D" w:rsidP="00E26F8A">
      <w:pPr>
        <w:spacing w:after="0" w:line="240" w:lineRule="auto"/>
        <w:jc w:val="both"/>
      </w:pPr>
      <w:r>
        <w:t>Per ciascuna maschera è stata indicata con una lettera dalla “A” alla “I” la modifica da apportare.</w:t>
      </w:r>
    </w:p>
    <w:p w:rsidR="00DA531D" w:rsidRDefault="00DA531D" w:rsidP="00E26F8A">
      <w:pPr>
        <w:spacing w:after="0" w:line="240" w:lineRule="auto"/>
        <w:jc w:val="both"/>
      </w:pPr>
      <w:r>
        <w:t>Le maschere di inserimento delle decisione della sorveglianza da modificare sono:</w:t>
      </w:r>
    </w:p>
    <w:p w:rsidR="00DA531D" w:rsidRPr="00E26F8A" w:rsidRDefault="00DA531D" w:rsidP="00E26F8A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64"/>
        <w:gridCol w:w="949"/>
        <w:gridCol w:w="2508"/>
        <w:gridCol w:w="3134"/>
        <w:gridCol w:w="400"/>
        <w:gridCol w:w="317"/>
        <w:gridCol w:w="319"/>
        <w:gridCol w:w="317"/>
        <w:gridCol w:w="209"/>
        <w:gridCol w:w="427"/>
        <w:gridCol w:w="317"/>
        <w:gridCol w:w="317"/>
      </w:tblGrid>
      <w:tr w:rsidR="00DA531D" w:rsidTr="00D270AF">
        <w:trPr>
          <w:tblHeader/>
        </w:trPr>
        <w:tc>
          <w:tcPr>
            <w:tcW w:w="564" w:type="dxa"/>
            <w:shd w:val="clear" w:color="auto" w:fill="C0C0C0"/>
          </w:tcPr>
          <w:p w:rsidR="00DA531D" w:rsidRDefault="00DA531D" w:rsidP="00B13448">
            <w:pPr>
              <w:jc w:val="center"/>
            </w:pPr>
            <w:r>
              <w:t>N.</w:t>
            </w:r>
          </w:p>
        </w:tc>
        <w:tc>
          <w:tcPr>
            <w:tcW w:w="949" w:type="dxa"/>
            <w:shd w:val="clear" w:color="auto" w:fill="C0C0C0"/>
            <w:vAlign w:val="center"/>
          </w:tcPr>
          <w:p w:rsidR="00DA531D" w:rsidRPr="004040AD" w:rsidRDefault="00DA531D" w:rsidP="00B134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08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</w:t>
            </w: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C0C0C0"/>
          </w:tcPr>
          <w:p w:rsidR="00DA531D" w:rsidRDefault="00DA531D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A531D" w:rsidRPr="004040AD" w:rsidRDefault="00DA531D" w:rsidP="00B13448">
            <w:pPr>
              <w:jc w:val="center"/>
              <w:rPr>
                <w:sz w:val="16"/>
                <w:szCs w:val="16"/>
              </w:rPr>
            </w:pPr>
            <w:r w:rsidRPr="004040AD">
              <w:rPr>
                <w:sz w:val="16"/>
                <w:szCs w:val="16"/>
              </w:rPr>
              <w:t xml:space="preserve">Misure alternative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Affidamento in Prova al Servizio Sociale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</w:tcPr>
          <w:p w:rsidR="00DA531D" w:rsidRPr="00BA1EA8" w:rsidRDefault="00DA531D" w:rsidP="00B13448">
            <w:pPr>
              <w:rPr>
                <w:rFonts w:cs="Calibri"/>
                <w:sz w:val="18"/>
                <w:szCs w:val="18"/>
              </w:rPr>
            </w:pPr>
          </w:p>
        </w:tc>
      </w:tr>
      <w:tr w:rsidR="00DA531D" w:rsidTr="001B0F15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AF6D2C" w:rsidRDefault="00DA531D" w:rsidP="00341FCA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AF6D2C" w:rsidRDefault="00DA531D" w:rsidP="00341FCA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AF6D2C" w:rsidRDefault="00DA531D" w:rsidP="00341FCA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AF6D2C" w:rsidRDefault="00DA531D" w:rsidP="00B13448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1B0F15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1B0F15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1B0F15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1B0F15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Pr="00235C2C" w:rsidRDefault="00DA531D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  <w:highlight w:val="green"/>
              </w:rPr>
            </w:pPr>
          </w:p>
        </w:tc>
        <w:tc>
          <w:tcPr>
            <w:tcW w:w="949" w:type="dxa"/>
            <w:vAlign w:val="center"/>
          </w:tcPr>
          <w:p w:rsidR="00DA531D" w:rsidRPr="00235C2C" w:rsidRDefault="00DA531D" w:rsidP="00B13448">
            <w:pPr>
              <w:jc w:val="center"/>
              <w:rPr>
                <w:strike/>
                <w:sz w:val="18"/>
                <w:highlight w:val="green"/>
              </w:rPr>
            </w:pPr>
          </w:p>
        </w:tc>
        <w:tc>
          <w:tcPr>
            <w:tcW w:w="2508" w:type="dxa"/>
          </w:tcPr>
          <w:p w:rsidR="00DA531D" w:rsidRPr="00235C2C" w:rsidRDefault="00DA531D" w:rsidP="00B13448">
            <w:pPr>
              <w:rPr>
                <w:strike/>
                <w:sz w:val="18"/>
                <w:highlight w:val="green"/>
              </w:rPr>
            </w:pPr>
          </w:p>
        </w:tc>
        <w:tc>
          <w:tcPr>
            <w:tcW w:w="3134" w:type="dxa"/>
            <w:vAlign w:val="bottom"/>
          </w:tcPr>
          <w:p w:rsidR="00DA531D" w:rsidRPr="00235C2C" w:rsidRDefault="00DA531D" w:rsidP="00B13448">
            <w:pPr>
              <w:rPr>
                <w:strike/>
                <w:sz w:val="18"/>
                <w:highlight w:val="green"/>
              </w:rPr>
            </w:pPr>
            <w:r w:rsidRPr="00235C2C">
              <w:rPr>
                <w:strike/>
                <w:sz w:val="18"/>
                <w:highlight w:val="green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  <w:tc>
          <w:tcPr>
            <w:tcW w:w="319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  <w:tc>
          <w:tcPr>
            <w:tcW w:w="42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Pr="00235C2C" w:rsidRDefault="00DA531D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  <w:highlight w:val="green"/>
              </w:rPr>
            </w:pPr>
          </w:p>
        </w:tc>
        <w:tc>
          <w:tcPr>
            <w:tcW w:w="949" w:type="dxa"/>
            <w:vAlign w:val="center"/>
          </w:tcPr>
          <w:p w:rsidR="00DA531D" w:rsidRPr="00235C2C" w:rsidRDefault="00DA531D" w:rsidP="00B13448">
            <w:pPr>
              <w:jc w:val="center"/>
              <w:rPr>
                <w:strike/>
                <w:sz w:val="18"/>
                <w:highlight w:val="green"/>
              </w:rPr>
            </w:pPr>
          </w:p>
        </w:tc>
        <w:tc>
          <w:tcPr>
            <w:tcW w:w="2508" w:type="dxa"/>
          </w:tcPr>
          <w:p w:rsidR="00DA531D" w:rsidRPr="00235C2C" w:rsidRDefault="00DA531D" w:rsidP="00B13448">
            <w:pPr>
              <w:rPr>
                <w:strike/>
                <w:sz w:val="18"/>
                <w:highlight w:val="green"/>
              </w:rPr>
            </w:pPr>
          </w:p>
        </w:tc>
        <w:tc>
          <w:tcPr>
            <w:tcW w:w="3134" w:type="dxa"/>
            <w:vAlign w:val="bottom"/>
          </w:tcPr>
          <w:p w:rsidR="00DA531D" w:rsidRPr="00235C2C" w:rsidRDefault="00DA531D" w:rsidP="00B13448">
            <w:pPr>
              <w:rPr>
                <w:strike/>
                <w:sz w:val="18"/>
                <w:highlight w:val="green"/>
              </w:rPr>
            </w:pPr>
            <w:r w:rsidRPr="00235C2C">
              <w:rPr>
                <w:strike/>
                <w:sz w:val="18"/>
                <w:highlight w:val="green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Pr="00235C2C" w:rsidRDefault="00DA531D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  <w:highlight w:val="green"/>
              </w:rPr>
            </w:pPr>
          </w:p>
        </w:tc>
        <w:tc>
          <w:tcPr>
            <w:tcW w:w="949" w:type="dxa"/>
            <w:vAlign w:val="center"/>
          </w:tcPr>
          <w:p w:rsidR="00DA531D" w:rsidRPr="00235C2C" w:rsidRDefault="00DA531D" w:rsidP="00B13448">
            <w:pPr>
              <w:jc w:val="center"/>
              <w:rPr>
                <w:strike/>
                <w:sz w:val="18"/>
                <w:highlight w:val="green"/>
              </w:rPr>
            </w:pPr>
          </w:p>
        </w:tc>
        <w:tc>
          <w:tcPr>
            <w:tcW w:w="2508" w:type="dxa"/>
          </w:tcPr>
          <w:p w:rsidR="00DA531D" w:rsidRPr="00235C2C" w:rsidRDefault="00DA531D" w:rsidP="00B13448">
            <w:pPr>
              <w:rPr>
                <w:strike/>
                <w:sz w:val="18"/>
                <w:highlight w:val="green"/>
              </w:rPr>
            </w:pPr>
          </w:p>
        </w:tc>
        <w:tc>
          <w:tcPr>
            <w:tcW w:w="3134" w:type="dxa"/>
            <w:vAlign w:val="bottom"/>
          </w:tcPr>
          <w:p w:rsidR="00DA531D" w:rsidRPr="00235C2C" w:rsidRDefault="00DA531D" w:rsidP="00B13448">
            <w:pPr>
              <w:rPr>
                <w:strike/>
                <w:sz w:val="18"/>
                <w:highlight w:val="green"/>
              </w:rPr>
            </w:pPr>
            <w:r w:rsidRPr="00235C2C">
              <w:rPr>
                <w:strike/>
                <w:sz w:val="18"/>
                <w:highlight w:val="green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  <w:r w:rsidRPr="00235C2C">
              <w:rPr>
                <w:rFonts w:cs="Calibri"/>
                <w:strike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  <w:tc>
          <w:tcPr>
            <w:tcW w:w="317" w:type="dxa"/>
            <w:vAlign w:val="center"/>
          </w:tcPr>
          <w:p w:rsidR="00DA531D" w:rsidRPr="00235C2C" w:rsidRDefault="00DA531D" w:rsidP="00B13448">
            <w:pPr>
              <w:jc w:val="center"/>
              <w:rPr>
                <w:rFonts w:cs="Calibri"/>
                <w:strike/>
                <w:sz w:val="18"/>
                <w:szCs w:val="18"/>
                <w:highlight w:val="green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 w:rsidRPr="00E7738F">
              <w:rPr>
                <w:sz w:val="18"/>
              </w:rPr>
              <w:t>Dichiarazione di Inefficacia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Ammissione Provvisoria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AF6D2C" w:rsidRDefault="00DA531D" w:rsidP="00B13448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AF6D2C" w:rsidRDefault="00DA531D" w:rsidP="00B13448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AF6D2C" w:rsidRDefault="00DA531D" w:rsidP="00B13448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I</w:t>
            </w: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Detenzione Domiciliare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Ammissione Provvisoria  a Detenzione domiciliare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AF6D2C" w:rsidRDefault="00DA531D" w:rsidP="00341FCA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AF6D2C" w:rsidRDefault="00DA531D" w:rsidP="00341FCA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AF6D2C" w:rsidRDefault="00DA531D" w:rsidP="00341FCA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 w:rsidRPr="00E7738F">
              <w:rPr>
                <w:sz w:val="18"/>
              </w:rPr>
              <w:t>Sospensione provvisoria arresti domiciliari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AF6D2C" w:rsidRDefault="00DA531D" w:rsidP="001B2E69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AF6D2C" w:rsidRDefault="00DA531D" w:rsidP="001B2E69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Semilibertà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Detenzione Domiciliare Speciale</w:t>
            </w:r>
          </w:p>
        </w:tc>
        <w:tc>
          <w:tcPr>
            <w:tcW w:w="3134" w:type="dxa"/>
            <w:vAlign w:val="center"/>
          </w:tcPr>
          <w:p w:rsidR="00DA531D" w:rsidRDefault="00DA531D" w:rsidP="00BA1EA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60" w:line="259" w:lineRule="auto"/>
              <w:rPr>
                <w:rFonts w:ascii="Calibri" w:hAnsi="Calibri" w:cs="Times New Roman"/>
                <w:sz w:val="18"/>
                <w:szCs w:val="22"/>
                <w:lang w:eastAsia="en-US"/>
              </w:rPr>
            </w:pPr>
            <w:r>
              <w:rPr>
                <w:rFonts w:ascii="Calibri" w:hAnsi="Calibri" w:cs="Times New Roman"/>
                <w:sz w:val="18"/>
                <w:szCs w:val="22"/>
                <w:lang w:eastAsia="en-US"/>
              </w:rPr>
              <w:t>L. 207/2003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Liberazione Condizionale</w:t>
            </w:r>
          </w:p>
        </w:tc>
        <w:tc>
          <w:tcPr>
            <w:tcW w:w="3134" w:type="dxa"/>
            <w:vAlign w:val="center"/>
          </w:tcPr>
          <w:p w:rsidR="00DA531D" w:rsidRDefault="00DA531D" w:rsidP="00BA1EA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Registrazione Data Inizio Misura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Rigetto Misure Alternative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 xml:space="preserve">Detenzione Domiciliare a termine </w:t>
            </w: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Pr="00A338D1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Pr="00A338D1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Pr="00A338D1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Pr="00A338D1" w:rsidRDefault="00DA531D" w:rsidP="00B13448">
            <w:pPr>
              <w:rPr>
                <w:sz w:val="18"/>
              </w:rPr>
            </w:pPr>
            <w:r w:rsidRPr="00A338D1">
              <w:rPr>
                <w:sz w:val="18"/>
              </w:rPr>
              <w:t>Proroga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Proroga Provvisoria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Pr="00216D26" w:rsidRDefault="00DA531D" w:rsidP="00A338D1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949" w:type="dxa"/>
            <w:vAlign w:val="center"/>
          </w:tcPr>
          <w:p w:rsidR="00DA531D" w:rsidRPr="00216D26" w:rsidRDefault="00DA531D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</w:tcPr>
          <w:p w:rsidR="00DA531D" w:rsidRPr="00A338D1" w:rsidRDefault="00DA531D" w:rsidP="00B13448">
            <w:pPr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DA531D" w:rsidRPr="00A338D1" w:rsidRDefault="00DA531D" w:rsidP="00B13448">
            <w:pPr>
              <w:rPr>
                <w:sz w:val="18"/>
              </w:rPr>
            </w:pPr>
            <w:r w:rsidRPr="00A338D1">
              <w:rPr>
                <w:sz w:val="18"/>
              </w:rPr>
              <w:t>Ripristino Detenzione in Carcere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Ordine Esecuzione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Variazione Data Inizio Misura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Esecuzione Pena Presso Domicilio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AF6D2C">
              <w:rPr>
                <w:rFonts w:cs="Calibri"/>
                <w:sz w:val="18"/>
                <w:szCs w:val="18"/>
                <w:highlight w:val="green"/>
              </w:rPr>
              <w:t>C</w:t>
            </w:r>
            <w:bookmarkStart w:id="311" w:name="_GoBack"/>
            <w:bookmarkEnd w:id="311"/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Pr="001708AA" w:rsidRDefault="00DA531D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Pr="00D270AF" w:rsidRDefault="00DA531D" w:rsidP="00BA1EA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Arresti domiciliari ex 656 comma 10°</w:t>
            </w:r>
          </w:p>
        </w:tc>
        <w:tc>
          <w:tcPr>
            <w:tcW w:w="3134" w:type="dxa"/>
            <w:shd w:val="clear" w:color="auto" w:fill="FFFFFF"/>
            <w:vAlign w:val="bottom"/>
          </w:tcPr>
          <w:p w:rsidR="00DA531D" w:rsidRPr="00D270AF" w:rsidRDefault="00DA531D" w:rsidP="00B13448">
            <w:pPr>
              <w:rPr>
                <w:sz w:val="18"/>
              </w:rPr>
            </w:pP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Pr="001708AA" w:rsidRDefault="00DA531D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Pr="00D270AF" w:rsidRDefault="00DA531D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A531D" w:rsidRPr="00D270AF" w:rsidRDefault="00DA531D" w:rsidP="00B13448">
            <w:pPr>
              <w:pStyle w:val="BodyText"/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Sospensione provvisioria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D270AF">
              <w:rPr>
                <w:rFonts w:cs="Calibr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Pr="001708AA" w:rsidRDefault="00DA531D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Pr="00D270AF" w:rsidRDefault="00DA531D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A531D" w:rsidRPr="00D270AF" w:rsidRDefault="00DA531D" w:rsidP="00B13448">
            <w:pPr>
              <w:pStyle w:val="BodyText"/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Revoca Arresti Domiciliari  e Rigetta applicazione misura alternativa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D270AF">
              <w:rPr>
                <w:rFonts w:cs="Calibr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1708AA" w:rsidRDefault="00DA531D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A531D" w:rsidRPr="001708AA" w:rsidRDefault="00DA531D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A531D" w:rsidRPr="00D270AF" w:rsidRDefault="00DA531D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A531D" w:rsidRPr="00D270AF" w:rsidRDefault="00DA531D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Ripristino Degli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A531D" w:rsidRPr="00D270AF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C0C0C0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Sospensioni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Sospensione Esecuzione Pena</w:t>
            </w: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Differimento</w:t>
            </w: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Differimento Provvisorio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Differimento Definitivo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Rigetto Differimento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Revoca Differimento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Espulsione</w:t>
            </w: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Rinuncia Opposizione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Accoglimento Opposizione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Rigetto Opposizione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0B4003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Avvenuta Espulsione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Richiesta Esito Espulsione</w:t>
            </w: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C0C0C0"/>
          </w:tcPr>
          <w:p w:rsidR="00DA531D" w:rsidRDefault="00DA531D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Liberazione anticipata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Liberazione anticipata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Scomputo Permesso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rPr>
          <w:tblHeader/>
        </w:trPr>
        <w:tc>
          <w:tcPr>
            <w:tcW w:w="564" w:type="dxa"/>
            <w:shd w:val="clear" w:color="auto" w:fill="C0C0C0"/>
          </w:tcPr>
          <w:p w:rsidR="00DA531D" w:rsidRDefault="00DA531D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>Altre Decisioni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A531D" w:rsidRDefault="00DA531D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531D" w:rsidTr="00D270AF">
        <w:tc>
          <w:tcPr>
            <w:tcW w:w="564" w:type="dxa"/>
            <w:vAlign w:val="center"/>
          </w:tcPr>
          <w:p w:rsidR="00DA531D" w:rsidRDefault="00DA531D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A531D" w:rsidRDefault="00DA531D" w:rsidP="00B13448">
            <w:pPr>
              <w:rPr>
                <w:sz w:val="18"/>
              </w:rPr>
            </w:pPr>
            <w:r>
              <w:rPr>
                <w:sz w:val="18"/>
              </w:rPr>
              <w:t>Altre Ordinanze/Decreti</w:t>
            </w:r>
          </w:p>
        </w:tc>
        <w:tc>
          <w:tcPr>
            <w:tcW w:w="3134" w:type="dxa"/>
            <w:vAlign w:val="center"/>
          </w:tcPr>
          <w:p w:rsidR="00DA531D" w:rsidRDefault="00DA531D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A531D" w:rsidRPr="00BA1EA8" w:rsidRDefault="00DA531D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A531D" w:rsidRPr="00BA1EA8" w:rsidRDefault="00DA531D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A531D" w:rsidRPr="00BA1EA8" w:rsidRDefault="00DA531D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</w:tr>
    </w:tbl>
    <w:p w:rsidR="00DA531D" w:rsidRPr="00E26F8A" w:rsidRDefault="00DA531D" w:rsidP="00E26F8A">
      <w:pPr>
        <w:pStyle w:val="Caption"/>
        <w:rPr>
          <w:u w:val="single"/>
        </w:rPr>
      </w:pPr>
      <w:bookmarkStart w:id="312" w:name="_Ref404169417"/>
      <w:bookmarkStart w:id="313" w:name="_Ref403990113"/>
      <w:bookmarkStart w:id="314" w:name="_Toc406511978"/>
      <w:r w:rsidRPr="00E26F8A">
        <w:rPr>
          <w:u w:val="single"/>
        </w:rPr>
        <w:t xml:space="preserve">Tabella </w:t>
      </w:r>
      <w:r w:rsidRPr="00E26F8A">
        <w:rPr>
          <w:u w:val="single"/>
        </w:rPr>
        <w:fldChar w:fldCharType="begin"/>
      </w:r>
      <w:r w:rsidRPr="00E26F8A">
        <w:rPr>
          <w:u w:val="single"/>
        </w:rPr>
        <w:instrText xml:space="preserve"> SEQ Tabella \* ARABIC </w:instrText>
      </w:r>
      <w:r w:rsidRPr="00E26F8A">
        <w:rPr>
          <w:u w:val="single"/>
        </w:rPr>
        <w:fldChar w:fldCharType="separate"/>
      </w:r>
      <w:r>
        <w:rPr>
          <w:noProof/>
          <w:u w:val="single"/>
        </w:rPr>
        <w:t>50</w:t>
      </w:r>
      <w:r w:rsidRPr="00E26F8A">
        <w:rPr>
          <w:u w:val="single"/>
        </w:rPr>
        <w:fldChar w:fldCharType="end"/>
      </w:r>
      <w:bookmarkEnd w:id="312"/>
      <w:r w:rsidRPr="00E26F8A">
        <w:rPr>
          <w:u w:val="single"/>
        </w:rPr>
        <w:t>- Maschere decisione sorveglianza</w:t>
      </w:r>
      <w:bookmarkEnd w:id="313"/>
      <w:bookmarkEnd w:id="314"/>
    </w:p>
    <w:p w:rsidR="00DA531D" w:rsidRDefault="00DA531D">
      <w:pPr>
        <w:spacing w:after="0" w:line="240" w:lineRule="auto"/>
      </w:pPr>
    </w:p>
    <w:p w:rsidR="00DA531D" w:rsidRDefault="00DA531D" w:rsidP="007009C8">
      <w:pPr>
        <w:spacing w:after="0" w:line="240" w:lineRule="auto"/>
        <w:jc w:val="both"/>
      </w:pPr>
      <w:r>
        <w:t xml:space="preserve">Inoltre, sono da modificare le etichette delle maschere di dettaglio richiamate dopo la conferma delle informazioni inserite nelle maschere di inserimento. </w:t>
      </w:r>
      <w:r>
        <w:br w:type="page"/>
      </w:r>
    </w:p>
    <w:p w:rsidR="00DA531D" w:rsidRDefault="00DA531D" w:rsidP="00202292">
      <w:r>
        <w:t>La funzionalità “Decisione Sorveglianza” è volta a produrre un provvedimento con relativo documento.</w:t>
      </w:r>
    </w:p>
    <w:p w:rsidR="00DA531D" w:rsidRDefault="00DA531D" w:rsidP="00202292">
      <w:r>
        <w:t>Il documento prodotto deve essere infine validato dall’operatore.</w:t>
      </w:r>
    </w:p>
    <w:p w:rsidR="00DA531D" w:rsidRDefault="00DA531D" w:rsidP="00202292">
      <w:r>
        <w:t>Dopi l’inserimento delle informazioni, ad esempio, della revoca della detenzione domiciliare, il sistema mostra la seguente interfaccia (</w:t>
      </w:r>
      <w:r>
        <w:fldChar w:fldCharType="begin"/>
      </w:r>
      <w:r>
        <w:instrText xml:space="preserve"> REF _Ref403740658 \h </w:instrText>
      </w:r>
      <w:r>
        <w:fldChar w:fldCharType="separate"/>
      </w:r>
      <w:r w:rsidRPr="00202292">
        <w:rPr>
          <w:u w:val="single"/>
        </w:rPr>
        <w:t xml:space="preserve">Figura </w:t>
      </w:r>
      <w:r>
        <w:rPr>
          <w:noProof/>
          <w:u w:val="single"/>
        </w:rPr>
        <w:t>80</w:t>
      </w:r>
      <w:r w:rsidRPr="00202292">
        <w:rPr>
          <w:u w:val="single"/>
        </w:rPr>
        <w:t xml:space="preserve"> - Dettaglio</w:t>
      </w:r>
      <w:r>
        <w:fldChar w:fldCharType="end"/>
      </w:r>
      <w:r>
        <w:t xml:space="preserve">).  </w:t>
      </w:r>
    </w:p>
    <w:p w:rsidR="00DA531D" w:rsidRDefault="00DA531D" w:rsidP="00202292">
      <w:pPr>
        <w:keepNext/>
      </w:pPr>
      <w:r w:rsidRPr="00721C00">
        <w:rPr>
          <w:noProof/>
          <w:lang w:eastAsia="it-IT"/>
        </w:rPr>
        <w:pict>
          <v:shape id="Immagine 8" o:spid="_x0000_i1187" type="#_x0000_t75" style="width:476.25pt;height:350.25pt;visibility:visible">
            <v:imagedata r:id="rId84" o:title=""/>
          </v:shape>
        </w:pict>
      </w:r>
    </w:p>
    <w:p w:rsidR="00DA531D" w:rsidRPr="00202292" w:rsidRDefault="00DA531D" w:rsidP="00202292">
      <w:pPr>
        <w:pStyle w:val="Caption"/>
        <w:rPr>
          <w:u w:val="single"/>
        </w:rPr>
      </w:pPr>
      <w:bookmarkStart w:id="315" w:name="_Ref403740658"/>
      <w:bookmarkStart w:id="316" w:name="_Toc406511928"/>
      <w:r w:rsidRPr="00202292">
        <w:rPr>
          <w:u w:val="single"/>
        </w:rPr>
        <w:t xml:space="preserve">Figura </w:t>
      </w:r>
      <w:r w:rsidRPr="00202292">
        <w:rPr>
          <w:u w:val="single"/>
        </w:rPr>
        <w:fldChar w:fldCharType="begin"/>
      </w:r>
      <w:r w:rsidRPr="00202292">
        <w:rPr>
          <w:u w:val="single"/>
        </w:rPr>
        <w:instrText xml:space="preserve"> SEQ Figura \* ARABIC </w:instrText>
      </w:r>
      <w:r w:rsidRPr="00202292">
        <w:rPr>
          <w:u w:val="single"/>
        </w:rPr>
        <w:fldChar w:fldCharType="separate"/>
      </w:r>
      <w:r>
        <w:rPr>
          <w:noProof/>
          <w:u w:val="single"/>
        </w:rPr>
        <w:t>80</w:t>
      </w:r>
      <w:r w:rsidRPr="00202292">
        <w:rPr>
          <w:u w:val="single"/>
        </w:rPr>
        <w:fldChar w:fldCharType="end"/>
      </w:r>
      <w:r w:rsidRPr="00202292">
        <w:rPr>
          <w:u w:val="single"/>
        </w:rPr>
        <w:t xml:space="preserve"> - Dettaglio</w:t>
      </w:r>
      <w:bookmarkEnd w:id="315"/>
      <w:bookmarkEnd w:id="316"/>
    </w:p>
    <w:p w:rsidR="00DA531D" w:rsidRDefault="00DA531D" w:rsidP="00E5720C">
      <w:pPr>
        <w:spacing w:after="0" w:line="240" w:lineRule="auto"/>
        <w:jc w:val="both"/>
      </w:pPr>
      <w:r>
        <w:t>L’operatore all’interno dell’interfaccia può generare la creazione del documento.</w:t>
      </w:r>
    </w:p>
    <w:p w:rsidR="00DA531D" w:rsidRDefault="00DA531D" w:rsidP="00E5720C">
      <w:pPr>
        <w:spacing w:after="0" w:line="240" w:lineRule="auto"/>
        <w:jc w:val="both"/>
      </w:pPr>
      <w:r>
        <w:t>Il sistema non prevede la modifica delle informazioni già inserite ma solo la cancellazione delle informazioni già inserite.</w:t>
      </w:r>
    </w:p>
    <w:p w:rsidR="00DA531D" w:rsidRDefault="00DA531D" w:rsidP="006C5BB4">
      <w:pPr>
        <w:jc w:val="both"/>
      </w:pPr>
      <w:r>
        <w:t>Pertanto, l’intervento in parola non prevede la gestione della modifica delle informazioni inserite e quindi le modifiche da apportare alle interfaccia nel presente intervento riguardano solo la fase di inserimento delle informazioni.</w:t>
      </w:r>
    </w:p>
    <w:p w:rsidR="00DA531D" w:rsidRDefault="00DA531D" w:rsidP="00D322DB">
      <w:pPr>
        <w:jc w:val="both"/>
      </w:pPr>
      <w:r w:rsidRPr="00D322DB">
        <w:rPr>
          <w:highlight w:val="green"/>
        </w:rPr>
        <w:t xml:space="preserve">Inoltra, l’implementazione dell’intervento deve essere coordinato con quella dell’intervento </w:t>
      </w:r>
      <w:fldSimple w:instr=" REF _Ref398643058 \r \h  \* MERGEFORMAT ">
        <w:r>
          <w:rPr>
            <w:highlight w:val="green"/>
            <w:u w:val="single"/>
          </w:rPr>
          <w:t>17</w:t>
        </w:r>
      </w:fldSimple>
      <w:r w:rsidRPr="00D322DB">
        <w:rPr>
          <w:highlight w:val="green"/>
          <w:u w:val="single"/>
        </w:rPr>
        <w:t>.</w:t>
      </w:r>
      <w:fldSimple w:instr=" REF _Ref398643058 \h  \* MERGEFORMAT ">
        <w:r w:rsidRPr="007A4E25">
          <w:rPr>
            <w:highlight w:val="green"/>
            <w:u w:val="single"/>
          </w:rPr>
          <w:t>Decisione sorveglianza – Arresti domiciliari ex 656 comma 10°</w:t>
        </w:r>
      </w:fldSimple>
      <w:r w:rsidRPr="00D322DB">
        <w:rPr>
          <w:highlight w:val="green"/>
        </w:rPr>
        <w:t>.</w:t>
      </w:r>
    </w:p>
    <w:p w:rsidR="00DA531D" w:rsidRDefault="00DA531D">
      <w:pPr>
        <w:pStyle w:val="Heading2"/>
        <w:ind w:left="578" w:hanging="578"/>
      </w:pPr>
      <w:bookmarkStart w:id="317" w:name="_Toc406512048"/>
      <w:r>
        <w:t>Riferimenti</w:t>
      </w:r>
      <w:bookmarkEnd w:id="317"/>
    </w:p>
    <w:p w:rsidR="00DA531D" w:rsidRDefault="00DA531D" w:rsidP="00113E77">
      <w:pPr>
        <w:spacing w:after="0" w:line="240" w:lineRule="auto"/>
      </w:pPr>
      <w:r>
        <w:t>Confronta “</w:t>
      </w:r>
      <w:fldSimple w:instr=" REF Riferimento_1 \h  \* MERGEFORMAT ">
        <w:r w:rsidRPr="007A4E25">
          <w:rPr>
            <w:u w:val="single"/>
          </w:rPr>
          <w:t>documento analisi 16_07_14.doc</w:t>
        </w:r>
      </w:fldSimple>
      <w:r>
        <w:t xml:space="preserve">”. </w:t>
      </w:r>
    </w:p>
    <w:p w:rsidR="00DA531D" w:rsidRDefault="00DA531D" w:rsidP="00113E77">
      <w:pPr>
        <w:spacing w:after="0" w:line="240" w:lineRule="auto"/>
      </w:pPr>
      <w:r w:rsidRPr="00113E77">
        <w:t>Confronta “</w:t>
      </w:r>
      <w:fldSimple w:instr=" REF Riferimento_2 \h  \* MERGEFORMAT ">
        <w:r w:rsidRPr="007A4E25">
          <w:rPr>
            <w:u w:val="single"/>
          </w:rPr>
          <w:t>Elenco uffici minorili.xls</w:t>
        </w:r>
      </w:fldSimple>
      <w:r w:rsidRPr="00113E77">
        <w:t>”.</w:t>
      </w:r>
    </w:p>
    <w:p w:rsidR="00DA531D" w:rsidRPr="00DD0653" w:rsidRDefault="00DA531D">
      <w:pPr>
        <w:pStyle w:val="Heading2"/>
        <w:ind w:left="578" w:hanging="578"/>
      </w:pPr>
      <w:bookmarkStart w:id="318" w:name="_Toc406512049"/>
      <w:r>
        <w:t>Sottosistema</w:t>
      </w:r>
      <w:bookmarkEnd w:id="318"/>
    </w:p>
    <w:p w:rsidR="00DA531D" w:rsidRDefault="00DA531D">
      <w:r>
        <w:t xml:space="preserve">La modifica interessa solo il sottosistema Siep. </w:t>
      </w:r>
    </w:p>
    <w:p w:rsidR="00DA531D" w:rsidRPr="00DD0653" w:rsidRDefault="00DA531D">
      <w:pPr>
        <w:pStyle w:val="Heading2"/>
        <w:ind w:left="578" w:hanging="578"/>
      </w:pPr>
      <w:bookmarkStart w:id="319" w:name="_Toc406512050"/>
      <w:r>
        <w:t>Uffici</w:t>
      </w:r>
      <w:bookmarkEnd w:id="319"/>
    </w:p>
    <w:p w:rsidR="00DA531D" w:rsidRDefault="00DA531D" w:rsidP="00385EF3">
      <w:pPr>
        <w:jc w:val="both"/>
      </w:pPr>
      <w:r>
        <w:t>L’intervento in parola riguarda solo gli utenti che accedono al sistema con utenze relative agli uffici del solo ambito minorile.</w:t>
      </w:r>
    </w:p>
    <w:p w:rsidR="00DA531D" w:rsidRDefault="00DA531D" w:rsidP="00DD0653">
      <w:pPr>
        <w:pStyle w:val="Heading2"/>
        <w:ind w:left="578" w:hanging="578"/>
      </w:pPr>
      <w:bookmarkStart w:id="320" w:name="_Toc406512051"/>
      <w:r w:rsidRPr="00DD0653">
        <w:t>Modifica interfacce utente</w:t>
      </w:r>
      <w:bookmarkEnd w:id="320"/>
    </w:p>
    <w:p w:rsidR="00DA531D" w:rsidRPr="00264306" w:rsidRDefault="00DA531D" w:rsidP="00685C1B">
      <w:pPr>
        <w:jc w:val="both"/>
      </w:pPr>
      <w:r w:rsidRPr="00264306">
        <w:t>Le interfacce devono essere realizzate componendo le sezioni con i criteri descritti nel paragrafo precedente (</w:t>
      </w:r>
      <w:r>
        <w:fldChar w:fldCharType="begin"/>
      </w:r>
      <w:r>
        <w:instrText xml:space="preserve"> REF _Ref403727786 \r \h </w:instrText>
      </w:r>
      <w:r>
        <w:fldChar w:fldCharType="separate"/>
      </w:r>
      <w:r>
        <w:t>18.3</w:t>
      </w:r>
      <w:r>
        <w:fldChar w:fldCharType="end"/>
      </w:r>
      <w:r>
        <w:t>-</w:t>
      </w:r>
      <w:r>
        <w:fldChar w:fldCharType="begin"/>
      </w:r>
      <w:r>
        <w:instrText xml:space="preserve"> REF _Ref403727793 \h </w:instrText>
      </w:r>
      <w:r>
        <w:fldChar w:fldCharType="separate"/>
      </w:r>
      <w:r>
        <w:t>Descrizione dell’intervento</w:t>
      </w:r>
      <w:r>
        <w:fldChar w:fldCharType="end"/>
      </w:r>
      <w:r w:rsidRPr="00264306">
        <w:t>).</w:t>
      </w:r>
    </w:p>
    <w:p w:rsidR="00DA531D" w:rsidRPr="00DD0653" w:rsidRDefault="00DA531D" w:rsidP="00DE55B1">
      <w:pPr>
        <w:pStyle w:val="Heading2"/>
        <w:ind w:left="578" w:hanging="578"/>
      </w:pPr>
      <w:bookmarkStart w:id="321" w:name="_Toc406512052"/>
      <w:r w:rsidRPr="00DD0653">
        <w:t>Modifica funzionalità</w:t>
      </w:r>
      <w:bookmarkEnd w:id="321"/>
    </w:p>
    <w:p w:rsidR="00DA531D" w:rsidRDefault="00DA531D" w:rsidP="00DE55B1">
      <w:r>
        <w:t>Nessuna modifica prevista</w:t>
      </w:r>
    </w:p>
    <w:p w:rsidR="00DA531D" w:rsidRDefault="00DA531D" w:rsidP="00DD0653">
      <w:pPr>
        <w:pStyle w:val="Heading2"/>
        <w:ind w:left="578" w:hanging="578"/>
      </w:pPr>
      <w:bookmarkStart w:id="322" w:name="_Toc406512053"/>
      <w:r w:rsidRPr="00DD0653">
        <w:t>Modifica interfacce software/algoritmi</w:t>
      </w:r>
      <w:bookmarkEnd w:id="322"/>
    </w:p>
    <w:p w:rsidR="00DA531D" w:rsidRDefault="00DA531D" w:rsidP="00B624CA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622C71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622C7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DA531D" w:rsidRDefault="00DA531D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0C78E8" w:rsidRDefault="00DA531D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Valorizzato tramite elenco contenente i valori:</w:t>
            </w:r>
          </w:p>
          <w:p w:rsidR="00DA531D" w:rsidRPr="000C78E8" w:rsidRDefault="00DA531D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Tribunale di Sorveglianza</w:t>
            </w:r>
          </w:p>
          <w:p w:rsidR="00DA531D" w:rsidRPr="000C78E8" w:rsidRDefault="00DA531D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DE55B1">
              <w:rPr>
                <w:sz w:val="16"/>
                <w:szCs w:val="16"/>
                <w:highlight w:val="green"/>
              </w:rPr>
              <w:t>Ufficio</w:t>
            </w:r>
            <w:r w:rsidRPr="000C78E8">
              <w:rPr>
                <w:sz w:val="16"/>
                <w:szCs w:val="16"/>
              </w:rPr>
              <w:t xml:space="preserve"> di Sorveglianza</w:t>
            </w:r>
          </w:p>
          <w:p w:rsidR="00DA531D" w:rsidRPr="000C78E8" w:rsidRDefault="00DA531D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Tribunale per i  Minorenni in Funzione di Tribunale di Sorveglianza</w:t>
            </w:r>
          </w:p>
          <w:p w:rsidR="00DA531D" w:rsidRDefault="00DA531D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Magistrato di sorveglianza per i Minorenni.</w:t>
            </w:r>
          </w:p>
          <w:p w:rsidR="00DA531D" w:rsidRPr="000E450A" w:rsidRDefault="00DA531D" w:rsidP="000C78E8">
            <w:pPr>
              <w:spacing w:after="0" w:line="240" w:lineRule="auto"/>
              <w:ind w:left="600"/>
              <w:jc w:val="both"/>
              <w:rPr>
                <w:sz w:val="18"/>
                <w:highlight w:val="magenta"/>
              </w:rPr>
            </w:pPr>
          </w:p>
        </w:tc>
      </w:tr>
      <w:tr w:rsidR="00DA531D" w:rsidTr="00622C71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622C7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DA531D" w:rsidRDefault="00DA531D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622C71" w:rsidRDefault="00DA531D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Valorizzabile tramite funzione di ricerca ufficio emittente.</w:t>
            </w:r>
          </w:p>
          <w:p w:rsidR="00DA531D" w:rsidRPr="00622C71" w:rsidRDefault="00DA531D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“Tribunale di Sorveglianza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>il sistema mostra l’elenco dei Tribunali di Sorveglianza (cod_tipo_ufficio=”TDS”)</w:t>
            </w:r>
            <w:r>
              <w:rPr>
                <w:sz w:val="16"/>
                <w:szCs w:val="16"/>
              </w:rPr>
              <w:t>.</w:t>
            </w:r>
          </w:p>
          <w:p w:rsidR="00DA531D" w:rsidRDefault="00DA531D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</w:t>
            </w:r>
            <w:r>
              <w:rPr>
                <w:sz w:val="16"/>
                <w:szCs w:val="16"/>
              </w:rPr>
              <w:t xml:space="preserve">Magistrato </w:t>
            </w:r>
            <w:r w:rsidRPr="00622C71">
              <w:rPr>
                <w:sz w:val="16"/>
                <w:szCs w:val="16"/>
              </w:rPr>
              <w:t>di Sorveglianza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>il sistema mostra l’elenco dei Magistrati di Sorveglianza (cod_tipo_ufficio=”UDS”)</w:t>
            </w:r>
            <w:r>
              <w:rPr>
                <w:sz w:val="16"/>
                <w:szCs w:val="16"/>
              </w:rPr>
              <w:t>.</w:t>
            </w:r>
          </w:p>
          <w:p w:rsidR="00DA531D" w:rsidRPr="00622C71" w:rsidRDefault="00DA531D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“Tribunale per i  Minorenni in Funzione di Tribunale di Sorveglianza”</w:t>
            </w:r>
            <w:r>
              <w:rPr>
                <w:sz w:val="16"/>
                <w:szCs w:val="16"/>
              </w:rPr>
              <w:t xml:space="preserve"> </w:t>
            </w:r>
            <w:r w:rsidRPr="00622C71">
              <w:rPr>
                <w:sz w:val="16"/>
                <w:szCs w:val="16"/>
              </w:rPr>
              <w:t>il sistema mostra l’elenco dei Tribunali per i  Minorenni in Funzione di Tribunale di Sorveglianza (cod_tipo_ufficio=”TDSM”)</w:t>
            </w:r>
            <w:r>
              <w:rPr>
                <w:sz w:val="16"/>
                <w:szCs w:val="16"/>
              </w:rPr>
              <w:t>.</w:t>
            </w:r>
          </w:p>
          <w:p w:rsidR="00DA531D" w:rsidRPr="00622C71" w:rsidRDefault="00DA531D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</w:t>
            </w:r>
            <w:r>
              <w:rPr>
                <w:sz w:val="16"/>
                <w:szCs w:val="16"/>
              </w:rPr>
              <w:t xml:space="preserve"> “</w:t>
            </w:r>
            <w:r w:rsidRPr="00622C71">
              <w:rPr>
                <w:sz w:val="16"/>
                <w:szCs w:val="16"/>
              </w:rPr>
              <w:t>Magistrato di sorveglianza per i Minorenni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 xml:space="preserve">il sistema mostra l’elenco dei Magistrati di sorveglianza per i Minorenni (cod_tipo_ufficio=”UDSM”). </w:t>
            </w:r>
          </w:p>
        </w:tc>
      </w:tr>
    </w:tbl>
    <w:p w:rsidR="00DA531D" w:rsidRPr="00D919CA" w:rsidRDefault="00DA531D" w:rsidP="005105B1">
      <w:pPr>
        <w:pStyle w:val="Caption"/>
        <w:rPr>
          <w:u w:val="single"/>
        </w:rPr>
      </w:pPr>
      <w:bookmarkStart w:id="323" w:name="_Toc406511979"/>
      <w:r w:rsidRPr="00D919CA">
        <w:rPr>
          <w:u w:val="single"/>
        </w:rPr>
        <w:t xml:space="preserve">Tabella </w:t>
      </w:r>
      <w:r w:rsidRPr="00D919CA">
        <w:rPr>
          <w:u w:val="single"/>
        </w:rPr>
        <w:fldChar w:fldCharType="begin"/>
      </w:r>
      <w:r w:rsidRPr="00D919CA">
        <w:rPr>
          <w:u w:val="single"/>
        </w:rPr>
        <w:instrText xml:space="preserve"> SEQ Tabella \* ARABIC </w:instrText>
      </w:r>
      <w:r w:rsidRPr="00D919CA">
        <w:rPr>
          <w:u w:val="single"/>
        </w:rPr>
        <w:fldChar w:fldCharType="separate"/>
      </w:r>
      <w:r>
        <w:rPr>
          <w:noProof/>
          <w:u w:val="single"/>
        </w:rPr>
        <w:t>51</w:t>
      </w:r>
      <w:r w:rsidRPr="00D919CA">
        <w:rPr>
          <w:u w:val="single"/>
        </w:rPr>
        <w:fldChar w:fldCharType="end"/>
      </w:r>
      <w:r w:rsidRPr="00D919CA">
        <w:rPr>
          <w:u w:val="single"/>
        </w:rPr>
        <w:t xml:space="preserve"> - Ufficio Emittente</w:t>
      </w:r>
      <w:bookmarkEnd w:id="323"/>
    </w:p>
    <w:p w:rsidR="00DA531D" w:rsidRPr="00E216A5" w:rsidRDefault="00DA531D" w:rsidP="00E216A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0C78E8">
        <w:trPr>
          <w:trHeight w:val="460"/>
        </w:trPr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5105B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Combobox: UEPE / USSM</w:t>
            </w:r>
          </w:p>
        </w:tc>
        <w:tc>
          <w:tcPr>
            <w:tcW w:w="377" w:type="dxa"/>
            <w:vAlign w:val="center"/>
          </w:tcPr>
          <w:p w:rsidR="00DA531D" w:rsidRDefault="00DA531D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Default="00DA531D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Elenco contenente i valori:</w:t>
            </w:r>
          </w:p>
          <w:p w:rsidR="00DA531D" w:rsidRPr="000C78E8" w:rsidRDefault="00DA531D" w:rsidP="008E30F4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UEPE (valore di default)</w:t>
            </w:r>
          </w:p>
          <w:p w:rsidR="00DA531D" w:rsidRPr="00622C71" w:rsidRDefault="00DA531D" w:rsidP="008E30F4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USSM.</w:t>
            </w:r>
          </w:p>
        </w:tc>
      </w:tr>
      <w:tr w:rsidR="00DA531D" w:rsidTr="00622C71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6111DB" w:rsidRDefault="00DA531D" w:rsidP="005105B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Ufficio UEPE / USSM</w:t>
            </w:r>
          </w:p>
        </w:tc>
        <w:tc>
          <w:tcPr>
            <w:tcW w:w="377" w:type="dxa"/>
            <w:vAlign w:val="center"/>
          </w:tcPr>
          <w:p w:rsidR="00DA531D" w:rsidRDefault="00DA531D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622C71" w:rsidRDefault="00DA531D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DA531D" w:rsidRPr="000C78E8" w:rsidRDefault="00DA531D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 xml:space="preserve">Se l’operatore </w:t>
            </w:r>
            <w:r>
              <w:rPr>
                <w:sz w:val="16"/>
                <w:szCs w:val="16"/>
              </w:rPr>
              <w:t xml:space="preserve">nell’elenco </w:t>
            </w:r>
            <w:r w:rsidRPr="000C78E8">
              <w:rPr>
                <w:sz w:val="16"/>
                <w:szCs w:val="16"/>
              </w:rPr>
              <w:t>seleziona “UEPE” il sistema mostra l’elenco</w:t>
            </w:r>
            <w:r>
              <w:rPr>
                <w:sz w:val="16"/>
                <w:szCs w:val="16"/>
              </w:rPr>
              <w:t xml:space="preserve"> degli UEPE (</w:t>
            </w:r>
            <w:r w:rsidRPr="000C78E8">
              <w:rPr>
                <w:sz w:val="16"/>
                <w:szCs w:val="16"/>
              </w:rPr>
              <w:t>tipo=”UEPE” oppure ”UEPESS”)</w:t>
            </w:r>
            <w:r>
              <w:rPr>
                <w:sz w:val="16"/>
                <w:szCs w:val="16"/>
              </w:rPr>
              <w:t xml:space="preserve"> presenti nella tabella &lt;CSSA&gt;</w:t>
            </w:r>
            <w:r w:rsidRPr="000C78E8">
              <w:rPr>
                <w:sz w:val="16"/>
                <w:szCs w:val="16"/>
              </w:rPr>
              <w:t>.</w:t>
            </w:r>
          </w:p>
          <w:p w:rsidR="00DA531D" w:rsidRPr="000E450A" w:rsidRDefault="00DA531D" w:rsidP="00AE0F7F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0C78E8">
              <w:rPr>
                <w:sz w:val="16"/>
                <w:szCs w:val="16"/>
              </w:rPr>
              <w:t>Se l’operatore nell’elenco seleziona “USSM” il sistema mostra l’elenco de</w:t>
            </w:r>
            <w:r>
              <w:rPr>
                <w:sz w:val="16"/>
                <w:szCs w:val="16"/>
              </w:rPr>
              <w:t>gl</w:t>
            </w:r>
            <w:r w:rsidRPr="000C78E8"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 xml:space="preserve"> USSM (</w:t>
            </w:r>
            <w:r w:rsidRPr="000C78E8">
              <w:rPr>
                <w:sz w:val="16"/>
                <w:szCs w:val="16"/>
              </w:rPr>
              <w:t>tipo=”USSM” oppure ”USSMSS”)</w:t>
            </w:r>
            <w:r>
              <w:rPr>
                <w:sz w:val="16"/>
                <w:szCs w:val="16"/>
              </w:rPr>
              <w:t xml:space="preserve"> presenti nella tabella &lt;CSSA&gt;</w:t>
            </w:r>
            <w:r w:rsidRPr="000C78E8">
              <w:rPr>
                <w:sz w:val="16"/>
                <w:szCs w:val="16"/>
              </w:rPr>
              <w:t>.</w:t>
            </w:r>
          </w:p>
        </w:tc>
      </w:tr>
    </w:tbl>
    <w:p w:rsidR="00DA531D" w:rsidRPr="00D919CA" w:rsidRDefault="00DA531D" w:rsidP="005105B1">
      <w:pPr>
        <w:pStyle w:val="Caption"/>
        <w:rPr>
          <w:u w:val="single"/>
        </w:rPr>
      </w:pPr>
      <w:bookmarkStart w:id="324" w:name="_Toc406511980"/>
      <w:r w:rsidRPr="00D919CA">
        <w:rPr>
          <w:u w:val="single"/>
        </w:rPr>
        <w:t xml:space="preserve">Tabella </w:t>
      </w:r>
      <w:r w:rsidRPr="00D919CA">
        <w:rPr>
          <w:u w:val="single"/>
        </w:rPr>
        <w:fldChar w:fldCharType="begin"/>
      </w:r>
      <w:r w:rsidRPr="00D919CA">
        <w:rPr>
          <w:u w:val="single"/>
        </w:rPr>
        <w:instrText xml:space="preserve"> SEQ Tabella \* ARABIC </w:instrText>
      </w:r>
      <w:r w:rsidRPr="00D919CA">
        <w:rPr>
          <w:u w:val="single"/>
        </w:rPr>
        <w:fldChar w:fldCharType="separate"/>
      </w:r>
      <w:r>
        <w:rPr>
          <w:noProof/>
          <w:u w:val="single"/>
        </w:rPr>
        <w:t>52</w:t>
      </w:r>
      <w:r w:rsidRPr="00D919CA">
        <w:rPr>
          <w:u w:val="single"/>
        </w:rPr>
        <w:fldChar w:fldCharType="end"/>
      </w:r>
      <w:r w:rsidRPr="00D919CA">
        <w:rPr>
          <w:u w:val="single"/>
        </w:rPr>
        <w:t xml:space="preserve"> – UEPE / USSM</w:t>
      </w:r>
      <w:bookmarkEnd w:id="324"/>
    </w:p>
    <w:p w:rsidR="00DA531D" w:rsidRDefault="00DA531D" w:rsidP="00B624CA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622C71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8F1A12" w:rsidRDefault="00DA531D" w:rsidP="00622C71">
            <w:pPr>
              <w:spacing w:after="0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DA531D" w:rsidRPr="008F1A12" w:rsidRDefault="00DA531D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8F1A12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8F1A12" w:rsidRDefault="00DA531D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Elenco contenente i valori:</w:t>
            </w:r>
          </w:p>
          <w:p w:rsidR="00DA531D" w:rsidRPr="008F1A12" w:rsidRDefault="00DA531D" w:rsidP="008E30F4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Ufficio di Sorveglianza</w:t>
            </w:r>
          </w:p>
          <w:p w:rsidR="00DA531D" w:rsidRPr="008F1A12" w:rsidRDefault="00DA531D" w:rsidP="008E30F4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8"/>
              </w:rPr>
            </w:pPr>
            <w:r w:rsidRPr="008F1A12">
              <w:rPr>
                <w:sz w:val="16"/>
                <w:szCs w:val="16"/>
              </w:rPr>
              <w:t>Magistrato di Sorveglianza per i Minorenni.</w:t>
            </w:r>
          </w:p>
        </w:tc>
      </w:tr>
      <w:tr w:rsidR="00DA531D" w:rsidTr="00622C71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7E19DB" w:rsidRDefault="00DA531D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7E19DB">
              <w:rPr>
                <w:sz w:val="16"/>
                <w:szCs w:val="16"/>
              </w:rPr>
              <w:t>Ufficio di Sorveglianza</w:t>
            </w:r>
            <w:r w:rsidRPr="007E19DB">
              <w:rPr>
                <w:color w:val="000000"/>
                <w:sz w:val="16"/>
                <w:szCs w:val="16"/>
              </w:rPr>
              <w:t xml:space="preserve"> / </w:t>
            </w:r>
            <w:r w:rsidRPr="007E19DB">
              <w:rPr>
                <w:sz w:val="16"/>
                <w:szCs w:val="16"/>
              </w:rPr>
              <w:t>Magistrato di Sorveglianza per i Minorenni</w:t>
            </w:r>
          </w:p>
        </w:tc>
        <w:tc>
          <w:tcPr>
            <w:tcW w:w="377" w:type="dxa"/>
            <w:vAlign w:val="center"/>
          </w:tcPr>
          <w:p w:rsidR="00DA531D" w:rsidRDefault="00DA531D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622C71" w:rsidRDefault="00DA531D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DA531D" w:rsidRPr="00FE681B" w:rsidRDefault="00DA531D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E681B">
              <w:rPr>
                <w:sz w:val="16"/>
                <w:szCs w:val="16"/>
              </w:rPr>
              <w:t>Se l’operatore nell’elenco seleziona “Ufficio di Sorveglianza”, il sistema mostra l’elenco degli uffici di sorveglianza (cod_tipo_ufficio=”UDS”).</w:t>
            </w:r>
          </w:p>
          <w:p w:rsidR="00DA531D" w:rsidRPr="000E450A" w:rsidRDefault="00DA531D" w:rsidP="00FE681B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FE681B">
              <w:rPr>
                <w:sz w:val="16"/>
                <w:szCs w:val="16"/>
              </w:rPr>
              <w:t>Se l’operatore nell’elenco seleziona “Magistrato di Sorveglianza per i Minorenni”, il il sistema mostra l’elenco dei magistrati di sorveglianza per i minorenni (cod_tipo_ufficio=”UDSM”).</w:t>
            </w:r>
          </w:p>
        </w:tc>
      </w:tr>
    </w:tbl>
    <w:p w:rsidR="00DA531D" w:rsidRPr="00D919CA" w:rsidRDefault="00DA531D" w:rsidP="007E19DB">
      <w:pPr>
        <w:pStyle w:val="Caption"/>
        <w:rPr>
          <w:sz w:val="16"/>
          <w:szCs w:val="16"/>
          <w:u w:val="single"/>
        </w:rPr>
      </w:pPr>
      <w:bookmarkStart w:id="325" w:name="_Toc406511981"/>
      <w:r w:rsidRPr="00D919CA">
        <w:rPr>
          <w:u w:val="single"/>
        </w:rPr>
        <w:t xml:space="preserve">Tabella </w:t>
      </w:r>
      <w:r w:rsidRPr="00D919CA">
        <w:rPr>
          <w:u w:val="single"/>
        </w:rPr>
        <w:fldChar w:fldCharType="begin"/>
      </w:r>
      <w:r w:rsidRPr="00D919CA">
        <w:rPr>
          <w:u w:val="single"/>
        </w:rPr>
        <w:instrText xml:space="preserve"> SEQ Tabella \* ARABIC </w:instrText>
      </w:r>
      <w:r w:rsidRPr="00D919CA">
        <w:rPr>
          <w:u w:val="single"/>
        </w:rPr>
        <w:fldChar w:fldCharType="separate"/>
      </w:r>
      <w:r>
        <w:rPr>
          <w:noProof/>
          <w:u w:val="single"/>
        </w:rPr>
        <w:t>53</w:t>
      </w:r>
      <w:r w:rsidRPr="00D919CA">
        <w:rPr>
          <w:u w:val="single"/>
        </w:rPr>
        <w:fldChar w:fldCharType="end"/>
      </w:r>
      <w:r w:rsidRPr="00D919CA">
        <w:rPr>
          <w:u w:val="single"/>
        </w:rPr>
        <w:t xml:space="preserve"> – Ufficio di Sorveglianza / Magistrato di Sorveglianza per i Minorenni</w:t>
      </w:r>
      <w:bookmarkEnd w:id="325"/>
    </w:p>
    <w:p w:rsidR="00DA531D" w:rsidRDefault="00DA531D" w:rsidP="007E19DB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DA531D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A531D" w:rsidRPr="006D0043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DA531D" w:rsidTr="00622C71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Default="00DA531D" w:rsidP="00622C71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DA531D" w:rsidRDefault="00DA531D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DA531D" w:rsidRPr="008F1A12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8F1A12" w:rsidRDefault="00DA531D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Elenco contenente i valori:</w:t>
            </w:r>
          </w:p>
          <w:p w:rsidR="00DA531D" w:rsidRPr="008F1A12" w:rsidRDefault="00DA531D" w:rsidP="008E30F4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“Tribunale di Sorveglianza”</w:t>
            </w:r>
          </w:p>
          <w:p w:rsidR="00DA531D" w:rsidRPr="008F1A12" w:rsidRDefault="00DA531D" w:rsidP="008E30F4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8"/>
              </w:rPr>
            </w:pPr>
            <w:r w:rsidRPr="008F1A12">
              <w:rPr>
                <w:sz w:val="16"/>
                <w:szCs w:val="16"/>
              </w:rPr>
              <w:t>“Tribunale per i  Minorenni in funzione di Tribunale di Sorveglianza”</w:t>
            </w:r>
            <w:r>
              <w:rPr>
                <w:sz w:val="16"/>
                <w:szCs w:val="16"/>
              </w:rPr>
              <w:t>.</w:t>
            </w:r>
          </w:p>
        </w:tc>
      </w:tr>
      <w:tr w:rsidR="00DA531D" w:rsidTr="00622C71">
        <w:tc>
          <w:tcPr>
            <w:tcW w:w="386" w:type="dxa"/>
            <w:vAlign w:val="center"/>
          </w:tcPr>
          <w:p w:rsidR="00DA531D" w:rsidRDefault="00DA531D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A531D" w:rsidRPr="007E19DB" w:rsidRDefault="00DA531D" w:rsidP="00622C71">
            <w:pPr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Tribunale</w:t>
            </w:r>
            <w:r w:rsidRPr="007E19DB">
              <w:rPr>
                <w:sz w:val="16"/>
                <w:szCs w:val="16"/>
              </w:rPr>
              <w:t xml:space="preserve"> di Sorveglianza</w:t>
            </w:r>
            <w:r w:rsidRPr="007E19DB">
              <w:rPr>
                <w:color w:val="000000"/>
                <w:sz w:val="16"/>
                <w:szCs w:val="16"/>
              </w:rPr>
              <w:t xml:space="preserve"> / </w:t>
            </w:r>
            <w:r w:rsidRPr="007E19DB">
              <w:rPr>
                <w:sz w:val="16"/>
                <w:szCs w:val="16"/>
              </w:rPr>
              <w:t>Tribunale per i  Minorenni in funzione di Tribunale di Sorveglianza</w:t>
            </w:r>
          </w:p>
        </w:tc>
        <w:tc>
          <w:tcPr>
            <w:tcW w:w="377" w:type="dxa"/>
            <w:vAlign w:val="center"/>
          </w:tcPr>
          <w:p w:rsidR="00DA531D" w:rsidRDefault="00DA531D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A531D" w:rsidRDefault="00DA531D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A531D" w:rsidRPr="00622C71" w:rsidRDefault="00DA531D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DA531D" w:rsidRPr="00FE681B" w:rsidRDefault="00DA531D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E681B">
              <w:rPr>
                <w:sz w:val="16"/>
                <w:szCs w:val="16"/>
              </w:rPr>
              <w:t>Se l’operatore nell’elenco seleziona “</w:t>
            </w:r>
            <w:r>
              <w:rPr>
                <w:sz w:val="16"/>
                <w:szCs w:val="16"/>
              </w:rPr>
              <w:t>Tribunale</w:t>
            </w:r>
            <w:r w:rsidRPr="007E19DB">
              <w:rPr>
                <w:sz w:val="16"/>
                <w:szCs w:val="16"/>
              </w:rPr>
              <w:t xml:space="preserve"> di Sorveglianza</w:t>
            </w:r>
            <w:r w:rsidRPr="00FE681B">
              <w:rPr>
                <w:sz w:val="16"/>
                <w:szCs w:val="16"/>
              </w:rPr>
              <w:t xml:space="preserve">”, il sistema mostra l’elenco dei </w:t>
            </w:r>
            <w:r>
              <w:rPr>
                <w:sz w:val="16"/>
                <w:szCs w:val="16"/>
              </w:rPr>
              <w:t>Tribunali</w:t>
            </w:r>
            <w:r w:rsidRPr="00FE681B">
              <w:rPr>
                <w:sz w:val="16"/>
                <w:szCs w:val="16"/>
              </w:rPr>
              <w:t xml:space="preserve"> di sorveglianza (cod_tipo_ufficio=”</w:t>
            </w:r>
            <w:r>
              <w:rPr>
                <w:sz w:val="16"/>
                <w:szCs w:val="16"/>
              </w:rPr>
              <w:t>T</w:t>
            </w:r>
            <w:r w:rsidRPr="00FE681B">
              <w:rPr>
                <w:sz w:val="16"/>
                <w:szCs w:val="16"/>
              </w:rPr>
              <w:t>DS”).</w:t>
            </w:r>
          </w:p>
          <w:p w:rsidR="00DA531D" w:rsidRPr="000E450A" w:rsidRDefault="00DA531D" w:rsidP="00FE681B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FE681B">
              <w:rPr>
                <w:sz w:val="16"/>
                <w:szCs w:val="16"/>
              </w:rPr>
              <w:t>Se l’operatore nell’elenco seleziona “</w:t>
            </w:r>
            <w:r w:rsidRPr="007E19DB">
              <w:rPr>
                <w:sz w:val="16"/>
                <w:szCs w:val="16"/>
              </w:rPr>
              <w:t xml:space="preserve">Tribunale per i  Minorenni in funzione di Tribunale di </w:t>
            </w:r>
            <w:r>
              <w:rPr>
                <w:sz w:val="16"/>
                <w:szCs w:val="16"/>
              </w:rPr>
              <w:t>S</w:t>
            </w:r>
            <w:r w:rsidRPr="007E19DB">
              <w:rPr>
                <w:sz w:val="16"/>
                <w:szCs w:val="16"/>
              </w:rPr>
              <w:t>orveglianza</w:t>
            </w:r>
            <w:r w:rsidRPr="00FE681B">
              <w:rPr>
                <w:sz w:val="16"/>
                <w:szCs w:val="16"/>
              </w:rPr>
              <w:t xml:space="preserve">”, il  sistema mostra l’elenco dei </w:t>
            </w:r>
            <w:r w:rsidRPr="007E19DB">
              <w:rPr>
                <w:sz w:val="16"/>
                <w:szCs w:val="16"/>
              </w:rPr>
              <w:t>Tribunale per i  Minorenni in funzione di Tribunale di Sorveglianza</w:t>
            </w:r>
            <w:r w:rsidRPr="00FE681B">
              <w:rPr>
                <w:sz w:val="16"/>
                <w:szCs w:val="16"/>
              </w:rPr>
              <w:t xml:space="preserve"> (cod_tipo_ufficio=”</w:t>
            </w:r>
            <w:r>
              <w:rPr>
                <w:sz w:val="16"/>
                <w:szCs w:val="16"/>
              </w:rPr>
              <w:t>T</w:t>
            </w:r>
            <w:r w:rsidRPr="00FE681B">
              <w:rPr>
                <w:sz w:val="16"/>
                <w:szCs w:val="16"/>
              </w:rPr>
              <w:t>DSM”).</w:t>
            </w:r>
          </w:p>
        </w:tc>
      </w:tr>
    </w:tbl>
    <w:p w:rsidR="00DA531D" w:rsidRPr="00D919CA" w:rsidRDefault="00DA531D" w:rsidP="007E19DB">
      <w:pPr>
        <w:pStyle w:val="Caption"/>
        <w:rPr>
          <w:sz w:val="16"/>
          <w:szCs w:val="16"/>
          <w:u w:val="single"/>
        </w:rPr>
      </w:pPr>
      <w:bookmarkStart w:id="326" w:name="_Toc406511982"/>
      <w:r w:rsidRPr="00D919CA">
        <w:rPr>
          <w:u w:val="single"/>
        </w:rPr>
        <w:t xml:space="preserve">Tabella </w:t>
      </w:r>
      <w:r w:rsidRPr="00D919CA">
        <w:rPr>
          <w:u w:val="single"/>
        </w:rPr>
        <w:fldChar w:fldCharType="begin"/>
      </w:r>
      <w:r w:rsidRPr="00D919CA">
        <w:rPr>
          <w:u w:val="single"/>
        </w:rPr>
        <w:instrText xml:space="preserve"> SEQ Tabella \* ARABIC </w:instrText>
      </w:r>
      <w:r w:rsidRPr="00D919CA">
        <w:rPr>
          <w:u w:val="single"/>
        </w:rPr>
        <w:fldChar w:fldCharType="separate"/>
      </w:r>
      <w:r>
        <w:rPr>
          <w:noProof/>
          <w:u w:val="single"/>
        </w:rPr>
        <w:t>54</w:t>
      </w:r>
      <w:r w:rsidRPr="00D919CA">
        <w:rPr>
          <w:u w:val="single"/>
        </w:rPr>
        <w:fldChar w:fldCharType="end"/>
      </w:r>
      <w:r w:rsidRPr="00D919CA">
        <w:rPr>
          <w:u w:val="single"/>
        </w:rPr>
        <w:t xml:space="preserve"> – Tribunale di Sorveglianza / Tribunale per i  Minorenni in funzione di Tribunale di Sorveglianza</w:t>
      </w:r>
      <w:bookmarkEnd w:id="326"/>
    </w:p>
    <w:p w:rsidR="00DA531D" w:rsidRDefault="00DA531D" w:rsidP="00385EF3">
      <w:pPr>
        <w:spacing w:after="0" w:line="240" w:lineRule="auto"/>
      </w:pPr>
      <w:r>
        <w:t>Il sistema per i procedimenti iscritti dagli uffici giudiziari per i minorenni deve permettere la selezione dei soli uffici per i minorenni.</w:t>
      </w:r>
    </w:p>
    <w:p w:rsidR="00DA531D" w:rsidRDefault="00DA531D" w:rsidP="00385EF3">
      <w:pPr>
        <w:spacing w:after="0" w:line="240" w:lineRule="auto"/>
      </w:pPr>
      <w:r>
        <w:t>L’intervento prevede l’aggiornamento dove necessario delle informazioni riguardanti:</w:t>
      </w:r>
    </w:p>
    <w:p w:rsidR="00DA531D" w:rsidRDefault="00DA531D" w:rsidP="008E30F4">
      <w:pPr>
        <w:pStyle w:val="ListParagraph"/>
        <w:numPr>
          <w:ilvl w:val="0"/>
          <w:numId w:val="47"/>
        </w:numPr>
        <w:spacing w:after="0" w:line="240" w:lineRule="auto"/>
      </w:pPr>
      <w:r>
        <w:t>gli istitutivi penali minorili</w:t>
      </w:r>
    </w:p>
    <w:p w:rsidR="00DA531D" w:rsidRDefault="00DA531D" w:rsidP="008E30F4">
      <w:pPr>
        <w:pStyle w:val="ListParagraph"/>
        <w:numPr>
          <w:ilvl w:val="0"/>
          <w:numId w:val="47"/>
        </w:numPr>
        <w:spacing w:after="0" w:line="240" w:lineRule="auto"/>
      </w:pPr>
      <w:r>
        <w:t>le Procure presso il Tribunale per i minorenni</w:t>
      </w:r>
    </w:p>
    <w:p w:rsidR="00DA531D" w:rsidRDefault="00DA531D" w:rsidP="008E30F4">
      <w:pPr>
        <w:pStyle w:val="ListParagraph"/>
        <w:numPr>
          <w:ilvl w:val="0"/>
          <w:numId w:val="47"/>
        </w:numPr>
        <w:spacing w:after="0" w:line="240" w:lineRule="auto"/>
      </w:pPr>
      <w:r>
        <w:t>i Tribunali per i minorenni</w:t>
      </w:r>
    </w:p>
    <w:p w:rsidR="00DA531D" w:rsidRDefault="00DA531D" w:rsidP="008E30F4">
      <w:pPr>
        <w:pStyle w:val="ListParagraph"/>
        <w:numPr>
          <w:ilvl w:val="0"/>
          <w:numId w:val="47"/>
        </w:numPr>
        <w:spacing w:after="0" w:line="240" w:lineRule="auto"/>
      </w:pPr>
      <w:r>
        <w:t>gli Uffici Servizi Sociali Minorenni.</w:t>
      </w:r>
    </w:p>
    <w:p w:rsidR="00DA531D" w:rsidRDefault="00DA531D" w:rsidP="00385EF3">
      <w:pPr>
        <w:spacing w:after="0" w:line="240" w:lineRule="auto"/>
      </w:pPr>
      <w:r>
        <w:t>Pertanto , le funzioni di seleziona dagli elenchi devono tener conto correttamente del filtro per gli uffici per i minorenni.</w:t>
      </w:r>
    </w:p>
    <w:p w:rsidR="00DA531D" w:rsidRDefault="00DA531D" w:rsidP="00534094">
      <w:pPr>
        <w:spacing w:after="0" w:line="240" w:lineRule="auto"/>
        <w:jc w:val="both"/>
      </w:pPr>
      <w:r>
        <w:t xml:space="preserve">Attualmente le informazioni degli </w:t>
      </w:r>
      <w:r w:rsidRPr="00B662FE">
        <w:rPr>
          <w:b/>
        </w:rPr>
        <w:t>istituti penali minorili</w:t>
      </w:r>
      <w:r>
        <w:t xml:space="preserve"> sono contenute nella tabella &lt;ISTITUTI_DETENZIONE&gt;.</w:t>
      </w:r>
    </w:p>
    <w:p w:rsidR="00DA531D" w:rsidRDefault="00DA531D" w:rsidP="00B738CF">
      <w:pPr>
        <w:spacing w:after="0" w:line="240" w:lineRule="auto"/>
        <w:jc w:val="both"/>
      </w:pPr>
      <w:r>
        <w:t>Nella tabella &lt;ISTITUTI_DETENZIONE&gt; per i minorenni il campo &lt;COD_TIPO_ISTITUTO&gt; può assumere i seguenti valori:</w:t>
      </w:r>
    </w:p>
    <w:p w:rsidR="00DA531D" w:rsidRDefault="00DA531D" w:rsidP="00B738CF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9"/>
        <w:gridCol w:w="2235"/>
        <w:gridCol w:w="3827"/>
        <w:gridCol w:w="3187"/>
      </w:tblGrid>
      <w:tr w:rsidR="00DA531D" w:rsidTr="00081C03">
        <w:trPr>
          <w:tblHeader/>
        </w:trPr>
        <w:tc>
          <w:tcPr>
            <w:tcW w:w="529" w:type="dxa"/>
            <w:shd w:val="clear" w:color="auto" w:fill="C0C0C0"/>
          </w:tcPr>
          <w:p w:rsidR="00DA531D" w:rsidRDefault="00DA531D" w:rsidP="00081C03">
            <w:pPr>
              <w:jc w:val="center"/>
            </w:pPr>
            <w:r>
              <w:t>N.</w:t>
            </w:r>
          </w:p>
        </w:tc>
        <w:tc>
          <w:tcPr>
            <w:tcW w:w="2235" w:type="dxa"/>
            <w:shd w:val="clear" w:color="auto" w:fill="C0C0C0"/>
            <w:vAlign w:val="center"/>
          </w:tcPr>
          <w:p w:rsidR="00DA531D" w:rsidRDefault="00DA531D" w:rsidP="00081C03">
            <w:pPr>
              <w:jc w:val="center"/>
            </w:pPr>
            <w:r>
              <w:t>&lt;COD_TIPO_ISTITUTO&gt;</w:t>
            </w:r>
          </w:p>
        </w:tc>
        <w:tc>
          <w:tcPr>
            <w:tcW w:w="3827" w:type="dxa"/>
            <w:shd w:val="clear" w:color="auto" w:fill="C0C0C0"/>
          </w:tcPr>
          <w:p w:rsidR="00DA531D" w:rsidRDefault="00DA531D" w:rsidP="00081C03">
            <w:pPr>
              <w:jc w:val="center"/>
            </w:pPr>
            <w:r>
              <w:t>Descrizione</w:t>
            </w:r>
          </w:p>
        </w:tc>
        <w:tc>
          <w:tcPr>
            <w:tcW w:w="3187" w:type="dxa"/>
            <w:shd w:val="clear" w:color="auto" w:fill="C0C0C0"/>
            <w:vAlign w:val="center"/>
          </w:tcPr>
          <w:p w:rsidR="00DA531D" w:rsidRDefault="00DA531D" w:rsidP="00081C03">
            <w:pPr>
              <w:jc w:val="center"/>
            </w:pPr>
            <w:r>
              <w:t>Note</w:t>
            </w:r>
          </w:p>
        </w:tc>
      </w:tr>
      <w:tr w:rsidR="00DA531D" w:rsidTr="00081C03">
        <w:tc>
          <w:tcPr>
            <w:tcW w:w="529" w:type="dxa"/>
          </w:tcPr>
          <w:p w:rsidR="00DA531D" w:rsidRPr="003B153E" w:rsidRDefault="00DA531D" w:rsidP="008E30F4">
            <w:pPr>
              <w:pStyle w:val="ListParagraph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DA531D" w:rsidRPr="003B153E" w:rsidRDefault="00DA531D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48</w:t>
            </w:r>
          </w:p>
        </w:tc>
        <w:tc>
          <w:tcPr>
            <w:tcW w:w="3827" w:type="dxa"/>
            <w:vAlign w:val="center"/>
          </w:tcPr>
          <w:p w:rsidR="00DA531D" w:rsidRPr="003B153E" w:rsidRDefault="00DA531D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Penale per Minorenni</w:t>
            </w:r>
          </w:p>
        </w:tc>
        <w:tc>
          <w:tcPr>
            <w:tcW w:w="3187" w:type="dxa"/>
          </w:tcPr>
          <w:p w:rsidR="00DA531D" w:rsidRPr="00E004FD" w:rsidRDefault="00DA531D" w:rsidP="00081C03">
            <w:pPr>
              <w:rPr>
                <w:highlight w:val="yellow"/>
              </w:rPr>
            </w:pPr>
          </w:p>
        </w:tc>
      </w:tr>
      <w:tr w:rsidR="00DA531D" w:rsidTr="00081C03">
        <w:tc>
          <w:tcPr>
            <w:tcW w:w="529" w:type="dxa"/>
          </w:tcPr>
          <w:p w:rsidR="00DA531D" w:rsidRPr="003B153E" w:rsidRDefault="00DA531D" w:rsidP="008E30F4">
            <w:pPr>
              <w:pStyle w:val="ListParagraph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DA531D" w:rsidRPr="003B153E" w:rsidRDefault="00DA531D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50</w:t>
            </w:r>
          </w:p>
        </w:tc>
        <w:tc>
          <w:tcPr>
            <w:tcW w:w="3827" w:type="dxa"/>
            <w:vAlign w:val="center"/>
          </w:tcPr>
          <w:p w:rsidR="00DA531D" w:rsidRPr="003B153E" w:rsidRDefault="00DA531D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per Minor.Sez. Femm</w:t>
            </w:r>
          </w:p>
        </w:tc>
        <w:tc>
          <w:tcPr>
            <w:tcW w:w="3187" w:type="dxa"/>
          </w:tcPr>
          <w:p w:rsidR="00DA531D" w:rsidRPr="00E004FD" w:rsidRDefault="00DA531D" w:rsidP="00081C03">
            <w:pPr>
              <w:rPr>
                <w:highlight w:val="yellow"/>
              </w:rPr>
            </w:pPr>
          </w:p>
        </w:tc>
      </w:tr>
      <w:tr w:rsidR="00DA531D" w:rsidTr="00081C03">
        <w:tc>
          <w:tcPr>
            <w:tcW w:w="529" w:type="dxa"/>
          </w:tcPr>
          <w:p w:rsidR="00DA531D" w:rsidRPr="003B153E" w:rsidRDefault="00DA531D" w:rsidP="008E30F4">
            <w:pPr>
              <w:pStyle w:val="ListParagraph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DA531D" w:rsidRPr="003B153E" w:rsidRDefault="00DA531D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51</w:t>
            </w:r>
          </w:p>
        </w:tc>
        <w:tc>
          <w:tcPr>
            <w:tcW w:w="3827" w:type="dxa"/>
            <w:vAlign w:val="center"/>
          </w:tcPr>
          <w:p w:rsidR="00DA531D" w:rsidRPr="003B153E" w:rsidRDefault="00DA531D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per Minor.Sez.Cust.Caut. Femm.</w:t>
            </w:r>
          </w:p>
        </w:tc>
        <w:tc>
          <w:tcPr>
            <w:tcW w:w="3187" w:type="dxa"/>
          </w:tcPr>
          <w:p w:rsidR="00DA531D" w:rsidRPr="00E004FD" w:rsidRDefault="00DA531D" w:rsidP="00081C03">
            <w:pPr>
              <w:rPr>
                <w:highlight w:val="yellow"/>
              </w:rPr>
            </w:pPr>
          </w:p>
        </w:tc>
      </w:tr>
    </w:tbl>
    <w:p w:rsidR="00DA531D" w:rsidRDefault="00DA531D" w:rsidP="005C4398"/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9C77D8">
      <w:pPr>
        <w:jc w:val="both"/>
      </w:pPr>
      <w:r>
        <w:t>Pertanto, selezionando dalla tabella &lt;ISTITUTI_DETENZIONE&gt;  per campo &lt;COD_TIPO_ISTITUTO&gt; uguali a “</w:t>
      </w:r>
      <w:smartTag w:uri="urn:schemas-microsoft-com:office:smarttags" w:element="metricconverter">
        <w:smartTagPr>
          <w:attr w:name="ProductID" w:val="48”"/>
        </w:smartTagPr>
        <w:r>
          <w:t>48”</w:t>
        </w:r>
      </w:smartTag>
      <w:r>
        <w:t xml:space="preserve"> oppure “</w:t>
      </w:r>
      <w:smartTag w:uri="urn:schemas-microsoft-com:office:smarttags" w:element="metricconverter">
        <w:smartTagPr>
          <w:attr w:name="ProductID" w:val="50”"/>
        </w:smartTagPr>
        <w:r>
          <w:t>50”</w:t>
        </w:r>
      </w:smartTag>
      <w:r>
        <w:t xml:space="preserve"> oppure “</w:t>
      </w:r>
      <w:smartTag w:uri="urn:schemas-microsoft-com:office:smarttags" w:element="metricconverter">
        <w:smartTagPr>
          <w:attr w:name="ProductID" w:val="51”"/>
        </w:smartTagPr>
        <w:r>
          <w:t>51”</w:t>
        </w:r>
      </w:smartTag>
      <w:r>
        <w:t xml:space="preserve"> si ottengono i seguenti risultati.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343"/>
        <w:gridCol w:w="1084"/>
        <w:gridCol w:w="1680"/>
        <w:gridCol w:w="452"/>
        <w:gridCol w:w="2727"/>
        <w:gridCol w:w="3492"/>
      </w:tblGrid>
      <w:tr w:rsidR="00DA531D" w:rsidRPr="004930FE" w:rsidTr="004930FE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DA531D" w:rsidRPr="004930FE" w:rsidRDefault="00DA531D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DA531D" w:rsidRPr="004930FE" w:rsidRDefault="00DA531D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DA531D" w:rsidRPr="004930FE" w:rsidRDefault="00DA531D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DA531D" w:rsidRPr="004930FE" w:rsidRDefault="00DA531D" w:rsidP="004930F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Penale per Minorenni (cod_tipo_istituto = 48)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GUIDO GOZZANO N.6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BN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CORSO MONTELLA N.16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BARI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GIULIO PETRONI N.90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BARI - NICOLA FORNELLI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DEL PRATELLO N.34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CL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VIAF. TURATI  16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PP04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MN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TANGENZIALE OVEST KM 8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CZ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PAGLIA  43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FIRENZE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ORTI ORICELLARI N.18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FIRENZE - GIAN PAOLO MEUCCI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PP06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GENOVA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GENOVA - PONTEDECIMO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L'AQUILA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AQ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ACQUASANTA N.1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L'AQUILA - L. FERRARI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MONTERONI  43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MILANO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CALCHI TAEGGI N.20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MILANO - CESARE BECCARIA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SALITA LA FARINA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PRINCIPE DI PALAGONIA N.135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PZ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APPIA N.176/B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LOCALITA' PEZZUMANNU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WW04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RC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BARELLAI N.140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YY03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CE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PIAZZA ANDREA ANGIULLI N.1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CORSO UNIONE SOVIETICA N.327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TV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SANTA BONA NUOVA N.5/C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EA5DFF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 Femm</w:t>
            </w:r>
            <w:r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(cod_tipo_istituto = 50)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TT08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G. BARELLAIN.140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EA5DFF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Minor.Sez.Cust.Caut. Femm.</w:t>
            </w:r>
            <w:r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(cod_tipo_istituto = 51)</w:t>
            </w:r>
          </w:p>
        </w:tc>
      </w:tr>
      <w:tr w:rsidR="00DA531D" w:rsidRPr="004930FE" w:rsidTr="004930FE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YY11</w:t>
            </w:r>
          </w:p>
        </w:tc>
        <w:tc>
          <w:tcPr>
            <w:tcW w:w="1680" w:type="dxa"/>
            <w:noWrap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DA531D" w:rsidRPr="004930FE" w:rsidRDefault="00DA531D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EA031A">
            <w:pPr>
              <w:keepNext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</w:tbl>
    <w:p w:rsidR="00DA531D" w:rsidRPr="00D919CA" w:rsidRDefault="00DA531D" w:rsidP="00EA031A">
      <w:pPr>
        <w:pStyle w:val="Caption"/>
        <w:rPr>
          <w:u w:val="single"/>
        </w:rPr>
      </w:pPr>
      <w:bookmarkStart w:id="327" w:name="_Toc406511983"/>
      <w:r w:rsidRPr="00D919CA">
        <w:rPr>
          <w:u w:val="single"/>
        </w:rPr>
        <w:t xml:space="preserve">Tabella </w:t>
      </w:r>
      <w:r w:rsidRPr="00D919CA">
        <w:rPr>
          <w:u w:val="single"/>
        </w:rPr>
        <w:fldChar w:fldCharType="begin"/>
      </w:r>
      <w:r w:rsidRPr="00D919CA">
        <w:rPr>
          <w:u w:val="single"/>
        </w:rPr>
        <w:instrText xml:space="preserve"> SEQ Tabella \* ARABIC </w:instrText>
      </w:r>
      <w:r w:rsidRPr="00D919CA">
        <w:rPr>
          <w:u w:val="single"/>
        </w:rPr>
        <w:fldChar w:fldCharType="separate"/>
      </w:r>
      <w:r>
        <w:rPr>
          <w:noProof/>
          <w:u w:val="single"/>
        </w:rPr>
        <w:t>55</w:t>
      </w:r>
      <w:r w:rsidRPr="00D919CA">
        <w:rPr>
          <w:u w:val="single"/>
        </w:rPr>
        <w:fldChar w:fldCharType="end"/>
      </w:r>
      <w:r w:rsidRPr="00D919CA">
        <w:rPr>
          <w:u w:val="single"/>
        </w:rPr>
        <w:t>- Elenco Istituti detentivi minorili</w:t>
      </w:r>
      <w:bookmarkEnd w:id="327"/>
    </w:p>
    <w:p w:rsidR="00DA531D" w:rsidRDefault="00DA531D"/>
    <w:p w:rsidR="00DA531D" w:rsidRDefault="00DA531D"/>
    <w:p w:rsidR="00DA531D" w:rsidRDefault="00DA531D">
      <w:r>
        <w:t>L’elenco aggiornato consegnato dalla Amministrazione contiene i seguenti istituti: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343"/>
        <w:gridCol w:w="1084"/>
        <w:gridCol w:w="1680"/>
        <w:gridCol w:w="452"/>
        <w:gridCol w:w="2727"/>
        <w:gridCol w:w="3492"/>
      </w:tblGrid>
      <w:tr w:rsidR="00DA531D" w:rsidRPr="004930FE" w:rsidTr="00081C03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DA531D" w:rsidRPr="004930FE" w:rsidRDefault="00DA531D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DA531D" w:rsidRPr="004930FE" w:rsidRDefault="00DA531D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  </w:t>
            </w:r>
            <w:r w:rsidRPr="00081C03">
              <w:rPr>
                <w:rFonts w:cs="Calibri"/>
                <w:sz w:val="18"/>
                <w:szCs w:val="18"/>
              </w:rPr>
              <w:t xml:space="preserve">ACIREALE </w:t>
            </w:r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G. GOZZANO, 8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081C03">
              <w:rPr>
                <w:rFonts w:cs="Calibri"/>
                <w:sz w:val="18"/>
                <w:szCs w:val="18"/>
              </w:rPr>
              <w:t xml:space="preserve">AIROLA </w:t>
            </w:r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CORSO MONTELLA, 16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 </w:t>
            </w:r>
            <w:r w:rsidRPr="00081C03">
              <w:rPr>
                <w:rFonts w:cs="Calibri"/>
                <w:sz w:val="18"/>
                <w:szCs w:val="18"/>
              </w:rPr>
              <w:t xml:space="preserve"> BARI </w:t>
            </w:r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GIULIO PETRONI, 90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85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BOLOGNA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DEI MARCHI, 5/2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  <w:highlight w:val="darkCyan"/>
              </w:rPr>
            </w:pPr>
            <w:hyperlink r:id="rId86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highlight w:val="darkCyan"/>
                  <w:u w:val="none"/>
                </w:rPr>
                <w:t xml:space="preserve">  CAGLIARI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081C03">
              <w:rPr>
                <w:rFonts w:cs="Calibri"/>
                <w:sz w:val="18"/>
                <w:szCs w:val="18"/>
                <w:highlight w:val="darkCyan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081C03">
              <w:rPr>
                <w:rFonts w:cs="Calibri"/>
                <w:sz w:val="18"/>
                <w:szCs w:val="18"/>
                <w:highlight w:val="darkCyan"/>
              </w:rPr>
              <w:t> LOC. SUPEZZU MANNU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87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CALTANISSETTA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Filippo Turati, 46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88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CATANIA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LOC. BICOCCA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89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CATANZARO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PAGLIA, 43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0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FIRENZE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DEGLI ORTI ORICELLARI, 18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1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>  L'AQUILA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ACQUASANTA, 1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2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LECCE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MONTERONI, 43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3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MILANO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CALCHI E TAEGGI, 20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4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NISIDA-NA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NISIDA,59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5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PALERMO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FRANCESCO CILEA,28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DB7CB7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  <w:highlight w:val="darkCyan"/>
              </w:rPr>
            </w:pPr>
          </w:p>
        </w:tc>
        <w:tc>
          <w:tcPr>
            <w:tcW w:w="1680" w:type="dxa"/>
            <w:noWrap/>
            <w:vAlign w:val="bottom"/>
          </w:tcPr>
          <w:p w:rsidR="00DA531D" w:rsidRPr="00DB7CB7" w:rsidRDefault="00DA531D">
            <w:pPr>
              <w:rPr>
                <w:rFonts w:cs="Calibri"/>
                <w:sz w:val="18"/>
                <w:szCs w:val="18"/>
              </w:rPr>
            </w:pPr>
            <w:hyperlink r:id="rId96" w:history="1">
              <w:r w:rsidRPr="00DB7CB7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PONTREMOLI - MS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DB7CB7" w:rsidRDefault="00DA531D">
            <w:pPr>
              <w:rPr>
                <w:rFonts w:cs="Calibri"/>
                <w:sz w:val="18"/>
                <w:szCs w:val="18"/>
              </w:rPr>
            </w:pPr>
            <w:r w:rsidRPr="00DB7CB7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DB7CB7" w:rsidRDefault="00DA531D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DB7CB7">
              <w:rPr>
                <w:rFonts w:cs="Calibri"/>
                <w:sz w:val="18"/>
                <w:szCs w:val="18"/>
                <w:highlight w:val="darkCyan"/>
              </w:rPr>
              <w:t> Via IV Novembre, 15</w:t>
            </w:r>
          </w:p>
        </w:tc>
        <w:tc>
          <w:tcPr>
            <w:tcW w:w="3492" w:type="dxa"/>
            <w:noWrap/>
            <w:vAlign w:val="bottom"/>
          </w:tcPr>
          <w:p w:rsidR="00DA531D" w:rsidRPr="00A669B1" w:rsidRDefault="00DA531D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Deve essere aggiunto in tabella</w:t>
            </w:r>
          </w:p>
          <w:p w:rsidR="00DA531D" w:rsidRPr="00A669B1" w:rsidRDefault="00DA531D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Con &lt;</w:t>
            </w:r>
            <w:r w:rsidRPr="00A669B1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 ID_ISTITUTO__DETENZIONE</w:t>
            </w:r>
            <w:r w:rsidRPr="00A669B1">
              <w:rPr>
                <w:rFonts w:cs="Calibri"/>
                <w:color w:val="000000"/>
                <w:sz w:val="18"/>
                <w:szCs w:val="18"/>
              </w:rPr>
              <w:t>&gt; = “RR04”</w:t>
            </w:r>
          </w:p>
          <w:p w:rsidR="00DA531D" w:rsidRPr="004930FE" w:rsidRDefault="00DA531D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E &lt;</w:t>
            </w:r>
            <w:r w:rsidRPr="00A669B1">
              <w:rPr>
                <w:rFonts w:cs="Calibri"/>
                <w:sz w:val="18"/>
                <w:szCs w:val="18"/>
              </w:rPr>
              <w:t xml:space="preserve"> COD_TIPO_ISTITUTO</w:t>
            </w:r>
            <w:r w:rsidRPr="00A669B1">
              <w:rPr>
                <w:rFonts w:cs="Calibri"/>
                <w:color w:val="000000"/>
                <w:sz w:val="18"/>
                <w:szCs w:val="18"/>
              </w:rPr>
              <w:t>&gt; = “</w:t>
            </w:r>
            <w:smartTag w:uri="urn:schemas-microsoft-com:office:smarttags" w:element="metricconverter">
              <w:smartTagPr>
                <w:attr w:name="ProductID" w:val="48”"/>
              </w:smartTagPr>
              <w:r w:rsidRPr="00A669B1">
                <w:rPr>
                  <w:rFonts w:cs="Calibri"/>
                  <w:color w:val="000000"/>
                  <w:sz w:val="18"/>
                  <w:szCs w:val="18"/>
                </w:rPr>
                <w:t>48”</w:t>
              </w:r>
            </w:smartTag>
            <w:r w:rsidRPr="00A669B1"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7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POTENZA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APPIA, 175/BIS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8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ROMA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G. BARELLAI, 140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99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TORINO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Berruti e Ferreri, 3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A531D" w:rsidRPr="004930FE" w:rsidTr="00081C03">
        <w:trPr>
          <w:trHeight w:val="255"/>
        </w:trPr>
        <w:tc>
          <w:tcPr>
            <w:tcW w:w="343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DA531D" w:rsidRPr="004930FE" w:rsidRDefault="00DA531D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hyperlink r:id="rId100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TREVISO </w:t>
              </w:r>
            </w:hyperlink>
          </w:p>
        </w:tc>
        <w:tc>
          <w:tcPr>
            <w:tcW w:w="452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DA531D" w:rsidRPr="00081C03" w:rsidRDefault="00DA531D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S. BONA NUOVA, 5/C</w:t>
            </w:r>
          </w:p>
        </w:tc>
        <w:tc>
          <w:tcPr>
            <w:tcW w:w="3492" w:type="dxa"/>
            <w:noWrap/>
            <w:vAlign w:val="bottom"/>
          </w:tcPr>
          <w:p w:rsidR="00DA531D" w:rsidRPr="004930FE" w:rsidRDefault="00DA531D" w:rsidP="00EA031A">
            <w:pPr>
              <w:keepNext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:rsidR="00DA531D" w:rsidRPr="006D6DE9" w:rsidRDefault="00DA531D" w:rsidP="00EA031A">
      <w:pPr>
        <w:pStyle w:val="Caption"/>
        <w:rPr>
          <w:u w:val="single"/>
        </w:rPr>
      </w:pPr>
      <w:bookmarkStart w:id="328" w:name="_Ref404084150"/>
      <w:bookmarkStart w:id="329" w:name="_Toc406511984"/>
      <w:r w:rsidRPr="006D6DE9">
        <w:rPr>
          <w:u w:val="single"/>
        </w:rPr>
        <w:t xml:space="preserve">Tabella </w:t>
      </w:r>
      <w:r w:rsidRPr="006D6DE9">
        <w:rPr>
          <w:u w:val="single"/>
        </w:rPr>
        <w:fldChar w:fldCharType="begin"/>
      </w:r>
      <w:r w:rsidRPr="006D6DE9">
        <w:rPr>
          <w:u w:val="single"/>
        </w:rPr>
        <w:instrText xml:space="preserve"> SEQ Tabella \* ARABIC </w:instrText>
      </w:r>
      <w:r w:rsidRPr="006D6DE9">
        <w:rPr>
          <w:u w:val="single"/>
        </w:rPr>
        <w:fldChar w:fldCharType="separate"/>
      </w:r>
      <w:r>
        <w:rPr>
          <w:noProof/>
          <w:u w:val="single"/>
        </w:rPr>
        <w:t>56</w:t>
      </w:r>
      <w:r w:rsidRPr="006D6DE9">
        <w:rPr>
          <w:u w:val="single"/>
        </w:rPr>
        <w:fldChar w:fldCharType="end"/>
      </w:r>
      <w:r w:rsidRPr="006D6DE9">
        <w:rPr>
          <w:u w:val="single"/>
        </w:rPr>
        <w:t xml:space="preserve"> - Nuovo elenco Istituti detentivi minorili</w:t>
      </w:r>
      <w:bookmarkEnd w:id="328"/>
      <w:bookmarkEnd w:id="329"/>
    </w:p>
    <w:p w:rsidR="00DA531D" w:rsidRDefault="00DA531D">
      <w:r>
        <w:t>Le informazioni evidenziate in verde devono essere aggiornate nella tabella &lt;ISTITUTO_DETENZIONE&gt;.</w:t>
      </w:r>
    </w:p>
    <w:p w:rsidR="00DA531D" w:rsidRDefault="00DA531D" w:rsidP="00B738CF">
      <w:pPr>
        <w:spacing w:after="0" w:line="240" w:lineRule="auto"/>
        <w:jc w:val="both"/>
      </w:pPr>
      <w:r>
        <w:t xml:space="preserve">Attualmente le informazioni delle </w:t>
      </w:r>
      <w:r w:rsidRPr="00B662FE">
        <w:rPr>
          <w:b/>
        </w:rPr>
        <w:t>Procure presso il Tribunale per i minorenni</w:t>
      </w:r>
      <w:r>
        <w:t xml:space="preserve"> sono contenute nella tabella &lt;UFFICI&gt; con campo &lt;COD_TIPO_UFFICIO &gt; = “PMM”:</w:t>
      </w:r>
    </w:p>
    <w:tbl>
      <w:tblPr>
        <w:tblW w:w="5028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6"/>
        <w:gridCol w:w="1231"/>
        <w:gridCol w:w="1262"/>
        <w:gridCol w:w="2327"/>
        <w:gridCol w:w="626"/>
        <w:gridCol w:w="1096"/>
        <w:gridCol w:w="2925"/>
      </w:tblGrid>
      <w:tr w:rsidR="00DA531D" w:rsidRPr="00886290" w:rsidTr="0073570F">
        <w:trPr>
          <w:trHeight w:val="300"/>
          <w:tblHeader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886290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886290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886290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886290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886290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886290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886290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886290" w:rsidTr="0073570F">
        <w:trPr>
          <w:trHeight w:val="36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C.SO MAZZINI,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071 - 200173 (CENTRALINO)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PROCMIN.ANCONA@GIUSTIZIA.IT</w:t>
            </w:r>
          </w:p>
        </w:tc>
      </w:tr>
      <w:tr w:rsidR="00DA531D" w:rsidRPr="00886290" w:rsidTr="0073570F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080-5741717 /  5741716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PROCMIN.BARI@GIUSTIZIA.IT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051 - 2964811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PROCMIN.BOLOGNA@GIUSTIZIA.IT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CORSO LIBERTA',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0471 - 226433 / 226432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PROCMIN.BOLZANO@GIUSTIZIA.IT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030 - 2421832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PROCMIN.BRESCIA@GIUSTIZIA.IT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DANTE,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070-34921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PROCMIN.CAGLIARI@GIUSTIZIA.IT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0934-597340 / 597337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PROCMIN.CALTANISSETTA@GIUSTIZIA.IT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0874 - 90147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PROCMIN.CAMPOBASSO@GIUSTIZIA.IT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95123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095-7240113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PROCMIN.CATANIA@GIUSTIZIA.IT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0961-517211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PROCMIN.CATANZARO@GIUSTIZIA.IT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055 - 267296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PROCMIN.FIRENZE@GIUSTIZIA.IT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4 NOVEMBRE, 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010 - 586440 / 587506 / 594117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PROCMIN.GENOVA@GIUSTIZIA.IT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0862 - 25372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PROCMIN.LAQUILA@GIUSTIZIA.IT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GRAMSCI, 1-2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0832-462111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PROCMIN.LECCE@GIUSTIZIA.IT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090-2928088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PROCMIN.MESSINA@GIUSTIZIA.IT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02 - 467581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PROCMIN.MILANO@GIUSTIZIA.IT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081-7447111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PROCMIN.NAPOLI@GIUSTIZIA.IT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08205301203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091-6824738 / 6824641 / 6813142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PROCMIN.PALERMO@GIUSTIZIA.IT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PROCMIN.PERUGIA@GIUSTIZIA.IT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APPIA, 175 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0971-55544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PROCMIN.POTENZA@GIUSTIZIA.IT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0965-23825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PROCMIN.REGGIOCALABRIA@GIUSTIZIA.IT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06-6889601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PROCMIN.ROMA@GIUSTIZIA.IT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089-231297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PROCMIN.SALERNO@GIUSTIZIA.IT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PROCMIN.SASSARI@GIUSTIZIA.IT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099-7343111 (CENTRALINO UFFICI GIUDIZIARI) / 7343569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PROCMIN.TARANTO@GIUSTIZIA.IT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011-6195801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PROCMIN.TORINO@GIUSTIZIA.IT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0461 - 220111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PROCMIN.TRENTO@GIUSTIZIA.IT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PROCMIN.TRIESTE@GIUSTIZIA.IT</w:t>
            </w:r>
          </w:p>
        </w:tc>
      </w:tr>
      <w:tr w:rsidR="00DA531D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FORTE MARGHERA VENEZIA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041 - 5066311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86290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PROCMIN.VENEZIA@GIUSTIZIA.IT</w:t>
            </w:r>
          </w:p>
        </w:tc>
      </w:tr>
    </w:tbl>
    <w:p w:rsidR="00DA531D" w:rsidRPr="00D919CA" w:rsidRDefault="00DA531D" w:rsidP="00551556">
      <w:pPr>
        <w:pStyle w:val="Caption"/>
        <w:rPr>
          <w:u w:val="single"/>
        </w:rPr>
      </w:pPr>
      <w:bookmarkStart w:id="330" w:name="_Toc406511985"/>
      <w:r w:rsidRPr="00D919CA">
        <w:rPr>
          <w:u w:val="single"/>
        </w:rPr>
        <w:t xml:space="preserve">Tabella </w:t>
      </w:r>
      <w:r w:rsidRPr="00D919CA">
        <w:rPr>
          <w:u w:val="single"/>
        </w:rPr>
        <w:fldChar w:fldCharType="begin"/>
      </w:r>
      <w:r w:rsidRPr="00D919CA">
        <w:rPr>
          <w:u w:val="single"/>
        </w:rPr>
        <w:instrText xml:space="preserve"> SEQ Tabella \* ARABIC </w:instrText>
      </w:r>
      <w:r w:rsidRPr="00D919CA">
        <w:rPr>
          <w:u w:val="single"/>
        </w:rPr>
        <w:fldChar w:fldCharType="separate"/>
      </w:r>
      <w:r>
        <w:rPr>
          <w:noProof/>
          <w:u w:val="single"/>
        </w:rPr>
        <w:t>57</w:t>
      </w:r>
      <w:r w:rsidRPr="00D919CA">
        <w:rPr>
          <w:u w:val="single"/>
        </w:rPr>
        <w:fldChar w:fldCharType="end"/>
      </w:r>
      <w:r w:rsidRPr="00D919CA">
        <w:rPr>
          <w:u w:val="single"/>
        </w:rPr>
        <w:t xml:space="preserve"> - Elenco Procure presso Tribunale per i minorenni</w:t>
      </w:r>
      <w:bookmarkEnd w:id="330"/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551556">
      <w:r>
        <w:t>L’elenco aggiornato consegnato dalla Amministrazione contiene le seguenti Procure presso il Tribunale per i minorenni:</w:t>
      </w: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DA531D" w:rsidRPr="00551556" w:rsidTr="00886290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CAVORCHIE, 1/D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 xml:space="preserve">  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60123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071.200173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procmin.ancona@giustizia.it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  <w:r w:rsidRPr="00886290">
                <w:rPr>
                  <w:rFonts w:cs="Calibri"/>
                  <w:sz w:val="16"/>
                  <w:szCs w:val="16"/>
                  <w:lang w:eastAsia="it-IT"/>
                </w:rPr>
                <w:t>BARI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TOMMASO FIORE, 49/D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080.5741717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080.5741716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procmin.bari@giustizia.it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DEL PRATELLO, 36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051.264895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procmin.bologna@giustizia.it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CORSO LIBERTA', 23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0471.226111 0471.226433 0471.226432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procmin.bolzano@giustizia.it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25125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030.2421832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procmin.brescia@giustizia.it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DANTE, 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09127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070.34921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procmin.cagliari@giustizia.it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F. TURATI, 46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0934.597337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0934.597340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procmin.caltanissetta@giustizia.it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PRINCIPE DI PIEMONTE, 45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0874.43181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procmin.campobasso@giustizia.it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8C3635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highlight w:val="darkCyan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 VIA R. FRANCHETTI, 62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8C3635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highlight w:val="darkCyan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  95131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095.7240113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095.7240111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procmin.catania@giustizia.it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CATANZARO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0961.517211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procmin.catanzaro@giustizia.it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DELLA SCALA, 79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50123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055.267296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procmin.firenze@giustizia.it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IV NOVEMBRE, 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 xml:space="preserve">  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16129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010.587506- 010.586440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procmin.genova@giustizia.it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0862.25372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procmin.laquila@giustizia.it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DALMAZIO BIRAGO, S.N.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0832.2111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procmin.lecce@giustizia.it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090.2928088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procmin.messina@giustizia.it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G. LEOPARDI, 18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20123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02.467581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procmin.milano@giustizia.it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NAPOLI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081.7447111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procmin.napoli@giustizia.it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PRINCIPE DI PALAGONIA, 135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90145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091.6824738 091.6824641 091.6813142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procmin.palermo@giustizia.it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PERUGIA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075.506311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procmin.perugia@giustizia.it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0971.55544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procmin.potenza@giustizia.it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MARSALA, 13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89133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0965.23825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procmin.reggiocalabria@giustizia.it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ROMA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DEI BRESCIANI, 32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00186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06.6889601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procmin.roma@giustizia.it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LARGO S. TOMMASO D'AQUINO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089.2570111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procmin.salerno@giustizia.it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Strada prov.le Sassari/Ittiri Km 0.500 Loc. Piandanna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079.2637245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procmin.sassari@giustizia.it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DUOMO - PALAZZO S. CHIARA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099.7343111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procmin.taranto@giustizia.it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CORSO UNIONE SOVIETICA, 325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011.6195801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procmin.torino@giustizia.it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ROSMINI, 71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0461.220111 0461.2202229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procmin.trento@giustizia.it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Foro Ulpiano, 1 c/o Tribunale Ordinario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> 040.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7792111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procmin.trieste@giustizia.it </w:t>
              </w:r>
            </w:hyperlink>
          </w:p>
        </w:tc>
      </w:tr>
      <w:tr w:rsidR="00DA531D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886290" w:rsidRDefault="00DA531D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BISSA - MESTRE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531D" w:rsidRPr="00551556" w:rsidRDefault="00DA531D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041.5066311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DA531D" w:rsidRPr="00551556" w:rsidRDefault="00DA531D" w:rsidP="00551556">
            <w:pPr>
              <w:keepNext/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procmin.venezia@giustizia.it </w:t>
              </w:r>
            </w:hyperlink>
          </w:p>
        </w:tc>
      </w:tr>
    </w:tbl>
    <w:p w:rsidR="00DA531D" w:rsidRPr="006D6DE9" w:rsidRDefault="00DA531D" w:rsidP="00551556">
      <w:pPr>
        <w:pStyle w:val="Caption"/>
        <w:rPr>
          <w:u w:val="single"/>
        </w:rPr>
      </w:pPr>
      <w:bookmarkStart w:id="331" w:name="_Ref404084388"/>
      <w:bookmarkStart w:id="332" w:name="_Toc406511986"/>
      <w:r w:rsidRPr="006D6DE9">
        <w:rPr>
          <w:u w:val="single"/>
        </w:rPr>
        <w:t xml:space="preserve">Tabella </w:t>
      </w:r>
      <w:r w:rsidRPr="006D6DE9">
        <w:rPr>
          <w:u w:val="single"/>
        </w:rPr>
        <w:fldChar w:fldCharType="begin"/>
      </w:r>
      <w:r w:rsidRPr="006D6DE9">
        <w:rPr>
          <w:u w:val="single"/>
        </w:rPr>
        <w:instrText xml:space="preserve"> SEQ Tabella \* ARABIC </w:instrText>
      </w:r>
      <w:r w:rsidRPr="006D6DE9">
        <w:rPr>
          <w:u w:val="single"/>
        </w:rPr>
        <w:fldChar w:fldCharType="separate"/>
      </w:r>
      <w:r>
        <w:rPr>
          <w:noProof/>
          <w:u w:val="single"/>
        </w:rPr>
        <w:t>58</w:t>
      </w:r>
      <w:r w:rsidRPr="006D6DE9">
        <w:rPr>
          <w:u w:val="single"/>
        </w:rPr>
        <w:fldChar w:fldCharType="end"/>
      </w:r>
      <w:r w:rsidRPr="006D6DE9">
        <w:rPr>
          <w:u w:val="single"/>
        </w:rPr>
        <w:t xml:space="preserve"> - Nuovo elenco Procure presso Tribunale per i minorenni</w:t>
      </w:r>
      <w:bookmarkEnd w:id="331"/>
      <w:bookmarkEnd w:id="332"/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750135">
      <w:pPr>
        <w:spacing w:after="0" w:line="240" w:lineRule="auto"/>
        <w:jc w:val="both"/>
      </w:pPr>
      <w:r>
        <w:t>Le informazioni evidenziate in verde devono essere aggiornate nella tabella &lt;UFFICI&gt;.</w:t>
      </w:r>
    </w:p>
    <w:p w:rsidR="00DA531D" w:rsidRDefault="00DA531D" w:rsidP="00750135">
      <w:pPr>
        <w:spacing w:after="0" w:line="240" w:lineRule="auto"/>
        <w:jc w:val="both"/>
      </w:pPr>
      <w:r>
        <w:t xml:space="preserve">Attualmente le informazioni dei  </w:t>
      </w:r>
      <w:r w:rsidRPr="00B662FE">
        <w:rPr>
          <w:b/>
        </w:rPr>
        <w:t>Tribunale per i minorenni</w:t>
      </w:r>
      <w:r>
        <w:t xml:space="preserve"> sono contenute nella tabella &lt;UFFICI&gt; con campo &lt;COD_TIPO_UFFICIO&gt; = “DIBM”:</w:t>
      </w:r>
    </w:p>
    <w:p w:rsidR="00DA531D" w:rsidRPr="00B1715F" w:rsidRDefault="00DA531D" w:rsidP="00B1715F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89"/>
      </w:tblGrid>
      <w:tr w:rsidR="00DA531D" w:rsidRPr="00551556" w:rsidTr="00750135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CAVORCHIE, 1/D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071 - 204546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TRIBMIN.ANCONA@GIUSTIZIA.IT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080-5744133 /  5741658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TRIBMIN.BARI@GIUSTIZIA.IT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051 - 2964880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750135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TRIBMIN.BOLOGNA@GIUSTIZIA.IT ADOZIONI.CIVILE.TRIBMIN.BOLOGNA@GIUSTIZIA.IT   GIPGUP.TIBMIN.BOLOGNA@GIUSTIZIA.IT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C.SO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0471 - 226111 (CENTRALINO)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TRIBMIN.BOLZANO@GIUSTIZIA.IT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030 - 2420151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TRIBMIN.BRESCIA@GIUSTIZIA.IT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070-34921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TRIBMIN.CAGLIARI@GIUSTIZIA.IT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0934-597339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TRIBMIN.CALTANISSETTA@GIUSTIZIA.IT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0874 - 90143 / 90145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TRIBMIN.CAMPOBASSO@GIUSTIZIA.IT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95131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095-7240112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TRIBMIN.CATANIA@GIUSTIZIA.IT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PAGLIA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0961-517111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TRIBMIN.CATANZARO@GIUSTIZIA.IT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055 - 267295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TRIBMIN.FIRENZE@GIUSTIZIA.IT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010 - 596191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TRIBMIN.GENOVA@GIUSTIZIA.IT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0862 - 420083 / 420341 / 420342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TRIBMIN.LAQUILA@GIUSTIZIA.IT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GRAMSCI, 1-3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0832-461111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TRIBMIN.LECCE@GIUSTIZIA.IT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090-2937370 / 2937391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TRIBMIN.MESSINA@GIUSTIZIA.IT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02 - 4672230 / 4672231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TRIBMIN.MILANO@GIUSTIZIA.IT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081-7449111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TRIBMIN.NAPOLI@GIUSTIZIA.IT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091-6813067 / 6817360 / 6823863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TRIBMIN.PALERMO@GIUSTIZIA.IT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MARTIRI DEI LAGER, 65 (SCALA B)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TRIBMIN.PERUGIA@GIUSTIZIA.IT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0971-52071 / 55258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TRIBMIN.POTENZA@GIUSTIZIA.IT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0965-812987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TRIBMIN.REGGIOCALABRIA@GIUSTIZIA.IT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06-688931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TRIBMIN.ROMA@GIUSTIZIA.IT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089-254251 / 231184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TRIBMIN.SALERNO@GIUSTIZIA.IT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079-2637200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TRIBMIN.SASSARI@GIUSTIZIA.IT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099-7343111 (CENTRALINO UFFICI GIUDIZIARI) / 7343558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TRIBMIN.TARANTO@GIUSTIZIA.IT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011-6195701 / 6195711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0461 - 234736 / 237221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TRIBMIN.TRENTO@GIUSTIZIA.IT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TRIBMIN.TRIESTE@GIUSTIZIA.IT</w:t>
            </w:r>
          </w:p>
        </w:tc>
      </w:tr>
      <w:tr w:rsidR="00DA531D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BISSA S.N. - MESTRE (VE)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36631" w:rsidRDefault="00DA531D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30172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041 - 5066212 / 041- 5066111 (CENTRALINO - NON ANCORA ATTIVO)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750135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TRIBMIN.VENEZIA@GIUSTIZIA.IT</w:t>
            </w:r>
          </w:p>
        </w:tc>
      </w:tr>
    </w:tbl>
    <w:p w:rsidR="00DA531D" w:rsidRPr="00D919CA" w:rsidRDefault="00DA531D" w:rsidP="00D05736">
      <w:pPr>
        <w:pStyle w:val="Caption"/>
        <w:rPr>
          <w:u w:val="single"/>
        </w:rPr>
      </w:pPr>
      <w:bookmarkStart w:id="333" w:name="_Toc406511987"/>
      <w:r w:rsidRPr="00D919CA">
        <w:rPr>
          <w:u w:val="single"/>
        </w:rPr>
        <w:t xml:space="preserve">Tabella </w:t>
      </w:r>
      <w:r w:rsidRPr="00D919CA">
        <w:rPr>
          <w:u w:val="single"/>
        </w:rPr>
        <w:fldChar w:fldCharType="begin"/>
      </w:r>
      <w:r w:rsidRPr="00D919CA">
        <w:rPr>
          <w:u w:val="single"/>
        </w:rPr>
        <w:instrText xml:space="preserve"> SEQ Tabella \* ARABIC </w:instrText>
      </w:r>
      <w:r w:rsidRPr="00D919CA">
        <w:rPr>
          <w:u w:val="single"/>
        </w:rPr>
        <w:fldChar w:fldCharType="separate"/>
      </w:r>
      <w:r>
        <w:rPr>
          <w:noProof/>
          <w:u w:val="single"/>
        </w:rPr>
        <w:t>59</w:t>
      </w:r>
      <w:r w:rsidRPr="00D919CA">
        <w:rPr>
          <w:u w:val="single"/>
        </w:rPr>
        <w:fldChar w:fldCharType="end"/>
      </w:r>
      <w:r w:rsidRPr="00D919CA">
        <w:rPr>
          <w:u w:val="single"/>
        </w:rPr>
        <w:t xml:space="preserve"> - Elenco Tribunali per i minorenni</w:t>
      </w:r>
      <w:bookmarkEnd w:id="333"/>
    </w:p>
    <w:p w:rsidR="00DA531D" w:rsidRDefault="00DA531D" w:rsidP="00534094">
      <w:pPr>
        <w:spacing w:after="0" w:line="240" w:lineRule="auto"/>
        <w:jc w:val="both"/>
      </w:pPr>
      <w:r>
        <w:t xml:space="preserve">L’elenco del  </w:t>
      </w:r>
      <w:r w:rsidRPr="00E16898">
        <w:t>Magistrato di Sorveglianza per i minorenni</w:t>
      </w:r>
      <w:r>
        <w:t xml:space="preserve"> e L’elenco del  </w:t>
      </w:r>
      <w:r w:rsidRPr="00E16898">
        <w:t>Tribunale per i  Minorenni in funzione di Tribunale di Sorveglianza</w:t>
      </w:r>
      <w:r>
        <w:t xml:space="preserve">  devono essere popolato con i seguenti valori:</w:t>
      </w:r>
    </w:p>
    <w:p w:rsidR="00DA531D" w:rsidRPr="00B1715F" w:rsidRDefault="00DA531D" w:rsidP="00534094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08"/>
        <w:gridCol w:w="2977"/>
      </w:tblGrid>
      <w:tr w:rsidR="00DA531D" w:rsidRPr="00551556" w:rsidTr="00D05736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59" w:history="1">
              <w:r w:rsidRPr="00D05736">
                <w:rPr>
                  <w:color w:val="000000"/>
                  <w:sz w:val="16"/>
                  <w:szCs w:val="16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CC24F4">
              <w:rPr>
                <w:rFonts w:cs="Calibri"/>
                <w:color w:val="000000"/>
                <w:sz w:val="16"/>
                <w:szCs w:val="16"/>
                <w:highlight w:val="darkCyan"/>
              </w:rPr>
              <w:t>VIA CAVORCHIE, 1/C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60121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CC24F4">
              <w:rPr>
                <w:rFonts w:cs="Calibri"/>
                <w:color w:val="000000"/>
                <w:sz w:val="16"/>
                <w:szCs w:val="16"/>
                <w:highlight w:val="darkCyan"/>
              </w:rPr>
              <w:t>071.20898603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tribmin.ancona@giustizia.it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1" w:history="1">
              <w:r w:rsidRPr="00D05736">
                <w:rPr>
                  <w:color w:val="000000"/>
                  <w:sz w:val="16"/>
                  <w:szCs w:val="16"/>
                </w:rPr>
                <w:t>  BARI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080.5744133 - 080.5744357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tribmin.bari@giustizia.it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3" w:history="1">
              <w:r w:rsidRPr="00D05736">
                <w:rPr>
                  <w:color w:val="000000"/>
                  <w:sz w:val="16"/>
                  <w:szCs w:val="16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40122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051.2964880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tribmin.bologna@giustizia.it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5" w:history="1">
              <w:r w:rsidRPr="00D05736">
                <w:rPr>
                  <w:color w:val="000000"/>
                  <w:sz w:val="16"/>
                  <w:szCs w:val="16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CORSO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39100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0471.226111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tribmin.bolzano@giustizia.it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7" w:history="1">
              <w:r w:rsidRPr="00D05736">
                <w:rPr>
                  <w:color w:val="000000"/>
                  <w:sz w:val="16"/>
                  <w:szCs w:val="16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25125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030.2420151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tribmin.brescia@giustizia.it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9" w:history="1">
              <w:r w:rsidRPr="00D05736">
                <w:rPr>
                  <w:color w:val="000000"/>
                  <w:sz w:val="16"/>
                  <w:szCs w:val="16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09127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070.34921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tribmin.cagliari@giustizia.it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1" w:history="1">
              <w:r w:rsidRPr="00D05736">
                <w:rPr>
                  <w:color w:val="000000"/>
                  <w:sz w:val="16"/>
                  <w:szCs w:val="16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0934.597339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tribmin.caltanissetta@giustizia.it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3" w:history="1">
              <w:r w:rsidRPr="00D05736">
                <w:rPr>
                  <w:color w:val="000000"/>
                  <w:sz w:val="16"/>
                  <w:szCs w:val="16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86100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0874.43181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tribmin.campobasso@giustizia.it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5" w:history="1">
              <w:r w:rsidRPr="00D05736">
                <w:rPr>
                  <w:color w:val="000000"/>
                  <w:sz w:val="16"/>
                  <w:szCs w:val="16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R.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95123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095.7240112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tribmin.catania@giustizia.it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7" w:history="1">
              <w:r w:rsidRPr="00D05736">
                <w:rPr>
                  <w:color w:val="000000"/>
                  <w:sz w:val="16"/>
                  <w:szCs w:val="16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0961.517111 - 0961.517163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tribmin.catanzaro@giustizia.it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9" w:history="1">
              <w:r w:rsidRPr="00D05736">
                <w:rPr>
                  <w:color w:val="000000"/>
                  <w:sz w:val="16"/>
                  <w:szCs w:val="16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50123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055.267295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tribmin.firenze@giustizia.it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1" w:history="1">
              <w:r w:rsidRPr="00D05736">
                <w:rPr>
                  <w:color w:val="000000"/>
                  <w:sz w:val="16"/>
                  <w:szCs w:val="16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16121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010.596191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tribmin.genova@giustizia.it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3" w:history="1">
              <w:r w:rsidRPr="00D05736">
                <w:rPr>
                  <w:color w:val="000000"/>
                  <w:sz w:val="16"/>
                  <w:szCs w:val="16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67100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0862.4841200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tribmin.laquila@giustizia.it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5" w:history="1">
              <w:r w:rsidRPr="00D05736">
                <w:rPr>
                  <w:color w:val="000000"/>
                  <w:sz w:val="16"/>
                  <w:szCs w:val="16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VIA DALMAZIO BIRAGO, S.N.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0832.2131 337/827743 (ore ufficio)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tribmin.lecce@giustizia.it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7" w:history="1">
              <w:r w:rsidRPr="00D05736">
                <w:rPr>
                  <w:color w:val="000000"/>
                  <w:sz w:val="16"/>
                  <w:szCs w:val="16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98124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090.2937370 - 090.2937391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tribmin.messina@giustizia.it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9" w:history="1">
              <w:r w:rsidRPr="00D05736">
                <w:rPr>
                  <w:color w:val="000000"/>
                  <w:sz w:val="16"/>
                  <w:szCs w:val="16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G.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20123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02.46721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tribmin.milano@giustizia.it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1" w:history="1">
              <w:r w:rsidRPr="00D05736">
                <w:rPr>
                  <w:color w:val="000000"/>
                  <w:sz w:val="16"/>
                  <w:szCs w:val="16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80131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081.7449111-7447312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tribmin.napoli@giustizia.it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3" w:history="1">
              <w:r w:rsidRPr="00D05736">
                <w:rPr>
                  <w:color w:val="000000"/>
                  <w:sz w:val="16"/>
                  <w:szCs w:val="16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90145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091.6813067 - 6817360 - 6823863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tribmin.palermo@giustizia.it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5" w:history="1">
              <w:r w:rsidRPr="00D05736">
                <w:rPr>
                  <w:color w:val="000000"/>
                  <w:sz w:val="16"/>
                  <w:szCs w:val="16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06128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075.506311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tribmin.perugia@giustizia.it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7" w:history="1">
              <w:r w:rsidRPr="00D05736">
                <w:rPr>
                  <w:color w:val="000000"/>
                  <w:sz w:val="16"/>
                  <w:szCs w:val="16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85100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0971.52071 - 0971.55258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tribmin.potenza@giustizia.it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9" w:history="1">
              <w:r w:rsidRPr="00D05736">
                <w:rPr>
                  <w:color w:val="000000"/>
                  <w:sz w:val="16"/>
                  <w:szCs w:val="16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89133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0965.812987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tribmin.reggiocalabria@giustizia.it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1" w:history="1">
              <w:r w:rsidRPr="00D05736">
                <w:rPr>
                  <w:color w:val="000000"/>
                  <w:sz w:val="16"/>
                  <w:szCs w:val="16"/>
                </w:rPr>
                <w:t>  ROMA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00186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06.688931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tribmin.roma@giustizia.it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3" w:history="1">
              <w:r w:rsidRPr="00D05736">
                <w:rPr>
                  <w:color w:val="000000"/>
                  <w:sz w:val="16"/>
                  <w:szCs w:val="16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089.254251 - 089.231184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tribmin.salerno@giustizia.it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5" w:history="1">
              <w:r w:rsidRPr="00D05736">
                <w:rPr>
                  <w:color w:val="000000"/>
                  <w:sz w:val="16"/>
                  <w:szCs w:val="16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Strada prov.le Sassari/Ittiri Km 0.500 Loc. Piandanna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079.2637200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tribmin.sassari@giustizia.it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7" w:history="1">
              <w:r w:rsidRPr="00D05736">
                <w:rPr>
                  <w:color w:val="000000"/>
                  <w:sz w:val="16"/>
                  <w:szCs w:val="16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DUOMO - PALAZZO S. 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099.7343111/7343558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tribmin.taranto@giustizia.it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9" w:history="1">
              <w:r w:rsidRPr="00D05736">
                <w:rPr>
                  <w:color w:val="000000"/>
                  <w:sz w:val="16"/>
                  <w:szCs w:val="16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CORSO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10135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011-6195701 - 011.6195711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tribmin.torino@giustizia.it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1" w:history="1">
              <w:r w:rsidRPr="00D05736">
                <w:rPr>
                  <w:color w:val="000000"/>
                  <w:sz w:val="16"/>
                  <w:szCs w:val="16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0461.234736 - 0461.237221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tribmin.trento@giustizia.it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750135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3" w:history="1">
              <w:r w:rsidRPr="00D05736">
                <w:rPr>
                  <w:color w:val="000000"/>
                  <w:sz w:val="16"/>
                  <w:szCs w:val="16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Foro Ulpiano, 1 c/o Tribunale Ordinario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34121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040.7792111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tribmin.trieste@giustizia.it </w:t>
              </w:r>
            </w:hyperlink>
          </w:p>
        </w:tc>
      </w:tr>
      <w:tr w:rsidR="00DA531D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DA531D" w:rsidRPr="00D05736" w:rsidRDefault="00DA531D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5" w:history="1">
              <w:r w:rsidRPr="00D05736">
                <w:rPr>
                  <w:color w:val="000000"/>
                  <w:sz w:val="16"/>
                  <w:szCs w:val="16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 xml:space="preserve">  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37173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041.5066212 / 101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D05736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tribmin.venezia@giustizia.it </w:t>
              </w:r>
            </w:hyperlink>
          </w:p>
        </w:tc>
      </w:tr>
    </w:tbl>
    <w:p w:rsidR="00DA531D" w:rsidRPr="006D6DE9" w:rsidRDefault="00DA531D" w:rsidP="00D05736">
      <w:pPr>
        <w:pStyle w:val="Caption"/>
        <w:rPr>
          <w:u w:val="single"/>
        </w:rPr>
      </w:pPr>
      <w:bookmarkStart w:id="334" w:name="_Ref404084448"/>
      <w:bookmarkStart w:id="335" w:name="_Toc406511988"/>
      <w:r w:rsidRPr="006D6DE9">
        <w:rPr>
          <w:u w:val="single"/>
        </w:rPr>
        <w:t xml:space="preserve">Tabella </w:t>
      </w:r>
      <w:r w:rsidRPr="006D6DE9">
        <w:rPr>
          <w:u w:val="single"/>
        </w:rPr>
        <w:fldChar w:fldCharType="begin"/>
      </w:r>
      <w:r w:rsidRPr="006D6DE9">
        <w:rPr>
          <w:u w:val="single"/>
        </w:rPr>
        <w:instrText xml:space="preserve"> SEQ Tabella \* ARABIC </w:instrText>
      </w:r>
      <w:r w:rsidRPr="006D6DE9">
        <w:rPr>
          <w:u w:val="single"/>
        </w:rPr>
        <w:fldChar w:fldCharType="separate"/>
      </w:r>
      <w:r>
        <w:rPr>
          <w:noProof/>
          <w:u w:val="single"/>
        </w:rPr>
        <w:t>60</w:t>
      </w:r>
      <w:r w:rsidRPr="006D6DE9">
        <w:rPr>
          <w:u w:val="single"/>
        </w:rPr>
        <w:fldChar w:fldCharType="end"/>
      </w:r>
      <w:r w:rsidRPr="006D6DE9">
        <w:rPr>
          <w:u w:val="single"/>
        </w:rPr>
        <w:t xml:space="preserve"> – Nuovo elenco Tribunali per i minorenni</w:t>
      </w:r>
      <w:bookmarkEnd w:id="334"/>
      <w:bookmarkEnd w:id="335"/>
    </w:p>
    <w:p w:rsidR="00DA531D" w:rsidRDefault="00DA531D" w:rsidP="00470634">
      <w:pPr>
        <w:spacing w:after="0" w:line="240" w:lineRule="auto"/>
        <w:jc w:val="both"/>
      </w:pPr>
      <w:r>
        <w:t>Gli  Uffici  servizi  sociali m</w:t>
      </w:r>
      <w:r w:rsidRPr="00E16898">
        <w:t>inorenni</w:t>
      </w:r>
      <w:r>
        <w:t xml:space="preserve"> (</w:t>
      </w:r>
      <w:r w:rsidRPr="00B662FE">
        <w:rPr>
          <w:b/>
        </w:rPr>
        <w:t>USSM</w:t>
      </w:r>
      <w:r>
        <w:t xml:space="preserve">) svolgono attività/funzionalità molto simili agli </w:t>
      </w:r>
      <w:hyperlink r:id="rId217" w:history="1">
        <w:r>
          <w:t>U</w:t>
        </w:r>
        <w:r w:rsidRPr="00AA211F">
          <w:t xml:space="preserve">ffici per l'esecuzione penale esterna </w:t>
        </w:r>
      </w:hyperlink>
      <w:r>
        <w:t>(UEPE) dell’ambito degli uffici per i maggiorenni.</w:t>
      </w:r>
    </w:p>
    <w:p w:rsidR="00DA531D" w:rsidRDefault="00DA531D" w:rsidP="00470634">
      <w:pPr>
        <w:spacing w:after="0" w:line="240" w:lineRule="auto"/>
        <w:jc w:val="both"/>
      </w:pPr>
      <w:r>
        <w:t>Attualmente le informazioni degli UEPE sono contenute nella tabella &lt;Ufficio&gt; aventi &lt;COD_TIPO_UFFICIO&gt; uguale a “UEPE” ed a ”UEPESS” per le sedi distaccate.</w:t>
      </w:r>
    </w:p>
    <w:p w:rsidR="00DA531D" w:rsidRDefault="00DA531D" w:rsidP="00470634">
      <w:pPr>
        <w:spacing w:after="0" w:line="240" w:lineRule="auto"/>
        <w:jc w:val="both"/>
      </w:pPr>
      <w:r>
        <w:t xml:space="preserve">In modo analogo gli USSM devono essere inseriti nella tabella &lt;Ufficio&gt; con &lt;COD_TIPO_UFFICIO&gt; uguale a “USSM”. </w:t>
      </w:r>
    </w:p>
    <w:p w:rsidR="00DA531D" w:rsidRDefault="00DA531D" w:rsidP="00470634">
      <w:pPr>
        <w:spacing w:after="0" w:line="240" w:lineRule="auto"/>
        <w:jc w:val="both"/>
      </w:pPr>
      <w:r>
        <w:t>Per le sedi distaccate il &lt;COD_TIPO_UFFICIO&gt; deve essere uguale a “USSMSS”.</w:t>
      </w:r>
    </w:p>
    <w:p w:rsidR="00DA531D" w:rsidRDefault="00DA531D" w:rsidP="00470634">
      <w:pPr>
        <w:spacing w:after="0" w:line="240" w:lineRule="auto"/>
        <w:jc w:val="both"/>
      </w:pPr>
      <w:r w:rsidRPr="00A669B1">
        <w:t>I codici ufficio corretti degli USSM e degli USSMSS sono stati forniti dall’Ammistrazione.</w:t>
      </w:r>
      <w:r>
        <w:t xml:space="preserve"> </w:t>
      </w:r>
    </w:p>
    <w:p w:rsidR="00DA531D" w:rsidRDefault="00DA531D" w:rsidP="00470634">
      <w:pPr>
        <w:spacing w:after="0" w:line="240" w:lineRule="auto"/>
        <w:jc w:val="both"/>
      </w:pPr>
      <w:r>
        <w:t>L’elenco degli  USSM deve essere popolato con i seguenti valori:</w:t>
      </w:r>
    </w:p>
    <w:p w:rsidR="00DA531D" w:rsidRPr="005F050D" w:rsidRDefault="00DA531D" w:rsidP="00385EF3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DA531D" w:rsidRPr="00551556" w:rsidTr="005F050D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DA531D" w:rsidRPr="00551556" w:rsidRDefault="00DA531D" w:rsidP="005F050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1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AMENDOLA, 172/C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70126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080.5481555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1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ussm.bari.dgm@giustizia.it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BOLOGNA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DEL PRATELLO, 34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051.266419 - 238478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ussm.bologna.dgm@giustizia.it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BOLZANO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PIAZZA VITTORIA,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0471.262854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ussm.bolzano.dgm@giustizia.it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BRESCIA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25124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030.2424071-221445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ussm.brescia.dgm@giustizia.it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CAGLIARI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SONNINO,184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09128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070.401981 - 070.401982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ussm.cagliari.dgm@giustizia.it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CALTANISSETTA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0934.551372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ussm.caltanissetta.dgm@giustizia.it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>  CAMPOBASSO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PRINCIPE DI PIEMONTE, 61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0874.47761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ussm.campobasso.dgm@giustizia.it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CATANIA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PIAZZA DELLA REPUBBLICA, 31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95129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095.535566 - 095.532379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ussm.catania.dgm@giustizia.it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0961.517511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ussm.catanzaro.dgm@giustizia.it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FIRENZE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BOLOGNESE, 86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50139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055.471826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ussm.firenze.dgm@giustizia.it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PASSO FRUGONI, 4/3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010.541771 - 5451575 - 543675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ussm.genova.dgm@giustizia.it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0862.483745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ussm.laquila.dgm@giustizia.it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0832.246919 - 241880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ussm.lecce.dgm@giustizia.it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MESSINA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090.2921270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ussm.messina.dgm@giustizia.it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MILANO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G.SPAGLIARDI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20152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02.414901 - 41490302-304-306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ussm.milano.dgm@giustizia.it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081.7448271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ussm.napoli.dgm@giustizia.it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PALERMO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CILEA (COMPL. MALASPINA)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90144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091.6828732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ussm.palermo.dgm@giustizia.it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075.5063138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ussm.perugia.dgm@giustizia.it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POTENZA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0971.54467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ussm.potenza.dgm@giustizia.it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REGGIO CALABRIA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CORSO GARIBALDI, 404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0965.24500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ussm.reggiocalabria.dgm@giustizia.it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ROMA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AGNELLI, 15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00151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06.96668011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ussm.roma.dgm@giustizia.it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SALERNO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G. NEGRI, 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089.229478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ussm.salerno.dgm@giustizia.it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 xml:space="preserve"> VIA PREDDA NIEDDA, </w:t>
            </w:r>
            <w:smartTag w:uri="urn:schemas-microsoft-com:office:smarttags" w:element="metricconverter">
              <w:smartTagPr>
                <w:attr w:name="ProductID" w:val="6C"/>
              </w:smartTagPr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>6C</w:t>
              </w:r>
            </w:smartTag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079.2633024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ussm.sassari.dgm@giustizia.it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TARANTO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VICO S. AGOSTINO,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099.4706054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ussm.taranto.dgm@giustizia.it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TORINO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BERRUTI E FERRERO, 1/A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011.6194260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ussm.torino.dgm@giustizia.it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TRENTO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MADRUZZO,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0461.984261- 982056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ussm.trento.dgm@giustizia.it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CARDUCCI,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34122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040-635254 040-635003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ussm.trieste.dgm@giustizia.it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VENEZIA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041.5060836 - 5060889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470634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ussm.venezia.dgm@giustizia.it </w:t>
              </w:r>
            </w:hyperlink>
          </w:p>
        </w:tc>
      </w:tr>
    </w:tbl>
    <w:p w:rsidR="00DA531D" w:rsidRPr="002F7461" w:rsidRDefault="00DA531D" w:rsidP="005F050D">
      <w:pPr>
        <w:pStyle w:val="Caption"/>
        <w:rPr>
          <w:u w:val="single"/>
        </w:rPr>
      </w:pPr>
      <w:bookmarkStart w:id="336" w:name="_Toc406511989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61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Elenco Uffici Servizi Sociali Minorenni</w:t>
      </w:r>
      <w:bookmarkEnd w:id="336"/>
    </w:p>
    <w:p w:rsidR="00DA531D" w:rsidRDefault="00DA531D">
      <w:pPr>
        <w:spacing w:after="0" w:line="240" w:lineRule="auto"/>
      </w:pPr>
    </w:p>
    <w:p w:rsidR="00DA531D" w:rsidRDefault="00DA531D" w:rsidP="00097C5C">
      <w:pPr>
        <w:spacing w:after="0" w:line="240" w:lineRule="auto"/>
        <w:jc w:val="both"/>
      </w:pPr>
      <w:r>
        <w:t>L’elenco  USSMSS deve essere popolato con i seguenti valori:</w:t>
      </w:r>
    </w:p>
    <w:p w:rsidR="00DA531D" w:rsidRDefault="00DA531D" w:rsidP="00097C5C">
      <w:pPr>
        <w:spacing w:after="0" w:line="240" w:lineRule="auto"/>
        <w:jc w:val="both"/>
      </w:pPr>
    </w:p>
    <w:p w:rsidR="00DA531D" w:rsidRPr="00C81712" w:rsidRDefault="00DA531D" w:rsidP="00097C5C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DA531D" w:rsidRPr="00551556" w:rsidTr="007463CC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DA531D" w:rsidRPr="00551556" w:rsidRDefault="00DA531D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DA531D" w:rsidRPr="00551556" w:rsidRDefault="00DA531D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>  ANCONA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CAVORCHIE, 1/E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60100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071.201004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ussm.ancona.dgm@giustizia.it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BRINDISI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INDIPENDENZA, 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72100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0831.521481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C81712">
        <w:trPr>
          <w:trHeight w:val="491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CITTANOVA - R.C.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VIALE MERANO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89022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0966.662406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COSENZA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GIOVANNI AMELLINO c/o II Circoscrizione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87100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0984.34861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>  ERICE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Giuseppe Clemente,100 ERICE località Casa Santa (TP)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91016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0923 553208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FOGGIA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CAVOUR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0881.776031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FROSINONE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S. TOMMASO D'AQUINO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0775.211866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  GELA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CORSO VITTORIO EMANUELE, 168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93012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0933.823628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LA SPEZIA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DON MINZONI 43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19100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0187.22238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LATINA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DON MOROSINI, 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0773.662946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LIVORNO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Caduti del Lavoro,26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0586 264126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LUCCA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DELLE SETTE ARTI 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0583.464459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MATERA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CAPPELLUTI, 60/62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0835.336055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NUORO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VIALE SARDEGNA 33 B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0784.33580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PADOVA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DEI FRUTTI, 38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049.8758155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PATTI-ME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MOLINO CROCE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98066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0941.245289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PESCARA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RIGOPIANO, 30/1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085.2058848 - 085.2058971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RAGUSA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NATANELLI, 58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0932.245520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>  RIMINI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Alberto Dalla Chiesa, 11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47900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0541-763554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SIENA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TOMMASO PENDOLA, 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0577.283623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SIRACUSA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SANTA PANAGIA, 109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0931.752685 - 0931.752686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TERAMO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G. BOVIO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0861/243063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TREVISO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D'ANNUNZIO, 28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0422.410507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UDINE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LARGA, 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0432.505744-512883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Default="00DA531D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VERONA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VALERIO CATULLO,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37121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045.8030177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DA531D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DA531D" w:rsidRPr="005F050D" w:rsidRDefault="00DA531D" w:rsidP="008E30F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DA531D" w:rsidRPr="00AC18D9" w:rsidRDefault="00DA531D">
            <w:pPr>
              <w:rPr>
                <w:rFonts w:cs="Calibri"/>
                <w:color w:val="000000"/>
                <w:sz w:val="16"/>
                <w:szCs w:val="16"/>
                <w:highlight w:val="magenta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DA531D" w:rsidRDefault="00DA531D">
            <w:r>
              <w:rPr>
                <w:rFonts w:cs="Calibri"/>
                <w:sz w:val="16"/>
                <w:szCs w:val="16"/>
                <w:lang w:eastAsia="it-IT"/>
              </w:rPr>
              <w:t xml:space="preserve">  </w:t>
            </w:r>
            <w:r w:rsidRPr="008F66F9">
              <w:rPr>
                <w:rFonts w:cs="Calibri"/>
                <w:sz w:val="16"/>
                <w:szCs w:val="16"/>
                <w:lang w:eastAsia="it-IT"/>
              </w:rPr>
              <w:t>VICENZA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</w:rPr>
              <w:t xml:space="preserve">VIA </w:t>
            </w:r>
            <w:r w:rsidRPr="009B06BE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  </w:t>
            </w:r>
            <w:r w:rsidRPr="00F34EE0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DA531D" w:rsidRPr="00097C5C" w:rsidRDefault="00DA531D">
            <w:pPr>
              <w:rPr>
                <w:rFonts w:cs="Calibri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DA531D" w:rsidRDefault="00DA531D"/>
        </w:tc>
      </w:tr>
    </w:tbl>
    <w:p w:rsidR="00DA531D" w:rsidRPr="002F7461" w:rsidRDefault="00DA531D" w:rsidP="00097C5C">
      <w:pPr>
        <w:pStyle w:val="Caption"/>
        <w:rPr>
          <w:u w:val="single"/>
        </w:rPr>
      </w:pPr>
      <w:bookmarkStart w:id="337" w:name="_Toc406511990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62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Elenco Uffici Servizi Sociali Minorenni sedi distaccate</w:t>
      </w:r>
      <w:bookmarkEnd w:id="337"/>
    </w:p>
    <w:p w:rsidR="00DA531D" w:rsidRDefault="00DA531D" w:rsidP="007463CC">
      <w:pPr>
        <w:spacing w:after="0" w:line="240" w:lineRule="auto"/>
        <w:jc w:val="both"/>
      </w:pPr>
      <w:r>
        <w:t>Solo l’ufficio USSM - sede distaccata contiene nel campo &lt;COD_UFFICIO_COMPETENTE&gt; il legame con l’ufficio centrale.</w:t>
      </w:r>
    </w:p>
    <w:p w:rsidR="00DA531D" w:rsidRDefault="00DA531D" w:rsidP="00D57000">
      <w:pPr>
        <w:spacing w:after="0" w:line="240" w:lineRule="auto"/>
        <w:jc w:val="both"/>
      </w:pPr>
      <w:r>
        <w:t>L’intervento in oggetto non prevede la memorizzazione di informazioni in maniera difforme dall’attuale.</w:t>
      </w:r>
    </w:p>
    <w:p w:rsidR="00DA531D" w:rsidRDefault="00DA531D" w:rsidP="00D57000">
      <w:pPr>
        <w:spacing w:after="0" w:line="240" w:lineRule="auto"/>
        <w:jc w:val="both"/>
      </w:pPr>
      <w:r>
        <w:t>Pertanto, le informazioni inserite dall’operatore dopo l’intervento in parola continuano ad essere memorizzate nelle tabelle e nei campi appositi con le modalità e nel rispetto delle regole uguali a quelle esistenti e valide prima dell’intervento medesimo.</w:t>
      </w:r>
    </w:p>
    <w:p w:rsidR="00DA531D" w:rsidRDefault="00DA531D" w:rsidP="00D57000">
      <w:pPr>
        <w:spacing w:after="0" w:line="240" w:lineRule="auto"/>
        <w:jc w:val="both"/>
      </w:pPr>
      <w:r>
        <w:t xml:space="preserve">I rimanenti algoritmi, se non indicato diversamente in modo esplicito, rimangono immutati.  </w:t>
      </w:r>
    </w:p>
    <w:p w:rsidR="00DA531D" w:rsidRPr="007775EE" w:rsidRDefault="00DA531D" w:rsidP="00D57000">
      <w:pPr>
        <w:spacing w:after="0" w:line="240" w:lineRule="auto"/>
        <w:jc w:val="both"/>
        <w:rPr>
          <w:sz w:val="16"/>
          <w:szCs w:val="16"/>
        </w:rPr>
      </w:pPr>
    </w:p>
    <w:p w:rsidR="00DA531D" w:rsidRPr="00DD0653" w:rsidRDefault="00DA531D" w:rsidP="00D05736">
      <w:pPr>
        <w:pStyle w:val="Heading2"/>
        <w:ind w:left="578" w:hanging="578"/>
      </w:pPr>
      <w:r>
        <w:t xml:space="preserve"> </w:t>
      </w:r>
      <w:bookmarkStart w:id="338" w:name="_Toc406512054"/>
      <w:r w:rsidRPr="00DD0653">
        <w:t>Modifica database</w:t>
      </w:r>
      <w:bookmarkEnd w:id="338"/>
    </w:p>
    <w:p w:rsidR="00DA531D" w:rsidRDefault="00DA531D" w:rsidP="00B662FE">
      <w:pPr>
        <w:spacing w:after="0" w:line="240" w:lineRule="auto"/>
        <w:jc w:val="both"/>
      </w:pPr>
      <w:r>
        <w:t>Pertanto, l’intervento in oggetto prevede:</w:t>
      </w:r>
    </w:p>
    <w:p w:rsidR="00DA531D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>
        <w:t>l’inserimento nella tabella &lt;ISTITUTO_DETENZIONE&gt; di un nuovo record</w:t>
      </w:r>
    </w:p>
    <w:p w:rsidR="00DA531D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>
        <w:t xml:space="preserve">l’aggiornamento della tabella &lt;ISTITUTO_DETENZIONE&gt; </w:t>
      </w:r>
    </w:p>
    <w:p w:rsidR="00DA531D" w:rsidRPr="006D6DE9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 w:rsidRPr="006D6DE9">
        <w:t xml:space="preserve">l’aggiornamento della tabella &lt;UFFICIO&gt; delle occorrenze per il &lt;COD_TIPO_UFFICIO&gt; uguale a  “PMM” </w:t>
      </w:r>
    </w:p>
    <w:p w:rsidR="00DA531D" w:rsidRPr="006D6DE9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 w:rsidRPr="006D6DE9">
        <w:t xml:space="preserve">l’aggiornamento della tabella &lt;UFFICIO&gt; delle occorrenze per il &lt;COD_TIPO_UFFICIO&gt; uguale a  “DIBM” </w:t>
      </w:r>
    </w:p>
    <w:p w:rsidR="00DA531D" w:rsidRPr="006D6DE9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 w:rsidRPr="006D6DE9">
        <w:t>l’aggiornamento della tabella &lt;UFFICIO&gt; delle occorrenze per il &lt;COD_TIPO_UFFICIO&gt; ugua</w:t>
      </w:r>
      <w:r>
        <w:t>le a  “UEPE” ed uguale a  “UEPE</w:t>
      </w:r>
      <w:r w:rsidRPr="006D6DE9">
        <w:t>SS” per la sede di Vibo Valentia.</w:t>
      </w:r>
    </w:p>
    <w:p w:rsidR="00DA531D" w:rsidRPr="007A5B0E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 w:rsidRPr="007A5B0E">
        <w:t>l’aggiornamento della tabella &lt;CSSA&gt; delle occorrenze per il &lt;TIPO&gt; ugua</w:t>
      </w:r>
      <w:r>
        <w:t>le a  “UEPE” ed uguale a  “UEPE</w:t>
      </w:r>
      <w:r w:rsidRPr="007A5B0E">
        <w:t>SS” per la sede di Vibo Valentia.</w:t>
      </w:r>
    </w:p>
    <w:p w:rsidR="00DA531D" w:rsidRPr="00066D0A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>
        <w:t xml:space="preserve">l’inserimento nella tabella &lt;UFFICIO&gt; delle occorrenze per il &lt;COD_TIPO_UFFICIO&gt; uguale a  USSM </w:t>
      </w:r>
      <w:r w:rsidRPr="00066D0A">
        <w:t>ed uguale a  “USSMSS”.</w:t>
      </w:r>
    </w:p>
    <w:p w:rsidR="00DA531D" w:rsidRPr="00066D0A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 w:rsidRPr="00066D0A">
        <w:t>l’inserimento nella tabella &lt;CSSA&gt; delle occorrenze per il &lt;TIPO&gt; uguale a  “USSM” ed uguale a  “USSMSS”</w:t>
      </w:r>
    </w:p>
    <w:p w:rsidR="00DA531D" w:rsidRPr="006D6DE9" w:rsidRDefault="00DA531D" w:rsidP="008E30F4">
      <w:pPr>
        <w:pStyle w:val="ListParagraph"/>
        <w:numPr>
          <w:ilvl w:val="0"/>
          <w:numId w:val="52"/>
        </w:numPr>
        <w:spacing w:after="0" w:line="240" w:lineRule="auto"/>
        <w:jc w:val="both"/>
      </w:pPr>
      <w:r w:rsidRPr="006D6DE9">
        <w:t>l’inserimento nella tabella &lt;CG_REF_CODES&gt; di 2 nuove occorrenze.</w:t>
      </w:r>
    </w:p>
    <w:p w:rsidR="00DA531D" w:rsidRPr="007775EE" w:rsidRDefault="00DA531D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p w:rsidR="00DA531D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>
        <w:t>Inserimento nella tabella &lt;ISTITUTO_DETENZIONE&gt; del record:</w:t>
      </w:r>
    </w:p>
    <w:p w:rsidR="00DA531D" w:rsidRPr="007775EE" w:rsidRDefault="00DA531D" w:rsidP="00E7317E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38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/>
      </w:tblPr>
      <w:tblGrid>
        <w:gridCol w:w="305"/>
        <w:gridCol w:w="1090"/>
        <w:gridCol w:w="1045"/>
        <w:gridCol w:w="713"/>
        <w:gridCol w:w="692"/>
        <w:gridCol w:w="1984"/>
        <w:gridCol w:w="1276"/>
        <w:gridCol w:w="1276"/>
        <w:gridCol w:w="1276"/>
      </w:tblGrid>
      <w:tr w:rsidR="00DA531D" w:rsidRPr="004930FE" w:rsidTr="00B82961">
        <w:trPr>
          <w:trHeight w:val="540"/>
          <w:tblHeader/>
        </w:trPr>
        <w:tc>
          <w:tcPr>
            <w:tcW w:w="305" w:type="dxa"/>
            <w:shd w:val="clear" w:color="FFFFFF" w:fill="C0C0C0"/>
            <w:vAlign w:val="center"/>
          </w:tcPr>
          <w:p w:rsidR="00DA531D" w:rsidRPr="004930FE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90" w:type="dxa"/>
            <w:shd w:val="clear" w:color="FFFFFF" w:fill="C0C0C0"/>
            <w:vAlign w:val="center"/>
          </w:tcPr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045" w:type="dxa"/>
            <w:shd w:val="clear" w:color="FFFFFF" w:fill="C0C0C0"/>
            <w:noWrap/>
            <w:vAlign w:val="center"/>
          </w:tcPr>
          <w:p w:rsidR="00DA531D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</w:t>
            </w: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D_</w:t>
            </w:r>
          </w:p>
          <w:p w:rsidR="00DA531D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TIPO_</w:t>
            </w:r>
          </w:p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ISTITUTO</w:t>
            </w:r>
          </w:p>
        </w:tc>
        <w:tc>
          <w:tcPr>
            <w:tcW w:w="713" w:type="dxa"/>
            <w:shd w:val="clear" w:color="FFFFFF" w:fill="C0C0C0"/>
            <w:vAlign w:val="center"/>
          </w:tcPr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9A34B6">
              <w:rPr>
                <w:rFonts w:cs="Calibri"/>
                <w:color w:val="000000"/>
                <w:sz w:val="18"/>
                <w:szCs w:val="18"/>
                <w:lang w:eastAsia="it-IT"/>
              </w:rPr>
              <w:t>COD_COMUNE</w:t>
            </w:r>
          </w:p>
        </w:tc>
        <w:tc>
          <w:tcPr>
            <w:tcW w:w="692" w:type="dxa"/>
            <w:shd w:val="clear" w:color="FFFFFF" w:fill="C0C0C0"/>
            <w:noWrap/>
            <w:vAlign w:val="center"/>
          </w:tcPr>
          <w:p w:rsidR="00DA531D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CODICE_</w:t>
            </w:r>
          </w:p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OVINCIA</w:t>
            </w:r>
          </w:p>
        </w:tc>
        <w:tc>
          <w:tcPr>
            <w:tcW w:w="1984" w:type="dxa"/>
            <w:shd w:val="clear" w:color="FFFFFF" w:fill="C0C0C0"/>
            <w:noWrap/>
            <w:vAlign w:val="center"/>
          </w:tcPr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INDIRIZZO</w:t>
            </w:r>
          </w:p>
        </w:tc>
        <w:tc>
          <w:tcPr>
            <w:tcW w:w="1276" w:type="dxa"/>
            <w:shd w:val="clear" w:color="FFFFFF" w:fill="C0C0C0"/>
            <w:noWrap/>
            <w:vAlign w:val="center"/>
          </w:tcPr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DA531D" w:rsidRPr="004930FE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NOTE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DA531D" w:rsidRDefault="00DA531D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COD_DISTRETTO</w:t>
            </w:r>
          </w:p>
        </w:tc>
      </w:tr>
      <w:tr w:rsidR="00DA531D" w:rsidRPr="004930FE" w:rsidTr="00B82961">
        <w:trPr>
          <w:trHeight w:val="255"/>
        </w:trPr>
        <w:tc>
          <w:tcPr>
            <w:tcW w:w="305" w:type="dxa"/>
            <w:vAlign w:val="center"/>
          </w:tcPr>
          <w:p w:rsidR="00DA531D" w:rsidRPr="004930FE" w:rsidRDefault="00DA531D" w:rsidP="008E30F4">
            <w:pPr>
              <w:pStyle w:val="ListParagraph"/>
              <w:numPr>
                <w:ilvl w:val="0"/>
                <w:numId w:val="7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:rsidR="00DA531D" w:rsidRPr="004930FE" w:rsidRDefault="00DA531D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RR04</w:t>
            </w:r>
          </w:p>
        </w:tc>
        <w:tc>
          <w:tcPr>
            <w:tcW w:w="1045" w:type="dxa"/>
            <w:noWrap/>
            <w:vAlign w:val="center"/>
          </w:tcPr>
          <w:p w:rsidR="00DA531D" w:rsidRPr="004930FE" w:rsidRDefault="00DA531D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13" w:type="dxa"/>
            <w:vAlign w:val="center"/>
          </w:tcPr>
          <w:p w:rsidR="00DA531D" w:rsidRPr="004930FE" w:rsidRDefault="00DA531D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045014</w:t>
            </w:r>
          </w:p>
        </w:tc>
        <w:tc>
          <w:tcPr>
            <w:tcW w:w="692" w:type="dxa"/>
            <w:noWrap/>
            <w:vAlign w:val="center"/>
          </w:tcPr>
          <w:p w:rsidR="00DA531D" w:rsidRPr="009A34B6" w:rsidRDefault="00DA531D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9A34B6">
              <w:rPr>
                <w:rFonts w:cs="Calibr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1984" w:type="dxa"/>
            <w:noWrap/>
            <w:vAlign w:val="center"/>
          </w:tcPr>
          <w:p w:rsidR="00DA531D" w:rsidRPr="009A34B6" w:rsidRDefault="00DA531D" w:rsidP="00B82961">
            <w:pPr>
              <w:rPr>
                <w:rFonts w:cs="Calibri"/>
                <w:color w:val="000000"/>
                <w:sz w:val="18"/>
                <w:szCs w:val="18"/>
              </w:rPr>
            </w:pPr>
            <w:r w:rsidRPr="009A34B6">
              <w:rPr>
                <w:rFonts w:cs="Calibri"/>
                <w:sz w:val="18"/>
                <w:szCs w:val="18"/>
              </w:rPr>
              <w:t>Via IV Novembre, 15</w:t>
            </w:r>
          </w:p>
        </w:tc>
        <w:tc>
          <w:tcPr>
            <w:tcW w:w="1276" w:type="dxa"/>
            <w:noWrap/>
            <w:vAlign w:val="center"/>
          </w:tcPr>
          <w:p w:rsidR="00DA531D" w:rsidRPr="004930FE" w:rsidRDefault="00DA531D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DA531D" w:rsidRPr="004930FE" w:rsidRDefault="00DA531D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DA531D" w:rsidRPr="00D606C9" w:rsidRDefault="00DA531D" w:rsidP="00B8296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</w:tr>
    </w:tbl>
    <w:p w:rsidR="00DA531D" w:rsidRPr="00031239" w:rsidRDefault="00DA531D" w:rsidP="009A34B6">
      <w:pPr>
        <w:pStyle w:val="Caption"/>
        <w:rPr>
          <w:u w:val="single"/>
        </w:rPr>
      </w:pPr>
      <w:bookmarkStart w:id="339" w:name="_Toc406511991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63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- Nuovo record istituto minorile</w:t>
      </w:r>
      <w:bookmarkEnd w:id="339"/>
    </w:p>
    <w:p w:rsidR="00DA531D" w:rsidRPr="007775EE" w:rsidRDefault="00DA531D" w:rsidP="00855507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>
        <w:t xml:space="preserve">Aggiornamento della tabella &lt;ISTITUTO_DETENZIONE&gt;: vedere </w:t>
      </w:r>
      <w:fldSimple w:instr=" REF _Ref404084150 \h  \* MERGEFORMAT ">
        <w:r w:rsidRPr="006D6DE9">
          <w:rPr>
            <w:u w:val="single"/>
          </w:rPr>
          <w:t xml:space="preserve">Tabella </w:t>
        </w:r>
        <w:r>
          <w:rPr>
            <w:u w:val="single"/>
          </w:rPr>
          <w:t>56</w:t>
        </w:r>
        <w:r w:rsidRPr="006D6DE9">
          <w:rPr>
            <w:u w:val="single"/>
          </w:rPr>
          <w:t xml:space="preserve"> - Nuovo elenco Istituti detentivi minorili</w:t>
        </w:r>
      </w:fldSimple>
      <w:r w:rsidRPr="002F7461">
        <w:t>.</w:t>
      </w:r>
    </w:p>
    <w:p w:rsidR="00DA531D" w:rsidRPr="007775EE" w:rsidRDefault="00DA531D" w:rsidP="00855507">
      <w:pPr>
        <w:spacing w:after="0" w:line="240" w:lineRule="auto"/>
        <w:jc w:val="both"/>
        <w:rPr>
          <w:sz w:val="16"/>
          <w:szCs w:val="16"/>
        </w:rPr>
      </w:pPr>
    </w:p>
    <w:p w:rsidR="00DA531D" w:rsidRPr="006D6DE9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 w:rsidRPr="006D6DE9">
        <w:t>Aggiornamento della tabella &lt;UFFICIO&gt; delle occorrenze per il &lt;COD_TIPO_UFFICIO&gt; uguale a  “PMM”</w:t>
      </w:r>
      <w:r>
        <w:t xml:space="preserve">: </w:t>
      </w:r>
      <w:r w:rsidRPr="006D6DE9">
        <w:t xml:space="preserve">vedere </w:t>
      </w:r>
      <w:fldSimple w:instr=" REF _Ref404084388 \h  \* MERGEFORMAT ">
        <w:r w:rsidRPr="006D6DE9">
          <w:rPr>
            <w:u w:val="single"/>
          </w:rPr>
          <w:t xml:space="preserve">Tabella </w:t>
        </w:r>
        <w:r>
          <w:rPr>
            <w:u w:val="single"/>
          </w:rPr>
          <w:t>58</w:t>
        </w:r>
        <w:r w:rsidRPr="006D6DE9">
          <w:rPr>
            <w:u w:val="single"/>
          </w:rPr>
          <w:t xml:space="preserve"> - Nuovo elenco Procure presso Tribunale per i minorenni</w:t>
        </w:r>
      </w:fldSimple>
      <w:r w:rsidRPr="006D6DE9">
        <w:t>.</w:t>
      </w:r>
    </w:p>
    <w:p w:rsidR="00DA531D" w:rsidRPr="007775EE" w:rsidRDefault="00DA531D" w:rsidP="00855507">
      <w:pPr>
        <w:spacing w:after="0" w:line="240" w:lineRule="auto"/>
        <w:jc w:val="both"/>
        <w:rPr>
          <w:sz w:val="16"/>
          <w:szCs w:val="16"/>
        </w:rPr>
      </w:pPr>
    </w:p>
    <w:p w:rsidR="00DA531D" w:rsidRPr="006D6DE9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 w:rsidRPr="006D6DE9">
        <w:t xml:space="preserve">Aggiornamento della tabella &lt;UFFICIO&gt; delle occorrenze per il &lt;COD_TIPO_UFFICIO&gt; uguale a  “DIBM”: vedere </w:t>
      </w:r>
      <w:fldSimple w:instr=" REF _Ref404084448 \h  \* MERGEFORMAT ">
        <w:r w:rsidRPr="006D6DE9">
          <w:rPr>
            <w:u w:val="single"/>
          </w:rPr>
          <w:t xml:space="preserve">Tabella </w:t>
        </w:r>
        <w:r>
          <w:rPr>
            <w:u w:val="single"/>
          </w:rPr>
          <w:t>60</w:t>
        </w:r>
        <w:r w:rsidRPr="006D6DE9">
          <w:rPr>
            <w:u w:val="single"/>
          </w:rPr>
          <w:t xml:space="preserve"> – Nuovo elenco Tribunali per i minorenni</w:t>
        </w:r>
      </w:fldSimple>
      <w:r w:rsidRPr="006D6DE9">
        <w:t>.</w:t>
      </w:r>
    </w:p>
    <w:p w:rsidR="00DA531D" w:rsidRPr="007775EE" w:rsidRDefault="00DA531D" w:rsidP="00855507">
      <w:pPr>
        <w:spacing w:after="0" w:line="240" w:lineRule="auto"/>
        <w:jc w:val="both"/>
        <w:rPr>
          <w:sz w:val="16"/>
          <w:szCs w:val="16"/>
        </w:rPr>
      </w:pPr>
    </w:p>
    <w:p w:rsidR="00DA531D" w:rsidRPr="00CE19F3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 w:rsidRPr="00CE19F3">
        <w:t>Aggiornamento della tabella &lt;UFFICIO&gt; della occorrenza per UEPE di Vibo Valentia:</w:t>
      </w:r>
    </w:p>
    <w:p w:rsidR="00DA531D" w:rsidRPr="007775EE" w:rsidRDefault="00DA531D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DA531D" w:rsidRPr="008970FD" w:rsidTr="007A5B0E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7A5B0E" w:rsidRDefault="00DA531D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8970FD" w:rsidTr="007A5B0E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8E30F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10204702109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VV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102047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07902300809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Contrada Castelluccio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 </w:t>
            </w:r>
            <w:r w:rsidRPr="007A5B0E">
              <w:rPr>
                <w:rFonts w:cs="Calibri"/>
                <w:color w:val="000000"/>
                <w:sz w:val="16"/>
                <w:szCs w:val="16"/>
              </w:rPr>
              <w:t>-Località Cocari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89900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spacing w:before="100" w:beforeAutospacing="1" w:after="100" w:afterAutospacing="1" w:line="240" w:lineRule="auto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0963 472383</w:t>
            </w:r>
          </w:p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7A5B0E" w:rsidRDefault="00DA531D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</w:tr>
    </w:tbl>
    <w:p w:rsidR="00DA531D" w:rsidRPr="00031239" w:rsidRDefault="00DA531D" w:rsidP="00CE19F3">
      <w:pPr>
        <w:pStyle w:val="Caption"/>
        <w:rPr>
          <w:noProof/>
          <w:u w:val="single"/>
        </w:rPr>
      </w:pPr>
      <w:bookmarkStart w:id="340" w:name="_Toc406511992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64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&lt;UFFICIO&gt; - riferimenti aggiornati UEPE </w:t>
      </w:r>
      <w:r w:rsidRPr="00031239">
        <w:rPr>
          <w:noProof/>
          <w:u w:val="single"/>
        </w:rPr>
        <w:t xml:space="preserve"> Vibo Valentia</w:t>
      </w:r>
      <w:bookmarkEnd w:id="340"/>
    </w:p>
    <w:p w:rsidR="00DA531D" w:rsidRDefault="00DA531D" w:rsidP="00CE19F3">
      <w:pPr>
        <w:spacing w:after="0" w:line="240" w:lineRule="auto"/>
        <w:jc w:val="both"/>
      </w:pPr>
      <w:r>
        <w:t>I seguenti campi sono uguali per tutte le occorrenze della tabella precedente.</w:t>
      </w:r>
    </w:p>
    <w:p w:rsidR="00DA531D" w:rsidRPr="007775EE" w:rsidRDefault="00DA531D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560"/>
        <w:gridCol w:w="991"/>
        <w:gridCol w:w="5227"/>
      </w:tblGrid>
      <w:tr w:rsidR="00DA531D" w:rsidRPr="008970FD" w:rsidTr="00CE19F3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DA531D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UEPESS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CE19F3">
            <w:pPr>
              <w:spacing w:before="100" w:beforeAutospacing="1" w:after="100" w:afterAutospacing="1" w:line="240" w:lineRule="auto"/>
            </w:pPr>
          </w:p>
        </w:tc>
      </w:tr>
      <w:tr w:rsidR="00DA531D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A5B0E">
              <w:rPr>
                <w:sz w:val="16"/>
                <w:szCs w:val="16"/>
              </w:rPr>
              <w:t>10/04/2003  12.06.13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CE19F3">
            <w:pPr>
              <w:spacing w:after="0" w:line="240" w:lineRule="auto"/>
            </w:pPr>
          </w:p>
        </w:tc>
      </w:tr>
      <w:tr w:rsidR="00DA531D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CE19F3">
            <w:pPr>
              <w:spacing w:after="0" w:line="240" w:lineRule="auto"/>
            </w:pPr>
          </w:p>
        </w:tc>
      </w:tr>
      <w:tr w:rsidR="00DA531D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DA531D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DA531D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CE19F3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DA531D" w:rsidRPr="007775EE" w:rsidRDefault="00DA531D">
      <w:pPr>
        <w:spacing w:after="0" w:line="240" w:lineRule="auto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 w:rsidRPr="00CE19F3">
        <w:t>Aggiornamento della tabella &lt;</w:t>
      </w:r>
      <w:r>
        <w:t>CSSA</w:t>
      </w:r>
      <w:r w:rsidRPr="00CE19F3">
        <w:t>&gt; della occorrenza per UEPE di Vibo Valentia:</w:t>
      </w:r>
    </w:p>
    <w:p w:rsidR="00DA531D" w:rsidRPr="007775EE" w:rsidRDefault="00DA531D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28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8"/>
      </w:tblGrid>
      <w:tr w:rsidR="00DA531D" w:rsidRPr="008970FD" w:rsidTr="00855507">
        <w:trPr>
          <w:trHeight w:val="675"/>
          <w:tblHeader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Default="00DA531D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DA531D" w:rsidRPr="007A5B0E" w:rsidTr="007A5B0E">
        <w:trPr>
          <w:trHeight w:val="255"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8E30F4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sz w:val="16"/>
                <w:szCs w:val="16"/>
              </w:rPr>
            </w:pPr>
            <w:r w:rsidRPr="007A5B0E">
              <w:rPr>
                <w:rFonts w:cs="Calibri"/>
                <w:sz w:val="16"/>
                <w:szCs w:val="16"/>
              </w:rPr>
              <w:t>64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UEPESS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VIBO VALENTIA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Contrada Castelluccio-Località Cocari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spacing w:before="100" w:beforeAutospacing="1" w:after="100" w:afterAutospacing="1" w:line="240" w:lineRule="auto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0963 472383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spacing w:before="100" w:beforeAutospacing="1" w:after="100" w:afterAutospacing="1" w:line="240" w:lineRule="auto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7A5B0E" w:rsidRDefault="00DA531D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7A5B0E" w:rsidRDefault="00DA531D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7A5B0E" w:rsidRDefault="00DA531D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7A5B0E" w:rsidRDefault="00DA531D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31/08/2006  0.00.00</w:t>
            </w:r>
          </w:p>
        </w:tc>
      </w:tr>
    </w:tbl>
    <w:p w:rsidR="00DA531D" w:rsidRPr="00031239" w:rsidRDefault="00DA531D" w:rsidP="00855507">
      <w:pPr>
        <w:pStyle w:val="Caption"/>
        <w:rPr>
          <w:u w:val="single"/>
        </w:rPr>
      </w:pPr>
      <w:bookmarkStart w:id="341" w:name="_Toc406511993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65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- Tabella &lt;CSSA&gt; - riferimenti aggiornati UEPE  Vibo Valentia</w:t>
      </w:r>
      <w:bookmarkEnd w:id="341"/>
    </w:p>
    <w:p w:rsidR="00DA531D" w:rsidRPr="007775EE" w:rsidRDefault="00DA531D" w:rsidP="00CE19F3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>
        <w:t>L’inserimento nella tabella &lt;UFFICIO&gt; delle occorrenze per il &lt;COD_TIPO_UFFICIO&gt; uguale a  USSM ed uguale a  “USSMSS”:</w:t>
      </w:r>
    </w:p>
    <w:p w:rsidR="00DA531D" w:rsidRPr="007775EE" w:rsidRDefault="00DA531D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DA531D" w:rsidRPr="008970FD" w:rsidTr="008F66F9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116A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07200600818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70126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080.5481555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3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03700600815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037006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4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02100800811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02100800607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0471.262854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5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01702900819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B</w:t>
            </w:r>
            <w:r w:rsidRPr="00D606C9">
              <w:rPr>
                <w:rFonts w:cs="Calibri"/>
                <w:color w:val="000000"/>
                <w:sz w:val="16"/>
                <w:szCs w:val="16"/>
              </w:rPr>
              <w:t>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017029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01702900605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25124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6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09200900818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092009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09200900604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09128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7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08500400819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085004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93100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0934.551372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8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ussm.caltanissetta.dgm@giustizia.it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07000600816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CB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07000600602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86100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0874.47761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9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08701500814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95129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095.53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5566 - </w:t>
            </w:r>
            <w:r w:rsidRPr="00D606C9">
              <w:rPr>
                <w:rFonts w:cs="Calibri"/>
                <w:color w:val="000000"/>
                <w:sz w:val="16"/>
                <w:szCs w:val="16"/>
              </w:rPr>
              <w:t>095.532379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0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07902300811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079023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88100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0961.517511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1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04801700811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FI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048017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50139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055.471826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2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01002500814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GE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3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06604900810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AQ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066049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0862.483745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4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07503500812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LE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075035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5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08304800819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083048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090.2921270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6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01514600815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MI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015146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01514600601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20152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7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06304900817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063049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06304900603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081.7448271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8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08205300819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082053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90144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091.6828732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9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05403900815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054039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05403900601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075.5063138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0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07606300812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076063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0971.54467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1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08006300818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89127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0965.24500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2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05809100819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RM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058091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00151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06.96668011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3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06511600812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SA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065116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06511600608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089.229478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4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09006400812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SS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090064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VIA PREDDA NIEDDA, </w:t>
            </w:r>
            <w:smartTag w:uri="urn:schemas-microsoft-com:office:smarttags" w:element="metricconverter">
              <w:smartTagPr>
                <w:attr w:name="ProductID" w:val="6C"/>
              </w:smartTagPr>
              <w:r w:rsidRPr="00D606C9">
                <w:rPr>
                  <w:rFonts w:cs="Calibri"/>
                  <w:color w:val="000000"/>
                  <w:sz w:val="16"/>
                  <w:szCs w:val="16"/>
                </w:rPr>
                <w:t>6C</w:t>
              </w:r>
            </w:smartTag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079.2633024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5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07302700813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073027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07302700609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099.4706054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6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00127200816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001272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00127200602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011.6194260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7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02220500810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022205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02220500606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8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03200600810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34122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9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</w:tr>
      <w:tr w:rsidR="00DA531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02704200819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027042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D606C9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0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</w:tr>
    </w:tbl>
    <w:p w:rsidR="00DA531D" w:rsidRPr="00031239" w:rsidRDefault="00DA531D" w:rsidP="00861702">
      <w:pPr>
        <w:pStyle w:val="Caption"/>
        <w:rPr>
          <w:u w:val="single"/>
        </w:rPr>
      </w:pPr>
      <w:bookmarkStart w:id="342" w:name="_Toc406511994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66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&lt;UFFICIO&gt; - USSM</w:t>
      </w:r>
      <w:bookmarkEnd w:id="342"/>
    </w:p>
    <w:p w:rsidR="00DA531D" w:rsidRDefault="00DA531D" w:rsidP="008970FD">
      <w:pPr>
        <w:spacing w:after="0" w:line="240" w:lineRule="auto"/>
        <w:jc w:val="both"/>
      </w:pPr>
      <w:r>
        <w:t>I seguenti campi sono uguali per tutte le occorrenze della tabella precedente.</w:t>
      </w:r>
    </w:p>
    <w:p w:rsidR="00DA531D" w:rsidRPr="007775EE" w:rsidRDefault="00DA531D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560"/>
        <w:gridCol w:w="991"/>
        <w:gridCol w:w="5227"/>
      </w:tblGrid>
      <w:tr w:rsidR="00DA531D" w:rsidRPr="008970FD" w:rsidTr="00DC359E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86170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DA531D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USSM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A41137">
            <w:pPr>
              <w:spacing w:after="0" w:line="240" w:lineRule="auto"/>
            </w:pPr>
          </w:p>
        </w:tc>
      </w:tr>
      <w:tr w:rsidR="00DA531D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A41137">
            <w:pPr>
              <w:spacing w:after="0" w:line="240" w:lineRule="auto"/>
            </w:pPr>
          </w:p>
        </w:tc>
      </w:tr>
      <w:tr w:rsidR="00DA531D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A41137">
            <w:pPr>
              <w:spacing w:after="0" w:line="240" w:lineRule="auto"/>
            </w:pPr>
          </w:p>
        </w:tc>
      </w:tr>
      <w:tr w:rsidR="00DA531D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DA531D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DA531D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DA531D" w:rsidRPr="007775EE" w:rsidRDefault="00DA531D">
      <w:pPr>
        <w:spacing w:after="0" w:line="240" w:lineRule="auto"/>
        <w:rPr>
          <w:sz w:val="16"/>
          <w:szCs w:val="16"/>
        </w:rPr>
      </w:pPr>
    </w:p>
    <w:p w:rsidR="00DA531D" w:rsidRDefault="00DA531D" w:rsidP="008970FD">
      <w:pPr>
        <w:spacing w:after="0" w:line="240" w:lineRule="auto"/>
        <w:jc w:val="both"/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73"/>
        <w:gridCol w:w="1075"/>
        <w:gridCol w:w="366"/>
        <w:gridCol w:w="636"/>
        <w:gridCol w:w="1076"/>
        <w:gridCol w:w="1162"/>
        <w:gridCol w:w="1760"/>
        <w:gridCol w:w="587"/>
        <w:gridCol w:w="978"/>
        <w:gridCol w:w="692"/>
        <w:gridCol w:w="1173"/>
      </w:tblGrid>
      <w:tr w:rsidR="00DA531D" w:rsidRPr="009B06BE" w:rsidTr="008F66F9">
        <w:trPr>
          <w:trHeight w:val="675"/>
          <w:tblHeader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9B06BE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9B06BE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9B06BE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9B06BE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9B06BE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9B06BE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9B06BE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F34EE0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F34EE0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F34EE0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F34EE0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AN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042002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04200200600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300E5C">
            <w:pPr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60100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071.201004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1" w:history="1">
              <w:r w:rsidRPr="00F34EE0">
                <w:rPr>
                  <w:rStyle w:val="Hyperlink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07400100822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BR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074001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07503500812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72100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0831.521481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08002800826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080028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08006300818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89022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0966.662406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07804500828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078045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07902300811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87100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0984.34861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08100800825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08205300819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91016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07102400827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FG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071024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07200600818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0881.776031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06003800823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FR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060038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0775.211866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08500700827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085007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08500400819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93012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0933.823628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01101500826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011015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01002500814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19100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0187.22238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05901100824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059011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0773.662946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04900900827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049009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04601700821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046017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0583.464459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07701400822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MT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077014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07606300812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0835.336055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09105100828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NU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091051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09006400812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0784.33580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02806000820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028060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049.8758155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08306600829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083066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08304800819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98066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0941.245289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06802800820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068028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08800900824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088009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0932.245520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09901400828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099014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03700600815</w:t>
            </w:r>
          </w:p>
          <w:p w:rsidR="00DA531D" w:rsidRPr="00300E5C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47900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05203200821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052032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0577.283623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08901700822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089017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06704100827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067041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02608600822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026086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  <w:p w:rsidR="00DA531D" w:rsidRPr="00300E5C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0422.410507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03012900820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UD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030129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03200600810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02309100820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023091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</w:t>
            </w:r>
            <w:r w:rsidRPr="009B06BE">
              <w:rPr>
                <w:rFonts w:cs="Calibri"/>
                <w:color w:val="000000"/>
                <w:sz w:val="16"/>
                <w:szCs w:val="16"/>
              </w:rPr>
              <w:t>IA VALERIO CATULLO, 12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37121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045.8030177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8E30F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411E0D" w:rsidRDefault="00DA531D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B91A59">
              <w:rPr>
                <w:rFonts w:cs="Calibri"/>
                <w:sz w:val="16"/>
                <w:szCs w:val="16"/>
                <w:highlight w:val="green"/>
              </w:rPr>
              <w:t>02411600825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A41137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024116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B06BE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300E5C" w:rsidRDefault="00DA531D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9B06BE" w:rsidRDefault="00DA531D">
            <w:pPr>
              <w:rPr>
                <w:rFonts w:cs="Calibri"/>
                <w:sz w:val="16"/>
                <w:szCs w:val="16"/>
              </w:rPr>
            </w:pPr>
            <w:r w:rsidRPr="009B06BE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531D" w:rsidRPr="00F34EE0" w:rsidRDefault="00DA531D">
            <w:pPr>
              <w:rPr>
                <w:rFonts w:cs="Calibri"/>
                <w:sz w:val="16"/>
                <w:szCs w:val="16"/>
              </w:rPr>
            </w:pPr>
            <w:r w:rsidRPr="00F34EE0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Pr="00031239" w:rsidRDefault="00DA531D" w:rsidP="00861702">
      <w:pPr>
        <w:pStyle w:val="Caption"/>
        <w:rPr>
          <w:u w:val="single"/>
        </w:rPr>
      </w:pPr>
      <w:bookmarkStart w:id="343" w:name="_Toc406511995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67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USSM – Sedi distaccate</w:t>
      </w:r>
      <w:bookmarkEnd w:id="343"/>
    </w:p>
    <w:p w:rsidR="00DA531D" w:rsidRDefault="00DA531D">
      <w:pPr>
        <w:spacing w:after="0" w:line="240" w:lineRule="auto"/>
      </w:pPr>
      <w:r>
        <w:br w:type="page"/>
      </w:r>
    </w:p>
    <w:p w:rsidR="00DA531D" w:rsidRDefault="00DA531D" w:rsidP="00DC359E">
      <w:pPr>
        <w:spacing w:after="0" w:line="240" w:lineRule="auto"/>
        <w:jc w:val="both"/>
      </w:pPr>
      <w:r>
        <w:t>I seguenti campi sono uguali per tutte le occorrenze della tabella precedente.</w:t>
      </w:r>
    </w:p>
    <w:p w:rsidR="00DA531D" w:rsidRPr="007775EE" w:rsidRDefault="00DA531D" w:rsidP="00DC359E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560"/>
        <w:gridCol w:w="991"/>
        <w:gridCol w:w="5227"/>
      </w:tblGrid>
      <w:tr w:rsidR="00DA531D" w:rsidRPr="008970FD" w:rsidTr="00A41137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DA531D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USSM</w:t>
            </w:r>
            <w:r>
              <w:rPr>
                <w:sz w:val="16"/>
                <w:szCs w:val="16"/>
              </w:rPr>
              <w:t>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A41137">
            <w:pPr>
              <w:spacing w:after="0" w:line="240" w:lineRule="auto"/>
            </w:pPr>
          </w:p>
        </w:tc>
      </w:tr>
      <w:tr w:rsidR="00DA531D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A41137">
            <w:pPr>
              <w:spacing w:after="0" w:line="240" w:lineRule="auto"/>
            </w:pPr>
          </w:p>
        </w:tc>
      </w:tr>
      <w:tr w:rsidR="00DA531D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Default="00DA531D" w:rsidP="00A41137">
            <w:pPr>
              <w:spacing w:after="0" w:line="240" w:lineRule="auto"/>
            </w:pPr>
          </w:p>
        </w:tc>
      </w:tr>
      <w:tr w:rsidR="00DA531D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DA531D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DA531D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DA531D" w:rsidRPr="00DC359E" w:rsidRDefault="00DA531D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DA531D" w:rsidRPr="00DC359E" w:rsidRDefault="00DA531D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DA531D" w:rsidRPr="00861702" w:rsidRDefault="00DA531D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DA531D" w:rsidRPr="007775EE" w:rsidRDefault="00DA531D" w:rsidP="00855507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 w:rsidRPr="00695FF2">
        <w:t>Inserimento nella tabella &lt;CSSA&gt; delle occorrenze per il &lt;TIPO&gt; uguale a  “USSM” ed uguale a  “USSMSS”:</w:t>
      </w:r>
    </w:p>
    <w:p w:rsidR="00DA531D" w:rsidRPr="007775EE" w:rsidRDefault="00DA531D" w:rsidP="00855507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DA531D" w:rsidRPr="008970FD" w:rsidTr="0093787E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Default="00DA531D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93787E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2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7B7D0E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805.481.555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7B7D0E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3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4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471.262.854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5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6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7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ussm.caltanissetta.dgm@giustizia.it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934.551.372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8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87.447.761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9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0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961.517.511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1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55.471.826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54E7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2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54E7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3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862.483.745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4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5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902.921.270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6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7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817.448.271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8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916.828.732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9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755.063.138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0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97.154.467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REGGIO CALABRIA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1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96.524.500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2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696.668.011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3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89.229.478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VIA PREDDA NIEDDA, </w:t>
            </w:r>
            <w:smartTag w:uri="urn:schemas-microsoft-com:office:smarttags" w:element="metricconverter">
              <w:smartTagPr>
                <w:attr w:name="ProductID" w:val="6C"/>
              </w:smartTagPr>
              <w:r>
                <w:rPr>
                  <w:rFonts w:cs="Calibri"/>
                  <w:color w:val="000000"/>
                  <w:sz w:val="16"/>
                  <w:szCs w:val="16"/>
                </w:rPr>
                <w:t>6C</w:t>
              </w:r>
            </w:smartTag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4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792.633.024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5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994.706.054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6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116.194.260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7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8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A531D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CF57F8" w:rsidRDefault="00DA531D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93787E" w:rsidRDefault="00DA531D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9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Default="00DA531D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DA531D" w:rsidRPr="00031239" w:rsidRDefault="00DA531D" w:rsidP="00855507">
      <w:pPr>
        <w:pStyle w:val="Caption"/>
        <w:rPr>
          <w:u w:val="single"/>
        </w:rPr>
      </w:pPr>
      <w:bookmarkStart w:id="344" w:name="_Toc406511996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68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&lt;CSSA&gt; - USSM</w:t>
      </w:r>
      <w:bookmarkEnd w:id="344"/>
    </w:p>
    <w:p w:rsidR="00DA531D" w:rsidRPr="007775EE" w:rsidRDefault="00DA531D" w:rsidP="00855507">
      <w:pPr>
        <w:pStyle w:val="Caption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DA531D" w:rsidRPr="008970FD" w:rsidTr="00695FF2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t xml:space="preserve"> 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DA531D" w:rsidRPr="008970F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DA531D" w:rsidRDefault="00DA531D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F34EE0" w:rsidRDefault="00DA531D" w:rsidP="00695FF2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80" w:history="1">
              <w:r w:rsidRPr="00F34EE0">
                <w:rPr>
                  <w:rStyle w:val="Hyperlink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71.201.004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BRINDISI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831.521.481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CITTANOVA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966.662.406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COSENZA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98.434.861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ERICE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FOGGIA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881.776.031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FROSINONE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775.211.866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GELA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933.823.628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LA SPEZIA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18.722.238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LATINA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773.662.946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LIVORNO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LUCCA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583.464.459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MATERA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835.336.055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NUORO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78.433.580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PADOVA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498.758.155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066D0A" w:rsidRDefault="00DA531D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PATTI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941.245.289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129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PESCARA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RAGUSA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932.245.520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RIMINI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SIENA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577.283.623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SIRACUSA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TERAMO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TREVISO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422.410.507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UDINE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VERONA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458.030.177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A531D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606C9" w:rsidRDefault="00DA531D" w:rsidP="008E30F4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A531D" w:rsidRDefault="00DA531D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D160B9" w:rsidRDefault="00DA531D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VICENZA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PESCHERIE VECCHIE 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Default="00DA531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444.323.265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A531D" w:rsidRPr="00855507" w:rsidRDefault="00DA531D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531D" w:rsidRPr="00855507" w:rsidRDefault="00DA531D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</w:tbl>
    <w:p w:rsidR="00DA531D" w:rsidRPr="00031239" w:rsidRDefault="00DA531D" w:rsidP="007B7D0E">
      <w:pPr>
        <w:pStyle w:val="Caption"/>
        <w:rPr>
          <w:u w:val="single"/>
        </w:rPr>
      </w:pPr>
      <w:bookmarkStart w:id="345" w:name="_Toc406511997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69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&lt;CSSA&gt; - USSMSS</w:t>
      </w:r>
      <w:bookmarkEnd w:id="345"/>
    </w:p>
    <w:p w:rsidR="00DA531D" w:rsidRPr="007775EE" w:rsidRDefault="00DA531D" w:rsidP="00116EE1">
      <w:pPr>
        <w:spacing w:after="0" w:line="240" w:lineRule="auto"/>
        <w:jc w:val="both"/>
        <w:rPr>
          <w:sz w:val="16"/>
          <w:szCs w:val="16"/>
        </w:rPr>
      </w:pPr>
    </w:p>
    <w:p w:rsidR="00DA531D" w:rsidRDefault="00DA531D" w:rsidP="008E30F4">
      <w:pPr>
        <w:pStyle w:val="ListParagraph"/>
        <w:numPr>
          <w:ilvl w:val="0"/>
          <w:numId w:val="76"/>
        </w:numPr>
        <w:spacing w:after="0" w:line="240" w:lineRule="auto"/>
        <w:jc w:val="both"/>
      </w:pPr>
      <w:r>
        <w:t>L’intervento in oggetto prevede l’inserimento nella tabella &lt;</w:t>
      </w:r>
      <w:r w:rsidRPr="00B56E04">
        <w:t>CG_REF_CODES</w:t>
      </w:r>
      <w:r>
        <w:t>&gt;:</w:t>
      </w:r>
    </w:p>
    <w:p w:rsidR="00DA531D" w:rsidRPr="007775EE" w:rsidRDefault="00DA531D" w:rsidP="00116EE1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DA531D" w:rsidRPr="00E75B36" w:rsidTr="00622C7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DA531D" w:rsidRPr="00B56E04" w:rsidRDefault="00DA531D" w:rsidP="00622C71">
            <w:pPr>
              <w:jc w:val="center"/>
            </w:pPr>
            <w:r w:rsidRPr="00B56E04">
              <w:t>Tabella &lt;CG_REF_CODES&gt;</w:t>
            </w:r>
          </w:p>
        </w:tc>
      </w:tr>
      <w:tr w:rsidR="00DA531D" w:rsidRPr="00E75B36" w:rsidTr="00622C7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531D" w:rsidRPr="00B56E04" w:rsidRDefault="00DA531D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DA531D" w:rsidRPr="00E75B36" w:rsidTr="00A7694B">
        <w:tc>
          <w:tcPr>
            <w:tcW w:w="256" w:type="dxa"/>
            <w:vAlign w:val="center"/>
          </w:tcPr>
          <w:p w:rsidR="00DA531D" w:rsidRPr="00B56E04" w:rsidRDefault="00DA531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DA531D" w:rsidRPr="00B56E04" w:rsidRDefault="00DA531D" w:rsidP="00A769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4A</w:t>
            </w:r>
          </w:p>
        </w:tc>
        <w:tc>
          <w:tcPr>
            <w:tcW w:w="557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708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</w:t>
            </w:r>
          </w:p>
        </w:tc>
        <w:tc>
          <w:tcPr>
            <w:tcW w:w="567" w:type="dxa"/>
            <w:vAlign w:val="center"/>
          </w:tcPr>
          <w:p w:rsidR="00DA531D" w:rsidRDefault="00DA531D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Default="00DA531D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Default="00DA531D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Default="00DA531D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E75B36" w:rsidTr="00A7694B">
        <w:tc>
          <w:tcPr>
            <w:tcW w:w="256" w:type="dxa"/>
            <w:vAlign w:val="center"/>
          </w:tcPr>
          <w:p w:rsidR="00DA531D" w:rsidRPr="00B56E04" w:rsidRDefault="00DA531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4B</w:t>
            </w:r>
          </w:p>
        </w:tc>
        <w:tc>
          <w:tcPr>
            <w:tcW w:w="557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SNT</w:t>
            </w:r>
          </w:p>
        </w:tc>
        <w:tc>
          <w:tcPr>
            <w:tcW w:w="708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DA531D" w:rsidRPr="00B56E04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Sistema Notifiche Telematiche</w:t>
            </w:r>
          </w:p>
        </w:tc>
        <w:tc>
          <w:tcPr>
            <w:tcW w:w="567" w:type="dxa"/>
            <w:vAlign w:val="center"/>
          </w:tcPr>
          <w:p w:rsidR="00DA531D" w:rsidRDefault="00DA531D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Default="00DA531D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Default="00DA531D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Default="00DA531D" w:rsidP="002F7461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E75B36" w:rsidTr="00C2172D">
        <w:tc>
          <w:tcPr>
            <w:tcW w:w="256" w:type="dxa"/>
            <w:vAlign w:val="center"/>
          </w:tcPr>
          <w:p w:rsidR="00DA531D" w:rsidRPr="00B56E04" w:rsidRDefault="00DA531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DA531D" w:rsidRDefault="00DA531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557" w:type="dxa"/>
            <w:vAlign w:val="center"/>
          </w:tcPr>
          <w:p w:rsidR="00DA531D" w:rsidRDefault="00DA531D" w:rsidP="00C2172D">
            <w:pPr>
              <w:jc w:val="center"/>
            </w:pPr>
            <w:r w:rsidRPr="0021719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B56E04" w:rsidRDefault="00DA531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DA531D" w:rsidRPr="00B56E04" w:rsidRDefault="00DA531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Ufficio Servizi Sociali per i Minorenni </w:t>
            </w:r>
          </w:p>
        </w:tc>
        <w:tc>
          <w:tcPr>
            <w:tcW w:w="567" w:type="dxa"/>
            <w:vAlign w:val="center"/>
          </w:tcPr>
          <w:p w:rsidR="00DA531D" w:rsidRDefault="00DA531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Default="00DA531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Default="00DA531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Default="00DA531D" w:rsidP="00C2172D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531D" w:rsidRPr="00E75B36" w:rsidTr="00C2172D">
        <w:tc>
          <w:tcPr>
            <w:tcW w:w="256" w:type="dxa"/>
            <w:vAlign w:val="center"/>
          </w:tcPr>
          <w:p w:rsidR="00DA531D" w:rsidRPr="00B56E04" w:rsidRDefault="00DA531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DA531D" w:rsidRDefault="00DA531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DA531D" w:rsidRDefault="00DA531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557" w:type="dxa"/>
            <w:vAlign w:val="center"/>
          </w:tcPr>
          <w:p w:rsidR="00DA531D" w:rsidRDefault="00DA531D" w:rsidP="00C2172D">
            <w:pPr>
              <w:jc w:val="center"/>
            </w:pPr>
            <w:r w:rsidRPr="0021719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DA531D" w:rsidRPr="00B56E04" w:rsidRDefault="00DA531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DA531D" w:rsidRPr="00B56E04" w:rsidRDefault="00DA531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 – Sezione di Servizio</w:t>
            </w:r>
          </w:p>
        </w:tc>
        <w:tc>
          <w:tcPr>
            <w:tcW w:w="567" w:type="dxa"/>
            <w:vAlign w:val="center"/>
          </w:tcPr>
          <w:p w:rsidR="00DA531D" w:rsidRDefault="00DA531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531D" w:rsidRDefault="00DA531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531D" w:rsidRDefault="00DA531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531D" w:rsidRDefault="00DA531D" w:rsidP="00C2172D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531D" w:rsidRPr="002F7461" w:rsidRDefault="00DA531D" w:rsidP="002F7461">
      <w:pPr>
        <w:pStyle w:val="Caption"/>
        <w:rPr>
          <w:u w:val="single"/>
        </w:rPr>
      </w:pPr>
      <w:bookmarkStart w:id="346" w:name="_Toc406511998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70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Tabella &lt;CG_REG_CODES&gt;</w:t>
      </w:r>
      <w:bookmarkEnd w:id="346"/>
    </w:p>
    <w:p w:rsidR="00DA531D" w:rsidRPr="00DD0653" w:rsidRDefault="00DA531D" w:rsidP="00DD0653">
      <w:pPr>
        <w:pStyle w:val="Heading2"/>
        <w:ind w:left="578" w:hanging="578"/>
      </w:pPr>
      <w:bookmarkStart w:id="347" w:name="_Toc406512055"/>
      <w:r w:rsidRPr="00DD0653">
        <w:t>Modifica template</w:t>
      </w:r>
      <w:bookmarkEnd w:id="347"/>
    </w:p>
    <w:p w:rsidR="00DA531D" w:rsidRDefault="00DA531D" w:rsidP="003D33C0">
      <w:r w:rsidRPr="00385EF3">
        <w:t>Nessuna modifica prevista</w:t>
      </w:r>
      <w:r>
        <w:t xml:space="preserve">. </w:t>
      </w:r>
    </w:p>
    <w:sectPr w:rsidR="00DA531D" w:rsidSect="006F36CA">
      <w:headerReference w:type="even" r:id="rId381"/>
      <w:headerReference w:type="default" r:id="rId382"/>
      <w:footerReference w:type="even" r:id="rId383"/>
      <w:footerReference w:type="default" r:id="rId384"/>
      <w:headerReference w:type="first" r:id="rId385"/>
      <w:footerReference w:type="first" r:id="rId386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531D" w:rsidRDefault="00DA531D">
      <w:pPr>
        <w:spacing w:after="0" w:line="240" w:lineRule="auto"/>
      </w:pPr>
      <w:r>
        <w:separator/>
      </w:r>
    </w:p>
  </w:endnote>
  <w:endnote w:type="continuationSeparator" w:id="0">
    <w:p w:rsidR="00DA531D" w:rsidRDefault="00DA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31D" w:rsidRDefault="00DA531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A531D" w:rsidRDefault="00DA531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insideH w:val="single" w:sz="4" w:space="0" w:color="auto"/>
      </w:tblBorders>
      <w:tblLook w:val="00A0"/>
    </w:tblPr>
    <w:tblGrid>
      <w:gridCol w:w="2995"/>
      <w:gridCol w:w="3664"/>
      <w:gridCol w:w="3087"/>
    </w:tblGrid>
    <w:tr w:rsidR="00DA531D" w:rsidTr="008C0A03">
      <w:tc>
        <w:tcPr>
          <w:tcW w:w="2802" w:type="dxa"/>
          <w:vAlign w:val="center"/>
        </w:tcPr>
        <w:p w:rsidR="00DA531D" w:rsidRDefault="00DA531D" w:rsidP="0072174D">
          <w:r w:rsidRPr="008C0A03">
            <w:rPr>
              <w:sz w:val="18"/>
            </w:rPr>
            <w:t xml:space="preserve">Codice Documento: </w:t>
          </w:r>
          <w:fldSimple w:instr=" DOCPROPERTY  &quot;CodiceDocumento&quot;  \* MERGEFORMAT ">
            <w:r w:rsidRPr="007A4E25">
              <w:rPr>
                <w:b/>
                <w:bCs/>
                <w:sz w:val="18"/>
              </w:rPr>
              <w:t>SIEP_PNL_AF</w:t>
            </w:r>
          </w:fldSimple>
        </w:p>
      </w:tc>
      <w:tc>
        <w:tcPr>
          <w:tcW w:w="3308" w:type="dxa"/>
          <w:vAlign w:val="center"/>
        </w:tcPr>
        <w:p w:rsidR="00DA531D" w:rsidRDefault="00DA531D" w:rsidP="008C0A03">
          <w:pPr>
            <w:jc w:val="center"/>
          </w:pPr>
          <w:r w:rsidRPr="008C0A03">
            <w:rPr>
              <w:sz w:val="18"/>
            </w:rPr>
            <w:t xml:space="preserve">Pag.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PAGE </w:instrText>
          </w:r>
          <w:r w:rsidRPr="008C0A03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8C0A03">
            <w:rPr>
              <w:sz w:val="18"/>
            </w:rPr>
            <w:fldChar w:fldCharType="end"/>
          </w:r>
          <w:r w:rsidRPr="008C0A03">
            <w:rPr>
              <w:sz w:val="18"/>
            </w:rPr>
            <w:t xml:space="preserve"> di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NUMPAGES </w:instrText>
          </w:r>
          <w:r w:rsidRPr="008C0A03">
            <w:rPr>
              <w:sz w:val="18"/>
            </w:rPr>
            <w:fldChar w:fldCharType="separate"/>
          </w:r>
          <w:r>
            <w:rPr>
              <w:noProof/>
              <w:sz w:val="18"/>
            </w:rPr>
            <w:t>104</w:t>
          </w:r>
          <w:r w:rsidRPr="008C0A03">
            <w:rPr>
              <w:sz w:val="18"/>
            </w:rPr>
            <w:fldChar w:fldCharType="end"/>
          </w:r>
        </w:p>
      </w:tc>
      <w:tc>
        <w:tcPr>
          <w:tcW w:w="2787" w:type="dxa"/>
          <w:vAlign w:val="center"/>
        </w:tcPr>
        <w:p w:rsidR="00DA531D" w:rsidRDefault="00DA531D" w:rsidP="008C0A03">
          <w:pPr>
            <w:jc w:val="right"/>
          </w:pPr>
          <w:r w:rsidRPr="008C0A03">
            <w:rPr>
              <w:sz w:val="18"/>
            </w:rPr>
            <w:t>V</w:t>
          </w:r>
          <w:r w:rsidRPr="008C0A03">
            <w:rPr>
              <w:sz w:val="18"/>
              <w:szCs w:val="18"/>
            </w:rPr>
            <w:t xml:space="preserve">ersione n° </w:t>
          </w:r>
          <w:fldSimple w:instr=" DOCPROPERTY &quot;Versione&quot;  \* MERGEFORMAT ">
            <w:r w:rsidRPr="007A4E25">
              <w:rPr>
                <w:sz w:val="18"/>
                <w:szCs w:val="18"/>
              </w:rPr>
              <w:t>0.1</w:t>
            </w:r>
          </w:fldSimple>
          <w:r w:rsidRPr="008C0A03">
            <w:rPr>
              <w:sz w:val="18"/>
              <w:szCs w:val="18"/>
            </w:rPr>
            <w:t xml:space="preserve"> del </w:t>
          </w:r>
          <w:fldSimple w:instr=" DOCPROPERTY &quot;DataVersione&quot;  \* MERGEFORMAT ">
            <w:r w:rsidRPr="007A4E25">
              <w:rPr>
                <w:sz w:val="18"/>
                <w:szCs w:val="18"/>
              </w:rPr>
              <w:t>26/11/2014</w:t>
            </w:r>
          </w:fldSimple>
        </w:p>
      </w:tc>
    </w:tr>
  </w:tbl>
  <w:p w:rsidR="00DA531D" w:rsidRPr="003D33C0" w:rsidRDefault="00DA531D" w:rsidP="003D33C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31D" w:rsidRDefault="00DA53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531D" w:rsidRDefault="00DA531D">
      <w:pPr>
        <w:spacing w:after="0" w:line="240" w:lineRule="auto"/>
      </w:pPr>
      <w:r>
        <w:separator/>
      </w:r>
    </w:p>
  </w:footnote>
  <w:footnote w:type="continuationSeparator" w:id="0">
    <w:p w:rsidR="00DA531D" w:rsidRDefault="00DA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31D" w:rsidRDefault="00DA531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31D" w:rsidRDefault="00DA531D">
    <w:pPr>
      <w:pStyle w:val="Header"/>
      <w:jc w:val="center"/>
      <w:rPr>
        <w:b/>
        <w:bCs/>
        <w:sz w:val="36"/>
      </w:rPr>
    </w:pPr>
    <w:r w:rsidRPr="00BA4A80">
      <w:rPr>
        <w:rFonts w:ascii="Tahoma" w:hAnsi="Tahoma" w:cs="Tahoma"/>
        <w:noProof/>
        <w:color w:val="999999"/>
        <w:sz w:val="14"/>
        <w:szCs w:val="14"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" o:spid="_x0000_i1026" type="#_x0000_t75" alt="logo-Engineering" style="width:85.5pt;height:18.75pt;visibility:visible">
          <v:imagedata r:id="rId1" o:title=""/>
        </v:shape>
      </w:pic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7"/>
        <w:szCs w:val="17"/>
      </w:rPr>
      <w:t>Ministero della Giustizia</w: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6"/>
        <w:szCs w:val="16"/>
      </w:rPr>
      <w:t xml:space="preserve"> </w:t>
    </w:r>
    <w:fldSimple w:instr=" DOCPROPERTY &quot;nometitolo&quot;">
      <w:r>
        <w:t>Analisi funzionale Mev SIEP</w:t>
      </w:r>
    </w:fldSimple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31D" w:rsidRDefault="00DA531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A30D7"/>
    <w:multiLevelType w:val="hybridMultilevel"/>
    <w:tmpl w:val="BFF242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705C20"/>
    <w:multiLevelType w:val="hybridMultilevel"/>
    <w:tmpl w:val="F9862A8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37B325B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4F60CC2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5C76126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06481744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DD60487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0DE25300"/>
    <w:multiLevelType w:val="hybridMultilevel"/>
    <w:tmpl w:val="DEFCF0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E8F2878"/>
    <w:multiLevelType w:val="hybridMultilevel"/>
    <w:tmpl w:val="79123084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0F172A92"/>
    <w:multiLevelType w:val="hybridMultilevel"/>
    <w:tmpl w:val="CE3E999E"/>
    <w:lvl w:ilvl="0" w:tplc="CCE04020">
      <w:start w:val="1"/>
      <w:numFmt w:val="bullet"/>
      <w:lvlText w:val="-"/>
      <w:lvlJc w:val="left"/>
      <w:pPr>
        <w:tabs>
          <w:tab w:val="num" w:pos="417"/>
        </w:tabs>
        <w:ind w:left="340" w:hanging="283"/>
      </w:pPr>
      <w:rPr>
        <w:rFonts w:ascii="Times New Roman" w:hAnsi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01236A2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1F87F37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30F4F3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45F26DC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52015AC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120"/>
        </w:tabs>
        <w:ind w:left="-1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5">
    <w:nsid w:val="167B18EB"/>
    <w:multiLevelType w:val="hybridMultilevel"/>
    <w:tmpl w:val="45D6744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173D27F6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17F95992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1851203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190C1645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19C9573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1DBB4501"/>
    <w:multiLevelType w:val="hybridMultilevel"/>
    <w:tmpl w:val="1486D3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1E985B6A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1EF84620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1FFF3C3C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217B3222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21EE63C4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2297465F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>
    <w:nsid w:val="22AC530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298351B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29F00CD0"/>
    <w:multiLevelType w:val="hybridMultilevel"/>
    <w:tmpl w:val="58C270A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2B077420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2CCD7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30B55250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316D5FDE"/>
    <w:multiLevelType w:val="hybridMultilevel"/>
    <w:tmpl w:val="2BA23FF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31C04D38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33516630"/>
    <w:multiLevelType w:val="hybridMultilevel"/>
    <w:tmpl w:val="F300E54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36355401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abstractNum w:abstractNumId="38">
    <w:nsid w:val="36C0305E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378F1A7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>
    <w:nsid w:val="396E63DD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3F6C44A4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>
    <w:nsid w:val="3F9B6B2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3FB42ADB"/>
    <w:multiLevelType w:val="hybridMultilevel"/>
    <w:tmpl w:val="862CB6D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>
    <w:nsid w:val="3FD64765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>
    <w:nsid w:val="3FF60B0D"/>
    <w:multiLevelType w:val="hybridMultilevel"/>
    <w:tmpl w:val="52E8EA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409D7C77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>
    <w:nsid w:val="426C703B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>
    <w:nsid w:val="431E0760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43AA232F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>
    <w:nsid w:val="455B7323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46B003AE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2">
    <w:nsid w:val="472F0839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3">
    <w:nsid w:val="484B2837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4">
    <w:nsid w:val="48B74AF9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5">
    <w:nsid w:val="4B221CAF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6">
    <w:nsid w:val="4C69143C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7">
    <w:nsid w:val="4FDB489A"/>
    <w:multiLevelType w:val="hybridMultilevel"/>
    <w:tmpl w:val="B9FED2F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8">
    <w:nsid w:val="50940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>
    <w:nsid w:val="51446F51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>
    <w:nsid w:val="522237AF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1">
    <w:nsid w:val="52FF3753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2">
    <w:nsid w:val="549D582B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3">
    <w:nsid w:val="55753D12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4">
    <w:nsid w:val="55904231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5">
    <w:nsid w:val="56AC4A3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6">
    <w:nsid w:val="56D5695A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7">
    <w:nsid w:val="58364C83"/>
    <w:multiLevelType w:val="hybridMultilevel"/>
    <w:tmpl w:val="2906293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8">
    <w:nsid w:val="586304AF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9">
    <w:nsid w:val="590D7DA6"/>
    <w:multiLevelType w:val="hybridMultilevel"/>
    <w:tmpl w:val="250EF4F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0">
    <w:nsid w:val="591708AF"/>
    <w:multiLevelType w:val="hybridMultilevel"/>
    <w:tmpl w:val="D4901CF8"/>
    <w:lvl w:ilvl="0" w:tplc="04100015">
      <w:start w:val="1"/>
      <w:numFmt w:val="upperLetter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1">
    <w:nsid w:val="59195E00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2">
    <w:nsid w:val="59391D70"/>
    <w:multiLevelType w:val="hybridMultilevel"/>
    <w:tmpl w:val="FC90B17A"/>
    <w:lvl w:ilvl="0" w:tplc="C5084B8C">
      <w:start w:val="9"/>
      <w:numFmt w:val="upp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3">
    <w:nsid w:val="59457B5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>
    <w:nsid w:val="59CE7D07"/>
    <w:multiLevelType w:val="hybridMultilevel"/>
    <w:tmpl w:val="8006EABC"/>
    <w:lvl w:ilvl="0" w:tplc="10CE1AD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5">
    <w:nsid w:val="5A537BF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6">
    <w:nsid w:val="5B50580D"/>
    <w:multiLevelType w:val="hybridMultilevel"/>
    <w:tmpl w:val="6A581E9E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7">
    <w:nsid w:val="5D5D13A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8">
    <w:nsid w:val="5DED21EF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9">
    <w:nsid w:val="5F1D1C68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0">
    <w:nsid w:val="60B83D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1">
    <w:nsid w:val="62F520DA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2">
    <w:nsid w:val="634644E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3">
    <w:nsid w:val="63B13EF9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4">
    <w:nsid w:val="64600EE3"/>
    <w:multiLevelType w:val="hybridMultilevel"/>
    <w:tmpl w:val="81507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5">
    <w:nsid w:val="64892EA3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6">
    <w:nsid w:val="657916DD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7">
    <w:nsid w:val="65813FE7"/>
    <w:multiLevelType w:val="multilevel"/>
    <w:tmpl w:val="D42673B8"/>
    <w:lvl w:ilvl="0">
      <w:start w:val="15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8">
    <w:nsid w:val="67CF3BDD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9">
    <w:nsid w:val="693E464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0">
    <w:nsid w:val="6B574517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1">
    <w:nsid w:val="6BDD5575"/>
    <w:multiLevelType w:val="hybridMultilevel"/>
    <w:tmpl w:val="74845F4A"/>
    <w:lvl w:ilvl="0" w:tplc="10CE1AD6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92">
    <w:nsid w:val="6EF33311"/>
    <w:multiLevelType w:val="hybridMultilevel"/>
    <w:tmpl w:val="86E68FE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3">
    <w:nsid w:val="6F9623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4">
    <w:nsid w:val="70715BE1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5">
    <w:nsid w:val="71075DF5"/>
    <w:multiLevelType w:val="hybridMultilevel"/>
    <w:tmpl w:val="A0AC9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72987F6F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600"/>
        </w:tabs>
        <w:ind w:left="-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0"/>
        </w:tabs>
        <w:ind w:left="2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400"/>
        </w:tabs>
        <w:ind w:left="24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4560"/>
        </w:tabs>
        <w:ind w:left="45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180"/>
      </w:pPr>
      <w:rPr>
        <w:rFonts w:cs="Times New Roman"/>
      </w:rPr>
    </w:lvl>
  </w:abstractNum>
  <w:abstractNum w:abstractNumId="97">
    <w:nsid w:val="73362623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8">
    <w:nsid w:val="73415F41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9">
    <w:nsid w:val="76D064D7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0">
    <w:nsid w:val="783E27C6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1">
    <w:nsid w:val="7A560DAF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2">
    <w:nsid w:val="7C801ACA"/>
    <w:multiLevelType w:val="hybridMultilevel"/>
    <w:tmpl w:val="E7B464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3">
    <w:nsid w:val="7DFB5E1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4">
    <w:nsid w:val="7EF7188C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5">
    <w:nsid w:val="7F71755C"/>
    <w:multiLevelType w:val="hybridMultilevel"/>
    <w:tmpl w:val="89FCEE2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87"/>
  </w:num>
  <w:num w:numId="2">
    <w:abstractNumId w:val="21"/>
  </w:num>
  <w:num w:numId="3">
    <w:abstractNumId w:val="40"/>
  </w:num>
  <w:num w:numId="4">
    <w:abstractNumId w:val="15"/>
  </w:num>
  <w:num w:numId="5">
    <w:abstractNumId w:val="9"/>
  </w:num>
  <w:num w:numId="6">
    <w:abstractNumId w:val="95"/>
  </w:num>
  <w:num w:numId="7">
    <w:abstractNumId w:val="14"/>
  </w:num>
  <w:num w:numId="8">
    <w:abstractNumId w:val="102"/>
  </w:num>
  <w:num w:numId="9">
    <w:abstractNumId w:val="30"/>
  </w:num>
  <w:num w:numId="10">
    <w:abstractNumId w:val="8"/>
  </w:num>
  <w:num w:numId="11">
    <w:abstractNumId w:val="84"/>
  </w:num>
  <w:num w:numId="12">
    <w:abstractNumId w:val="36"/>
  </w:num>
  <w:num w:numId="13">
    <w:abstractNumId w:val="69"/>
  </w:num>
  <w:num w:numId="14">
    <w:abstractNumId w:val="98"/>
  </w:num>
  <w:num w:numId="15">
    <w:abstractNumId w:val="7"/>
  </w:num>
  <w:num w:numId="16">
    <w:abstractNumId w:val="6"/>
  </w:num>
  <w:num w:numId="17">
    <w:abstractNumId w:val="34"/>
  </w:num>
  <w:num w:numId="18">
    <w:abstractNumId w:val="92"/>
  </w:num>
  <w:num w:numId="19">
    <w:abstractNumId w:val="54"/>
  </w:num>
  <w:num w:numId="20">
    <w:abstractNumId w:val="79"/>
  </w:num>
  <w:num w:numId="21">
    <w:abstractNumId w:val="93"/>
  </w:num>
  <w:num w:numId="22">
    <w:abstractNumId w:val="91"/>
  </w:num>
  <w:num w:numId="23">
    <w:abstractNumId w:val="74"/>
  </w:num>
  <w:num w:numId="24">
    <w:abstractNumId w:val="13"/>
  </w:num>
  <w:num w:numId="25">
    <w:abstractNumId w:val="23"/>
  </w:num>
  <w:num w:numId="26">
    <w:abstractNumId w:val="33"/>
  </w:num>
  <w:num w:numId="27">
    <w:abstractNumId w:val="11"/>
  </w:num>
  <w:num w:numId="28">
    <w:abstractNumId w:val="71"/>
  </w:num>
  <w:num w:numId="29">
    <w:abstractNumId w:val="38"/>
  </w:num>
  <w:num w:numId="30">
    <w:abstractNumId w:val="45"/>
  </w:num>
  <w:num w:numId="31">
    <w:abstractNumId w:val="101"/>
  </w:num>
  <w:num w:numId="32">
    <w:abstractNumId w:val="29"/>
  </w:num>
  <w:num w:numId="33">
    <w:abstractNumId w:val="61"/>
  </w:num>
  <w:num w:numId="34">
    <w:abstractNumId w:val="63"/>
  </w:num>
  <w:num w:numId="35">
    <w:abstractNumId w:val="65"/>
  </w:num>
  <w:num w:numId="36">
    <w:abstractNumId w:val="86"/>
  </w:num>
  <w:num w:numId="37">
    <w:abstractNumId w:val="35"/>
  </w:num>
  <w:num w:numId="38">
    <w:abstractNumId w:val="51"/>
  </w:num>
  <w:num w:numId="39">
    <w:abstractNumId w:val="28"/>
  </w:num>
  <w:num w:numId="40">
    <w:abstractNumId w:val="3"/>
  </w:num>
  <w:num w:numId="41">
    <w:abstractNumId w:val="48"/>
  </w:num>
  <w:num w:numId="42">
    <w:abstractNumId w:val="50"/>
  </w:num>
  <w:num w:numId="43">
    <w:abstractNumId w:val="2"/>
  </w:num>
  <w:num w:numId="44">
    <w:abstractNumId w:val="105"/>
  </w:num>
  <w:num w:numId="45">
    <w:abstractNumId w:val="44"/>
  </w:num>
  <w:num w:numId="46">
    <w:abstractNumId w:val="57"/>
  </w:num>
  <w:num w:numId="47">
    <w:abstractNumId w:val="0"/>
  </w:num>
  <w:num w:numId="48">
    <w:abstractNumId w:val="103"/>
  </w:num>
  <w:num w:numId="49">
    <w:abstractNumId w:val="88"/>
  </w:num>
  <w:num w:numId="50">
    <w:abstractNumId w:val="64"/>
  </w:num>
  <w:num w:numId="51">
    <w:abstractNumId w:val="4"/>
  </w:num>
  <w:num w:numId="52">
    <w:abstractNumId w:val="5"/>
  </w:num>
  <w:num w:numId="53">
    <w:abstractNumId w:val="68"/>
  </w:num>
  <w:num w:numId="54">
    <w:abstractNumId w:val="39"/>
  </w:num>
  <w:num w:numId="55">
    <w:abstractNumId w:val="31"/>
  </w:num>
  <w:num w:numId="56">
    <w:abstractNumId w:val="52"/>
  </w:num>
  <w:num w:numId="57">
    <w:abstractNumId w:val="80"/>
  </w:num>
  <w:num w:numId="58">
    <w:abstractNumId w:val="70"/>
  </w:num>
  <w:num w:numId="59">
    <w:abstractNumId w:val="81"/>
  </w:num>
  <w:num w:numId="60">
    <w:abstractNumId w:val="32"/>
  </w:num>
  <w:num w:numId="61">
    <w:abstractNumId w:val="58"/>
  </w:num>
  <w:num w:numId="62">
    <w:abstractNumId w:val="47"/>
  </w:num>
  <w:num w:numId="63">
    <w:abstractNumId w:val="82"/>
  </w:num>
  <w:num w:numId="64">
    <w:abstractNumId w:val="37"/>
  </w:num>
  <w:num w:numId="65">
    <w:abstractNumId w:val="42"/>
  </w:num>
  <w:num w:numId="66">
    <w:abstractNumId w:val="89"/>
  </w:num>
  <w:num w:numId="67">
    <w:abstractNumId w:val="26"/>
  </w:num>
  <w:num w:numId="68">
    <w:abstractNumId w:val="96"/>
  </w:num>
  <w:num w:numId="69">
    <w:abstractNumId w:val="49"/>
  </w:num>
  <w:num w:numId="70">
    <w:abstractNumId w:val="76"/>
  </w:num>
  <w:num w:numId="71">
    <w:abstractNumId w:val="100"/>
  </w:num>
  <w:num w:numId="72">
    <w:abstractNumId w:val="104"/>
  </w:num>
  <w:num w:numId="73">
    <w:abstractNumId w:val="99"/>
  </w:num>
  <w:num w:numId="74">
    <w:abstractNumId w:val="66"/>
  </w:num>
  <w:num w:numId="75">
    <w:abstractNumId w:val="27"/>
  </w:num>
  <w:num w:numId="76">
    <w:abstractNumId w:val="56"/>
  </w:num>
  <w:num w:numId="77">
    <w:abstractNumId w:val="78"/>
  </w:num>
  <w:num w:numId="78">
    <w:abstractNumId w:val="97"/>
  </w:num>
  <w:num w:numId="79">
    <w:abstractNumId w:val="10"/>
  </w:num>
  <w:num w:numId="80">
    <w:abstractNumId w:val="25"/>
  </w:num>
  <w:num w:numId="81">
    <w:abstractNumId w:val="59"/>
  </w:num>
  <w:num w:numId="82">
    <w:abstractNumId w:val="17"/>
  </w:num>
  <w:num w:numId="83">
    <w:abstractNumId w:val="24"/>
  </w:num>
  <w:num w:numId="84">
    <w:abstractNumId w:val="62"/>
  </w:num>
  <w:num w:numId="85">
    <w:abstractNumId w:val="16"/>
  </w:num>
  <w:num w:numId="86">
    <w:abstractNumId w:val="85"/>
  </w:num>
  <w:num w:numId="87">
    <w:abstractNumId w:val="90"/>
  </w:num>
  <w:num w:numId="88">
    <w:abstractNumId w:val="1"/>
  </w:num>
  <w:num w:numId="89">
    <w:abstractNumId w:val="22"/>
  </w:num>
  <w:num w:numId="90">
    <w:abstractNumId w:val="19"/>
  </w:num>
  <w:num w:numId="91">
    <w:abstractNumId w:val="72"/>
  </w:num>
  <w:num w:numId="92">
    <w:abstractNumId w:val="83"/>
  </w:num>
  <w:num w:numId="93">
    <w:abstractNumId w:val="43"/>
  </w:num>
  <w:num w:numId="94">
    <w:abstractNumId w:val="73"/>
  </w:num>
  <w:num w:numId="95">
    <w:abstractNumId w:val="53"/>
  </w:num>
  <w:num w:numId="96">
    <w:abstractNumId w:val="20"/>
  </w:num>
  <w:num w:numId="97">
    <w:abstractNumId w:val="75"/>
  </w:num>
  <w:num w:numId="98">
    <w:abstractNumId w:val="41"/>
  </w:num>
  <w:num w:numId="99">
    <w:abstractNumId w:val="12"/>
  </w:num>
  <w:num w:numId="100">
    <w:abstractNumId w:val="94"/>
  </w:num>
  <w:num w:numId="101">
    <w:abstractNumId w:val="77"/>
  </w:num>
  <w:num w:numId="102">
    <w:abstractNumId w:val="18"/>
  </w:num>
  <w:num w:numId="103">
    <w:abstractNumId w:val="55"/>
  </w:num>
  <w:num w:numId="104">
    <w:abstractNumId w:val="46"/>
  </w:num>
  <w:num w:numId="105">
    <w:abstractNumId w:val="60"/>
  </w:num>
  <w:num w:numId="106">
    <w:abstractNumId w:val="67"/>
  </w:num>
  <w:numIdMacAtCleanup w:val="10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WR_DATA" w:val="&lt;13.1.12.0:656778&gt;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/X/M4B3y"/>
    <w:docVar w:name="WR_METADATA_KEY" w:val="2975efc6-7fec-4ba8-8ec3-4f84b4d7d158"/>
  </w:docVars>
  <w:rsids>
    <w:rsidRoot w:val="00E521EB"/>
    <w:rsid w:val="00000539"/>
    <w:rsid w:val="00000FCD"/>
    <w:rsid w:val="00005687"/>
    <w:rsid w:val="000066BA"/>
    <w:rsid w:val="000066F2"/>
    <w:rsid w:val="00010B56"/>
    <w:rsid w:val="00013861"/>
    <w:rsid w:val="00013B43"/>
    <w:rsid w:val="000151A3"/>
    <w:rsid w:val="00015D32"/>
    <w:rsid w:val="00016557"/>
    <w:rsid w:val="0001685E"/>
    <w:rsid w:val="000203D6"/>
    <w:rsid w:val="00024E64"/>
    <w:rsid w:val="00024F58"/>
    <w:rsid w:val="00025F55"/>
    <w:rsid w:val="000308F5"/>
    <w:rsid w:val="00031239"/>
    <w:rsid w:val="000325D6"/>
    <w:rsid w:val="00036631"/>
    <w:rsid w:val="00041B86"/>
    <w:rsid w:val="00041C52"/>
    <w:rsid w:val="00041D8B"/>
    <w:rsid w:val="0004504F"/>
    <w:rsid w:val="00045612"/>
    <w:rsid w:val="00046F49"/>
    <w:rsid w:val="0004742C"/>
    <w:rsid w:val="00047CC2"/>
    <w:rsid w:val="0005388E"/>
    <w:rsid w:val="0005730F"/>
    <w:rsid w:val="00057692"/>
    <w:rsid w:val="00062414"/>
    <w:rsid w:val="00064055"/>
    <w:rsid w:val="00064A3B"/>
    <w:rsid w:val="00066D05"/>
    <w:rsid w:val="00066D0A"/>
    <w:rsid w:val="00072FA0"/>
    <w:rsid w:val="00075C6C"/>
    <w:rsid w:val="0007689F"/>
    <w:rsid w:val="00076AAC"/>
    <w:rsid w:val="00077E90"/>
    <w:rsid w:val="00080128"/>
    <w:rsid w:val="000805C4"/>
    <w:rsid w:val="00080757"/>
    <w:rsid w:val="00081C03"/>
    <w:rsid w:val="000827E4"/>
    <w:rsid w:val="00086FA2"/>
    <w:rsid w:val="000874D9"/>
    <w:rsid w:val="00092E40"/>
    <w:rsid w:val="000944BE"/>
    <w:rsid w:val="0009576B"/>
    <w:rsid w:val="00097C5C"/>
    <w:rsid w:val="000A3091"/>
    <w:rsid w:val="000A49EA"/>
    <w:rsid w:val="000A54AD"/>
    <w:rsid w:val="000A74EF"/>
    <w:rsid w:val="000A7AC5"/>
    <w:rsid w:val="000B0836"/>
    <w:rsid w:val="000B28B5"/>
    <w:rsid w:val="000B2E59"/>
    <w:rsid w:val="000B3125"/>
    <w:rsid w:val="000B349F"/>
    <w:rsid w:val="000B4003"/>
    <w:rsid w:val="000B5A84"/>
    <w:rsid w:val="000B6FAB"/>
    <w:rsid w:val="000C2CAE"/>
    <w:rsid w:val="000C38A3"/>
    <w:rsid w:val="000C3C61"/>
    <w:rsid w:val="000C78E8"/>
    <w:rsid w:val="000D0A4D"/>
    <w:rsid w:val="000D30AF"/>
    <w:rsid w:val="000D5212"/>
    <w:rsid w:val="000D6CA8"/>
    <w:rsid w:val="000E2CF5"/>
    <w:rsid w:val="000E44B4"/>
    <w:rsid w:val="000E450A"/>
    <w:rsid w:val="000E502A"/>
    <w:rsid w:val="000E5E21"/>
    <w:rsid w:val="000E6664"/>
    <w:rsid w:val="000E74F7"/>
    <w:rsid w:val="000E7551"/>
    <w:rsid w:val="000F0028"/>
    <w:rsid w:val="000F0C03"/>
    <w:rsid w:val="000F1267"/>
    <w:rsid w:val="000F68F0"/>
    <w:rsid w:val="000F7B4C"/>
    <w:rsid w:val="00100323"/>
    <w:rsid w:val="00101374"/>
    <w:rsid w:val="00101D74"/>
    <w:rsid w:val="00102A35"/>
    <w:rsid w:val="00104151"/>
    <w:rsid w:val="00105EC1"/>
    <w:rsid w:val="0011192B"/>
    <w:rsid w:val="0011286D"/>
    <w:rsid w:val="00113725"/>
    <w:rsid w:val="00113C1A"/>
    <w:rsid w:val="00113E77"/>
    <w:rsid w:val="00116AFD"/>
    <w:rsid w:val="00116EE1"/>
    <w:rsid w:val="0012043A"/>
    <w:rsid w:val="0012045A"/>
    <w:rsid w:val="00124D96"/>
    <w:rsid w:val="00125C59"/>
    <w:rsid w:val="00127365"/>
    <w:rsid w:val="00133A4D"/>
    <w:rsid w:val="00133D23"/>
    <w:rsid w:val="00137CF8"/>
    <w:rsid w:val="00144732"/>
    <w:rsid w:val="00145190"/>
    <w:rsid w:val="00145264"/>
    <w:rsid w:val="00146568"/>
    <w:rsid w:val="00146594"/>
    <w:rsid w:val="00147F26"/>
    <w:rsid w:val="00151B0F"/>
    <w:rsid w:val="00151CA0"/>
    <w:rsid w:val="0015377D"/>
    <w:rsid w:val="00165089"/>
    <w:rsid w:val="001708AA"/>
    <w:rsid w:val="0017121E"/>
    <w:rsid w:val="00171BF7"/>
    <w:rsid w:val="0017201B"/>
    <w:rsid w:val="00172D59"/>
    <w:rsid w:val="001731F2"/>
    <w:rsid w:val="00175B12"/>
    <w:rsid w:val="0017711E"/>
    <w:rsid w:val="00180E4A"/>
    <w:rsid w:val="00184841"/>
    <w:rsid w:val="001850C2"/>
    <w:rsid w:val="001854D7"/>
    <w:rsid w:val="00190096"/>
    <w:rsid w:val="00191983"/>
    <w:rsid w:val="001927E2"/>
    <w:rsid w:val="00193DEE"/>
    <w:rsid w:val="001956C2"/>
    <w:rsid w:val="00197D05"/>
    <w:rsid w:val="001A0A73"/>
    <w:rsid w:val="001A0B4E"/>
    <w:rsid w:val="001A24B1"/>
    <w:rsid w:val="001A29E8"/>
    <w:rsid w:val="001A56F1"/>
    <w:rsid w:val="001B0F15"/>
    <w:rsid w:val="001B2E69"/>
    <w:rsid w:val="001B36FB"/>
    <w:rsid w:val="001B556C"/>
    <w:rsid w:val="001B6599"/>
    <w:rsid w:val="001B6E2D"/>
    <w:rsid w:val="001C0018"/>
    <w:rsid w:val="001C64E3"/>
    <w:rsid w:val="001D02A6"/>
    <w:rsid w:val="001D0BAA"/>
    <w:rsid w:val="001D1754"/>
    <w:rsid w:val="001D3D45"/>
    <w:rsid w:val="001D3FBF"/>
    <w:rsid w:val="001D4DBD"/>
    <w:rsid w:val="001D6894"/>
    <w:rsid w:val="001D6C82"/>
    <w:rsid w:val="001E0C5B"/>
    <w:rsid w:val="001E1099"/>
    <w:rsid w:val="001E178B"/>
    <w:rsid w:val="001E2828"/>
    <w:rsid w:val="001E3E5F"/>
    <w:rsid w:val="001E54E4"/>
    <w:rsid w:val="001E616A"/>
    <w:rsid w:val="001E67E8"/>
    <w:rsid w:val="001E6F57"/>
    <w:rsid w:val="001F0A02"/>
    <w:rsid w:val="001F29AA"/>
    <w:rsid w:val="001F29E0"/>
    <w:rsid w:val="001F482E"/>
    <w:rsid w:val="001F4A6D"/>
    <w:rsid w:val="00202292"/>
    <w:rsid w:val="00203F91"/>
    <w:rsid w:val="002043D6"/>
    <w:rsid w:val="00205107"/>
    <w:rsid w:val="002129F2"/>
    <w:rsid w:val="00214380"/>
    <w:rsid w:val="00215381"/>
    <w:rsid w:val="00216D26"/>
    <w:rsid w:val="00217194"/>
    <w:rsid w:val="002214F7"/>
    <w:rsid w:val="00224792"/>
    <w:rsid w:val="00226ABB"/>
    <w:rsid w:val="0023023E"/>
    <w:rsid w:val="00232116"/>
    <w:rsid w:val="00232BCB"/>
    <w:rsid w:val="00235C2C"/>
    <w:rsid w:val="00236AAE"/>
    <w:rsid w:val="00236F73"/>
    <w:rsid w:val="002378D3"/>
    <w:rsid w:val="0024264E"/>
    <w:rsid w:val="00242C19"/>
    <w:rsid w:val="00243C33"/>
    <w:rsid w:val="002509F6"/>
    <w:rsid w:val="00254557"/>
    <w:rsid w:val="002560C2"/>
    <w:rsid w:val="00256A34"/>
    <w:rsid w:val="00257AAA"/>
    <w:rsid w:val="002619BE"/>
    <w:rsid w:val="00262A9F"/>
    <w:rsid w:val="00264306"/>
    <w:rsid w:val="0026635C"/>
    <w:rsid w:val="0026793B"/>
    <w:rsid w:val="00275535"/>
    <w:rsid w:val="00276528"/>
    <w:rsid w:val="00276D03"/>
    <w:rsid w:val="0028054A"/>
    <w:rsid w:val="002809CE"/>
    <w:rsid w:val="002838B8"/>
    <w:rsid w:val="00283E81"/>
    <w:rsid w:val="002844BA"/>
    <w:rsid w:val="00287376"/>
    <w:rsid w:val="002905DB"/>
    <w:rsid w:val="002925AB"/>
    <w:rsid w:val="00292F59"/>
    <w:rsid w:val="002954A7"/>
    <w:rsid w:val="00295A37"/>
    <w:rsid w:val="00295F3F"/>
    <w:rsid w:val="00296132"/>
    <w:rsid w:val="0029672E"/>
    <w:rsid w:val="002A1E4D"/>
    <w:rsid w:val="002A4FD4"/>
    <w:rsid w:val="002B05AD"/>
    <w:rsid w:val="002B1C54"/>
    <w:rsid w:val="002C08D0"/>
    <w:rsid w:val="002C233F"/>
    <w:rsid w:val="002C27B6"/>
    <w:rsid w:val="002C4BA1"/>
    <w:rsid w:val="002C7CCD"/>
    <w:rsid w:val="002D1B3A"/>
    <w:rsid w:val="002D24FD"/>
    <w:rsid w:val="002D347E"/>
    <w:rsid w:val="002D3831"/>
    <w:rsid w:val="002D397F"/>
    <w:rsid w:val="002D43B9"/>
    <w:rsid w:val="002D57D4"/>
    <w:rsid w:val="002D6AF9"/>
    <w:rsid w:val="002E0FD6"/>
    <w:rsid w:val="002E11BF"/>
    <w:rsid w:val="002E6545"/>
    <w:rsid w:val="002E752D"/>
    <w:rsid w:val="002F0FE9"/>
    <w:rsid w:val="002F1334"/>
    <w:rsid w:val="002F5D86"/>
    <w:rsid w:val="002F724D"/>
    <w:rsid w:val="002F7461"/>
    <w:rsid w:val="00300815"/>
    <w:rsid w:val="00300E5C"/>
    <w:rsid w:val="00301094"/>
    <w:rsid w:val="00302EFE"/>
    <w:rsid w:val="00310733"/>
    <w:rsid w:val="0031333D"/>
    <w:rsid w:val="003178AD"/>
    <w:rsid w:val="00320766"/>
    <w:rsid w:val="003221E4"/>
    <w:rsid w:val="0032288D"/>
    <w:rsid w:val="00322890"/>
    <w:rsid w:val="0032487B"/>
    <w:rsid w:val="00325261"/>
    <w:rsid w:val="003272A5"/>
    <w:rsid w:val="003273B7"/>
    <w:rsid w:val="00332FBD"/>
    <w:rsid w:val="00334CF7"/>
    <w:rsid w:val="00341FCA"/>
    <w:rsid w:val="003425C7"/>
    <w:rsid w:val="0034292C"/>
    <w:rsid w:val="00342B19"/>
    <w:rsid w:val="003436DD"/>
    <w:rsid w:val="003439EF"/>
    <w:rsid w:val="00344003"/>
    <w:rsid w:val="00344D10"/>
    <w:rsid w:val="0034751C"/>
    <w:rsid w:val="00347683"/>
    <w:rsid w:val="00351C95"/>
    <w:rsid w:val="00351FED"/>
    <w:rsid w:val="00352F2D"/>
    <w:rsid w:val="00353827"/>
    <w:rsid w:val="003556D6"/>
    <w:rsid w:val="003560A1"/>
    <w:rsid w:val="00363116"/>
    <w:rsid w:val="0036315F"/>
    <w:rsid w:val="00364244"/>
    <w:rsid w:val="003650AC"/>
    <w:rsid w:val="00365702"/>
    <w:rsid w:val="00372E36"/>
    <w:rsid w:val="0037308E"/>
    <w:rsid w:val="00373C36"/>
    <w:rsid w:val="0037610D"/>
    <w:rsid w:val="00377F17"/>
    <w:rsid w:val="00382009"/>
    <w:rsid w:val="00384B66"/>
    <w:rsid w:val="00385EF3"/>
    <w:rsid w:val="00386730"/>
    <w:rsid w:val="0038764F"/>
    <w:rsid w:val="003907D0"/>
    <w:rsid w:val="0039104A"/>
    <w:rsid w:val="00395FD6"/>
    <w:rsid w:val="003A0C50"/>
    <w:rsid w:val="003A1043"/>
    <w:rsid w:val="003A5E30"/>
    <w:rsid w:val="003A6DAD"/>
    <w:rsid w:val="003B0272"/>
    <w:rsid w:val="003B0299"/>
    <w:rsid w:val="003B0F10"/>
    <w:rsid w:val="003B104A"/>
    <w:rsid w:val="003B116B"/>
    <w:rsid w:val="003B153E"/>
    <w:rsid w:val="003B194C"/>
    <w:rsid w:val="003B2412"/>
    <w:rsid w:val="003B3CB8"/>
    <w:rsid w:val="003B4B5F"/>
    <w:rsid w:val="003C06D1"/>
    <w:rsid w:val="003C2D50"/>
    <w:rsid w:val="003C563E"/>
    <w:rsid w:val="003D0C84"/>
    <w:rsid w:val="003D1961"/>
    <w:rsid w:val="003D1C9E"/>
    <w:rsid w:val="003D2FBE"/>
    <w:rsid w:val="003D33C0"/>
    <w:rsid w:val="003D5290"/>
    <w:rsid w:val="003D6BF2"/>
    <w:rsid w:val="003E121C"/>
    <w:rsid w:val="003E34BF"/>
    <w:rsid w:val="003E3A1B"/>
    <w:rsid w:val="003E3C9D"/>
    <w:rsid w:val="003E418E"/>
    <w:rsid w:val="003E4D7B"/>
    <w:rsid w:val="003E7BE3"/>
    <w:rsid w:val="003F02EA"/>
    <w:rsid w:val="003F0384"/>
    <w:rsid w:val="003F0E4A"/>
    <w:rsid w:val="003F1B03"/>
    <w:rsid w:val="003F3058"/>
    <w:rsid w:val="003F4EE5"/>
    <w:rsid w:val="003F5666"/>
    <w:rsid w:val="003F6E48"/>
    <w:rsid w:val="003F7770"/>
    <w:rsid w:val="00400A07"/>
    <w:rsid w:val="00401D11"/>
    <w:rsid w:val="00401E2D"/>
    <w:rsid w:val="0040205D"/>
    <w:rsid w:val="00403DD9"/>
    <w:rsid w:val="004040AD"/>
    <w:rsid w:val="00406196"/>
    <w:rsid w:val="00411310"/>
    <w:rsid w:val="00411E0D"/>
    <w:rsid w:val="00416914"/>
    <w:rsid w:val="00416BBB"/>
    <w:rsid w:val="0042222A"/>
    <w:rsid w:val="004227D0"/>
    <w:rsid w:val="00423042"/>
    <w:rsid w:val="00424F5D"/>
    <w:rsid w:val="004255BC"/>
    <w:rsid w:val="00430718"/>
    <w:rsid w:val="004311A3"/>
    <w:rsid w:val="00432372"/>
    <w:rsid w:val="00433663"/>
    <w:rsid w:val="00436B56"/>
    <w:rsid w:val="00437D82"/>
    <w:rsid w:val="004418CA"/>
    <w:rsid w:val="00442A48"/>
    <w:rsid w:val="004431D6"/>
    <w:rsid w:val="00444067"/>
    <w:rsid w:val="004505C0"/>
    <w:rsid w:val="00453F26"/>
    <w:rsid w:val="0045593A"/>
    <w:rsid w:val="004569DA"/>
    <w:rsid w:val="00457D18"/>
    <w:rsid w:val="0046004F"/>
    <w:rsid w:val="004618B1"/>
    <w:rsid w:val="00461E02"/>
    <w:rsid w:val="00462092"/>
    <w:rsid w:val="00462254"/>
    <w:rsid w:val="00462568"/>
    <w:rsid w:val="0046436D"/>
    <w:rsid w:val="00465F44"/>
    <w:rsid w:val="004676EC"/>
    <w:rsid w:val="00470634"/>
    <w:rsid w:val="00471DC3"/>
    <w:rsid w:val="00476F7E"/>
    <w:rsid w:val="004776BD"/>
    <w:rsid w:val="0047781E"/>
    <w:rsid w:val="0048032B"/>
    <w:rsid w:val="004813A9"/>
    <w:rsid w:val="00483A55"/>
    <w:rsid w:val="00485BD5"/>
    <w:rsid w:val="004930FE"/>
    <w:rsid w:val="0049385C"/>
    <w:rsid w:val="004958BD"/>
    <w:rsid w:val="00497001"/>
    <w:rsid w:val="004971EF"/>
    <w:rsid w:val="004972AB"/>
    <w:rsid w:val="00497B32"/>
    <w:rsid w:val="004A1233"/>
    <w:rsid w:val="004A25B8"/>
    <w:rsid w:val="004A371F"/>
    <w:rsid w:val="004A49C1"/>
    <w:rsid w:val="004A7592"/>
    <w:rsid w:val="004B055A"/>
    <w:rsid w:val="004B4A03"/>
    <w:rsid w:val="004B6752"/>
    <w:rsid w:val="004B7018"/>
    <w:rsid w:val="004C20F5"/>
    <w:rsid w:val="004C2CC0"/>
    <w:rsid w:val="004C2F7E"/>
    <w:rsid w:val="004C4303"/>
    <w:rsid w:val="004C52D8"/>
    <w:rsid w:val="004C66C7"/>
    <w:rsid w:val="004C6773"/>
    <w:rsid w:val="004C797E"/>
    <w:rsid w:val="004D2BDD"/>
    <w:rsid w:val="004D430A"/>
    <w:rsid w:val="004D46C0"/>
    <w:rsid w:val="004D6E1C"/>
    <w:rsid w:val="004E2981"/>
    <w:rsid w:val="004E3D96"/>
    <w:rsid w:val="004E4F54"/>
    <w:rsid w:val="004F3E53"/>
    <w:rsid w:val="004F6137"/>
    <w:rsid w:val="00501495"/>
    <w:rsid w:val="005028D1"/>
    <w:rsid w:val="0051001C"/>
    <w:rsid w:val="005101CF"/>
    <w:rsid w:val="005105B1"/>
    <w:rsid w:val="00516BF2"/>
    <w:rsid w:val="00517FB8"/>
    <w:rsid w:val="005206CB"/>
    <w:rsid w:val="00520A7E"/>
    <w:rsid w:val="00521510"/>
    <w:rsid w:val="00523044"/>
    <w:rsid w:val="00523276"/>
    <w:rsid w:val="00526EE6"/>
    <w:rsid w:val="00527DD6"/>
    <w:rsid w:val="00530B3D"/>
    <w:rsid w:val="005310C4"/>
    <w:rsid w:val="005336A2"/>
    <w:rsid w:val="00533C75"/>
    <w:rsid w:val="00534094"/>
    <w:rsid w:val="00534AB7"/>
    <w:rsid w:val="00535C12"/>
    <w:rsid w:val="00536ED9"/>
    <w:rsid w:val="0053787D"/>
    <w:rsid w:val="005378E3"/>
    <w:rsid w:val="00537CFC"/>
    <w:rsid w:val="005411FE"/>
    <w:rsid w:val="00542B6B"/>
    <w:rsid w:val="00546D75"/>
    <w:rsid w:val="005507D1"/>
    <w:rsid w:val="00550A8A"/>
    <w:rsid w:val="0055134C"/>
    <w:rsid w:val="00551556"/>
    <w:rsid w:val="0055240F"/>
    <w:rsid w:val="00553CDB"/>
    <w:rsid w:val="00556EB6"/>
    <w:rsid w:val="00560179"/>
    <w:rsid w:val="005607B9"/>
    <w:rsid w:val="0056301F"/>
    <w:rsid w:val="00563B1C"/>
    <w:rsid w:val="0056459C"/>
    <w:rsid w:val="00565238"/>
    <w:rsid w:val="00565CF9"/>
    <w:rsid w:val="00565DB2"/>
    <w:rsid w:val="00573DBD"/>
    <w:rsid w:val="0057526F"/>
    <w:rsid w:val="00576BE8"/>
    <w:rsid w:val="00577DAE"/>
    <w:rsid w:val="00580350"/>
    <w:rsid w:val="005854FC"/>
    <w:rsid w:val="005902C7"/>
    <w:rsid w:val="00594DBF"/>
    <w:rsid w:val="00595084"/>
    <w:rsid w:val="00596587"/>
    <w:rsid w:val="0059677D"/>
    <w:rsid w:val="005A02FC"/>
    <w:rsid w:val="005A1A9C"/>
    <w:rsid w:val="005A1DEB"/>
    <w:rsid w:val="005A1ED3"/>
    <w:rsid w:val="005A5523"/>
    <w:rsid w:val="005B0134"/>
    <w:rsid w:val="005B1281"/>
    <w:rsid w:val="005B1357"/>
    <w:rsid w:val="005B384A"/>
    <w:rsid w:val="005B7512"/>
    <w:rsid w:val="005C0B4C"/>
    <w:rsid w:val="005C17B4"/>
    <w:rsid w:val="005C1944"/>
    <w:rsid w:val="005C1C7F"/>
    <w:rsid w:val="005C1F5D"/>
    <w:rsid w:val="005C2097"/>
    <w:rsid w:val="005C31D6"/>
    <w:rsid w:val="005C4398"/>
    <w:rsid w:val="005C5296"/>
    <w:rsid w:val="005C590B"/>
    <w:rsid w:val="005C77E1"/>
    <w:rsid w:val="005D25EB"/>
    <w:rsid w:val="005D31DF"/>
    <w:rsid w:val="005D35C2"/>
    <w:rsid w:val="005D4401"/>
    <w:rsid w:val="005D53B3"/>
    <w:rsid w:val="005D6D94"/>
    <w:rsid w:val="005D77A0"/>
    <w:rsid w:val="005E1065"/>
    <w:rsid w:val="005E307E"/>
    <w:rsid w:val="005E5A7C"/>
    <w:rsid w:val="005F050D"/>
    <w:rsid w:val="005F0ACB"/>
    <w:rsid w:val="005F0BEC"/>
    <w:rsid w:val="005F16B0"/>
    <w:rsid w:val="005F2618"/>
    <w:rsid w:val="005F29E1"/>
    <w:rsid w:val="005F2BFE"/>
    <w:rsid w:val="006001E2"/>
    <w:rsid w:val="0060339B"/>
    <w:rsid w:val="00604662"/>
    <w:rsid w:val="006063ED"/>
    <w:rsid w:val="006064A5"/>
    <w:rsid w:val="006071FD"/>
    <w:rsid w:val="006111DB"/>
    <w:rsid w:val="00614680"/>
    <w:rsid w:val="00614CBA"/>
    <w:rsid w:val="00614DEF"/>
    <w:rsid w:val="00615890"/>
    <w:rsid w:val="00616460"/>
    <w:rsid w:val="006164D5"/>
    <w:rsid w:val="00622C58"/>
    <w:rsid w:val="00622C71"/>
    <w:rsid w:val="00626A01"/>
    <w:rsid w:val="006306A5"/>
    <w:rsid w:val="00631A7A"/>
    <w:rsid w:val="00631B46"/>
    <w:rsid w:val="00633A24"/>
    <w:rsid w:val="006344E2"/>
    <w:rsid w:val="006369A5"/>
    <w:rsid w:val="00641AD2"/>
    <w:rsid w:val="0064593D"/>
    <w:rsid w:val="00645C8E"/>
    <w:rsid w:val="0064726B"/>
    <w:rsid w:val="00650FCC"/>
    <w:rsid w:val="006532BB"/>
    <w:rsid w:val="00653F0F"/>
    <w:rsid w:val="00654E1C"/>
    <w:rsid w:val="00655734"/>
    <w:rsid w:val="006617CB"/>
    <w:rsid w:val="00661C1E"/>
    <w:rsid w:val="0066288B"/>
    <w:rsid w:val="00663DC5"/>
    <w:rsid w:val="0066552C"/>
    <w:rsid w:val="006664FD"/>
    <w:rsid w:val="00666BC9"/>
    <w:rsid w:val="00673444"/>
    <w:rsid w:val="00673A9B"/>
    <w:rsid w:val="0067425E"/>
    <w:rsid w:val="00683E8B"/>
    <w:rsid w:val="00684154"/>
    <w:rsid w:val="00684ED0"/>
    <w:rsid w:val="00684F2B"/>
    <w:rsid w:val="00685C1B"/>
    <w:rsid w:val="006861C5"/>
    <w:rsid w:val="0068695F"/>
    <w:rsid w:val="00691211"/>
    <w:rsid w:val="00692C78"/>
    <w:rsid w:val="00693539"/>
    <w:rsid w:val="006959B8"/>
    <w:rsid w:val="00695FF2"/>
    <w:rsid w:val="006A0DF2"/>
    <w:rsid w:val="006A1362"/>
    <w:rsid w:val="006A1AF9"/>
    <w:rsid w:val="006A2D0A"/>
    <w:rsid w:val="006A4A09"/>
    <w:rsid w:val="006A5B22"/>
    <w:rsid w:val="006A612E"/>
    <w:rsid w:val="006A73BB"/>
    <w:rsid w:val="006A7E58"/>
    <w:rsid w:val="006B27C8"/>
    <w:rsid w:val="006B2D1C"/>
    <w:rsid w:val="006B33A6"/>
    <w:rsid w:val="006B3E68"/>
    <w:rsid w:val="006B591E"/>
    <w:rsid w:val="006C1AED"/>
    <w:rsid w:val="006C4737"/>
    <w:rsid w:val="006C5B87"/>
    <w:rsid w:val="006C5BB4"/>
    <w:rsid w:val="006C7ABE"/>
    <w:rsid w:val="006C7AEA"/>
    <w:rsid w:val="006D0043"/>
    <w:rsid w:val="006D0852"/>
    <w:rsid w:val="006D2942"/>
    <w:rsid w:val="006D3027"/>
    <w:rsid w:val="006D4B64"/>
    <w:rsid w:val="006D6A3E"/>
    <w:rsid w:val="006D6DE9"/>
    <w:rsid w:val="006E00DC"/>
    <w:rsid w:val="006E1007"/>
    <w:rsid w:val="006E3770"/>
    <w:rsid w:val="006E64F3"/>
    <w:rsid w:val="006F114B"/>
    <w:rsid w:val="006F36CA"/>
    <w:rsid w:val="006F5BDB"/>
    <w:rsid w:val="006F614D"/>
    <w:rsid w:val="006F74E6"/>
    <w:rsid w:val="006F7A19"/>
    <w:rsid w:val="007009C8"/>
    <w:rsid w:val="00701925"/>
    <w:rsid w:val="007029A3"/>
    <w:rsid w:val="00703BC4"/>
    <w:rsid w:val="007060B9"/>
    <w:rsid w:val="007102F6"/>
    <w:rsid w:val="00712531"/>
    <w:rsid w:val="00713EF9"/>
    <w:rsid w:val="00715310"/>
    <w:rsid w:val="00716E50"/>
    <w:rsid w:val="0072174D"/>
    <w:rsid w:val="00721C00"/>
    <w:rsid w:val="00724F2D"/>
    <w:rsid w:val="00725346"/>
    <w:rsid w:val="00730664"/>
    <w:rsid w:val="00732DEB"/>
    <w:rsid w:val="00733815"/>
    <w:rsid w:val="00734D17"/>
    <w:rsid w:val="0073570F"/>
    <w:rsid w:val="00741015"/>
    <w:rsid w:val="007412C9"/>
    <w:rsid w:val="00741670"/>
    <w:rsid w:val="007463CC"/>
    <w:rsid w:val="00746F97"/>
    <w:rsid w:val="007473E7"/>
    <w:rsid w:val="007474D3"/>
    <w:rsid w:val="00750135"/>
    <w:rsid w:val="007522A4"/>
    <w:rsid w:val="00754D04"/>
    <w:rsid w:val="007552A2"/>
    <w:rsid w:val="007554C3"/>
    <w:rsid w:val="00760157"/>
    <w:rsid w:val="0076613A"/>
    <w:rsid w:val="00766EBC"/>
    <w:rsid w:val="00770384"/>
    <w:rsid w:val="00773F80"/>
    <w:rsid w:val="00776724"/>
    <w:rsid w:val="00777058"/>
    <w:rsid w:val="00777415"/>
    <w:rsid w:val="007775EE"/>
    <w:rsid w:val="00777942"/>
    <w:rsid w:val="00777D2B"/>
    <w:rsid w:val="0078009A"/>
    <w:rsid w:val="00781942"/>
    <w:rsid w:val="007826EC"/>
    <w:rsid w:val="007845E9"/>
    <w:rsid w:val="007879AC"/>
    <w:rsid w:val="0079163F"/>
    <w:rsid w:val="0079262D"/>
    <w:rsid w:val="00794988"/>
    <w:rsid w:val="00796B9B"/>
    <w:rsid w:val="007A0CAB"/>
    <w:rsid w:val="007A2BB1"/>
    <w:rsid w:val="007A2BC5"/>
    <w:rsid w:val="007A4E25"/>
    <w:rsid w:val="007A58DD"/>
    <w:rsid w:val="007A5B0E"/>
    <w:rsid w:val="007B1D45"/>
    <w:rsid w:val="007B2FCA"/>
    <w:rsid w:val="007B475A"/>
    <w:rsid w:val="007B50D8"/>
    <w:rsid w:val="007B5388"/>
    <w:rsid w:val="007B6BCB"/>
    <w:rsid w:val="007B6D64"/>
    <w:rsid w:val="007B6F5B"/>
    <w:rsid w:val="007B7D0E"/>
    <w:rsid w:val="007C0608"/>
    <w:rsid w:val="007C1B36"/>
    <w:rsid w:val="007C27A6"/>
    <w:rsid w:val="007C32F5"/>
    <w:rsid w:val="007C3453"/>
    <w:rsid w:val="007C394C"/>
    <w:rsid w:val="007C515E"/>
    <w:rsid w:val="007C5928"/>
    <w:rsid w:val="007D0D6A"/>
    <w:rsid w:val="007D1476"/>
    <w:rsid w:val="007D347E"/>
    <w:rsid w:val="007D65F9"/>
    <w:rsid w:val="007E1116"/>
    <w:rsid w:val="007E19DB"/>
    <w:rsid w:val="007E1B8D"/>
    <w:rsid w:val="007E3164"/>
    <w:rsid w:val="007E39E2"/>
    <w:rsid w:val="007E45BF"/>
    <w:rsid w:val="007E7D56"/>
    <w:rsid w:val="007F05D2"/>
    <w:rsid w:val="007F0D92"/>
    <w:rsid w:val="007F37F8"/>
    <w:rsid w:val="007F430A"/>
    <w:rsid w:val="007F5662"/>
    <w:rsid w:val="00800503"/>
    <w:rsid w:val="008027D1"/>
    <w:rsid w:val="008077B8"/>
    <w:rsid w:val="0081044C"/>
    <w:rsid w:val="00810C83"/>
    <w:rsid w:val="008110BA"/>
    <w:rsid w:val="00811439"/>
    <w:rsid w:val="00811C62"/>
    <w:rsid w:val="00813253"/>
    <w:rsid w:val="00815120"/>
    <w:rsid w:val="00815658"/>
    <w:rsid w:val="00824348"/>
    <w:rsid w:val="008269B3"/>
    <w:rsid w:val="00827216"/>
    <w:rsid w:val="00827317"/>
    <w:rsid w:val="0082736A"/>
    <w:rsid w:val="008305DC"/>
    <w:rsid w:val="00835EE4"/>
    <w:rsid w:val="00836A37"/>
    <w:rsid w:val="00836E2A"/>
    <w:rsid w:val="008479C6"/>
    <w:rsid w:val="00847AD2"/>
    <w:rsid w:val="00850B30"/>
    <w:rsid w:val="0085425F"/>
    <w:rsid w:val="00854E74"/>
    <w:rsid w:val="00854F26"/>
    <w:rsid w:val="00855507"/>
    <w:rsid w:val="0085571F"/>
    <w:rsid w:val="00856273"/>
    <w:rsid w:val="00856EC4"/>
    <w:rsid w:val="008571B3"/>
    <w:rsid w:val="00857F62"/>
    <w:rsid w:val="00860A03"/>
    <w:rsid w:val="00861702"/>
    <w:rsid w:val="00862056"/>
    <w:rsid w:val="008622B5"/>
    <w:rsid w:val="008634A4"/>
    <w:rsid w:val="00867353"/>
    <w:rsid w:val="008723B2"/>
    <w:rsid w:val="0087259B"/>
    <w:rsid w:val="00873337"/>
    <w:rsid w:val="008753AF"/>
    <w:rsid w:val="008808BD"/>
    <w:rsid w:val="00881814"/>
    <w:rsid w:val="00881C49"/>
    <w:rsid w:val="00882242"/>
    <w:rsid w:val="008839E3"/>
    <w:rsid w:val="00886290"/>
    <w:rsid w:val="00887765"/>
    <w:rsid w:val="00887CEA"/>
    <w:rsid w:val="00887EF7"/>
    <w:rsid w:val="008924F3"/>
    <w:rsid w:val="00892A8D"/>
    <w:rsid w:val="0089333C"/>
    <w:rsid w:val="00894181"/>
    <w:rsid w:val="00894958"/>
    <w:rsid w:val="00894E68"/>
    <w:rsid w:val="008970FD"/>
    <w:rsid w:val="008A1DEC"/>
    <w:rsid w:val="008A456C"/>
    <w:rsid w:val="008A6F50"/>
    <w:rsid w:val="008B0E7D"/>
    <w:rsid w:val="008B3BB3"/>
    <w:rsid w:val="008B3DEC"/>
    <w:rsid w:val="008B3E48"/>
    <w:rsid w:val="008B6FC5"/>
    <w:rsid w:val="008B7080"/>
    <w:rsid w:val="008C0A03"/>
    <w:rsid w:val="008C1AEF"/>
    <w:rsid w:val="008C3635"/>
    <w:rsid w:val="008C4EB3"/>
    <w:rsid w:val="008D2057"/>
    <w:rsid w:val="008D2B09"/>
    <w:rsid w:val="008D43B7"/>
    <w:rsid w:val="008D69E0"/>
    <w:rsid w:val="008D6FDA"/>
    <w:rsid w:val="008E0B1C"/>
    <w:rsid w:val="008E283F"/>
    <w:rsid w:val="008E30F4"/>
    <w:rsid w:val="008E754E"/>
    <w:rsid w:val="008F1A12"/>
    <w:rsid w:val="008F1CB6"/>
    <w:rsid w:val="008F202A"/>
    <w:rsid w:val="008F66F9"/>
    <w:rsid w:val="00901E25"/>
    <w:rsid w:val="009040CE"/>
    <w:rsid w:val="00904421"/>
    <w:rsid w:val="009044E8"/>
    <w:rsid w:val="00905960"/>
    <w:rsid w:val="00910263"/>
    <w:rsid w:val="00911694"/>
    <w:rsid w:val="00911707"/>
    <w:rsid w:val="00911DEC"/>
    <w:rsid w:val="009167F0"/>
    <w:rsid w:val="00921EDF"/>
    <w:rsid w:val="009226B0"/>
    <w:rsid w:val="009239F2"/>
    <w:rsid w:val="00924672"/>
    <w:rsid w:val="00924BCE"/>
    <w:rsid w:val="009251CD"/>
    <w:rsid w:val="00925DE8"/>
    <w:rsid w:val="00927DF4"/>
    <w:rsid w:val="00931032"/>
    <w:rsid w:val="009376EA"/>
    <w:rsid w:val="0093787E"/>
    <w:rsid w:val="00937C73"/>
    <w:rsid w:val="00947881"/>
    <w:rsid w:val="0095015C"/>
    <w:rsid w:val="00952E6B"/>
    <w:rsid w:val="00953317"/>
    <w:rsid w:val="00954B91"/>
    <w:rsid w:val="0095609F"/>
    <w:rsid w:val="00963801"/>
    <w:rsid w:val="00966DAC"/>
    <w:rsid w:val="00967BCA"/>
    <w:rsid w:val="00970F1A"/>
    <w:rsid w:val="00972395"/>
    <w:rsid w:val="00973218"/>
    <w:rsid w:val="0097483C"/>
    <w:rsid w:val="00975AC9"/>
    <w:rsid w:val="009771F1"/>
    <w:rsid w:val="009803CB"/>
    <w:rsid w:val="00981EBB"/>
    <w:rsid w:val="00982752"/>
    <w:rsid w:val="00983D8C"/>
    <w:rsid w:val="00984483"/>
    <w:rsid w:val="00984CCE"/>
    <w:rsid w:val="009866B2"/>
    <w:rsid w:val="00986873"/>
    <w:rsid w:val="009873D2"/>
    <w:rsid w:val="00990260"/>
    <w:rsid w:val="00990282"/>
    <w:rsid w:val="00991AB4"/>
    <w:rsid w:val="0099373E"/>
    <w:rsid w:val="009939EF"/>
    <w:rsid w:val="009979D7"/>
    <w:rsid w:val="009A0232"/>
    <w:rsid w:val="009A1ABE"/>
    <w:rsid w:val="009A1D19"/>
    <w:rsid w:val="009A34B6"/>
    <w:rsid w:val="009A4874"/>
    <w:rsid w:val="009A50EB"/>
    <w:rsid w:val="009B037D"/>
    <w:rsid w:val="009B06BE"/>
    <w:rsid w:val="009B1394"/>
    <w:rsid w:val="009B3B16"/>
    <w:rsid w:val="009C77D8"/>
    <w:rsid w:val="009D1ADD"/>
    <w:rsid w:val="009D4AD1"/>
    <w:rsid w:val="009D5311"/>
    <w:rsid w:val="009D5D4E"/>
    <w:rsid w:val="009D723C"/>
    <w:rsid w:val="009D7A23"/>
    <w:rsid w:val="009D7CD5"/>
    <w:rsid w:val="009E0374"/>
    <w:rsid w:val="009E0A94"/>
    <w:rsid w:val="009E2FB1"/>
    <w:rsid w:val="009E5692"/>
    <w:rsid w:val="009E5E60"/>
    <w:rsid w:val="009F0ABC"/>
    <w:rsid w:val="009F1C32"/>
    <w:rsid w:val="009F2968"/>
    <w:rsid w:val="009F5891"/>
    <w:rsid w:val="009F5909"/>
    <w:rsid w:val="00A00F0A"/>
    <w:rsid w:val="00A01D15"/>
    <w:rsid w:val="00A02575"/>
    <w:rsid w:val="00A030FD"/>
    <w:rsid w:val="00A03A17"/>
    <w:rsid w:val="00A03C55"/>
    <w:rsid w:val="00A04E85"/>
    <w:rsid w:val="00A06414"/>
    <w:rsid w:val="00A07B89"/>
    <w:rsid w:val="00A11ACD"/>
    <w:rsid w:val="00A12D8C"/>
    <w:rsid w:val="00A13476"/>
    <w:rsid w:val="00A145FC"/>
    <w:rsid w:val="00A14B2E"/>
    <w:rsid w:val="00A15BAE"/>
    <w:rsid w:val="00A17C64"/>
    <w:rsid w:val="00A20DC8"/>
    <w:rsid w:val="00A23C83"/>
    <w:rsid w:val="00A24348"/>
    <w:rsid w:val="00A24F2D"/>
    <w:rsid w:val="00A322F6"/>
    <w:rsid w:val="00A3273A"/>
    <w:rsid w:val="00A338D1"/>
    <w:rsid w:val="00A367F5"/>
    <w:rsid w:val="00A41137"/>
    <w:rsid w:val="00A41986"/>
    <w:rsid w:val="00A44151"/>
    <w:rsid w:val="00A45BBF"/>
    <w:rsid w:val="00A4602D"/>
    <w:rsid w:val="00A508CC"/>
    <w:rsid w:val="00A5149A"/>
    <w:rsid w:val="00A53CEE"/>
    <w:rsid w:val="00A5589E"/>
    <w:rsid w:val="00A55BFF"/>
    <w:rsid w:val="00A6179B"/>
    <w:rsid w:val="00A6228B"/>
    <w:rsid w:val="00A62B8F"/>
    <w:rsid w:val="00A65E0D"/>
    <w:rsid w:val="00A669B1"/>
    <w:rsid w:val="00A6783C"/>
    <w:rsid w:val="00A678DD"/>
    <w:rsid w:val="00A71511"/>
    <w:rsid w:val="00A71AC6"/>
    <w:rsid w:val="00A71FAF"/>
    <w:rsid w:val="00A75717"/>
    <w:rsid w:val="00A75CA9"/>
    <w:rsid w:val="00A7694B"/>
    <w:rsid w:val="00A80697"/>
    <w:rsid w:val="00A80EAB"/>
    <w:rsid w:val="00A83AB4"/>
    <w:rsid w:val="00A8518F"/>
    <w:rsid w:val="00A87873"/>
    <w:rsid w:val="00A923DB"/>
    <w:rsid w:val="00A933F4"/>
    <w:rsid w:val="00A93736"/>
    <w:rsid w:val="00A951E3"/>
    <w:rsid w:val="00A955B9"/>
    <w:rsid w:val="00A96580"/>
    <w:rsid w:val="00AA0C5E"/>
    <w:rsid w:val="00AA1DCB"/>
    <w:rsid w:val="00AA211F"/>
    <w:rsid w:val="00AA4514"/>
    <w:rsid w:val="00AA6566"/>
    <w:rsid w:val="00AB0702"/>
    <w:rsid w:val="00AB145F"/>
    <w:rsid w:val="00AB3725"/>
    <w:rsid w:val="00AB3A56"/>
    <w:rsid w:val="00AB492F"/>
    <w:rsid w:val="00AB4946"/>
    <w:rsid w:val="00AC0045"/>
    <w:rsid w:val="00AC18D9"/>
    <w:rsid w:val="00AC3A4D"/>
    <w:rsid w:val="00AC3FCF"/>
    <w:rsid w:val="00AC6EA0"/>
    <w:rsid w:val="00AD0459"/>
    <w:rsid w:val="00AD2AA1"/>
    <w:rsid w:val="00AD329A"/>
    <w:rsid w:val="00AD7F93"/>
    <w:rsid w:val="00AE0464"/>
    <w:rsid w:val="00AE0A29"/>
    <w:rsid w:val="00AE0F7F"/>
    <w:rsid w:val="00AE18F6"/>
    <w:rsid w:val="00AE1DB0"/>
    <w:rsid w:val="00AE2F57"/>
    <w:rsid w:val="00AE51BF"/>
    <w:rsid w:val="00AE5D34"/>
    <w:rsid w:val="00AF208D"/>
    <w:rsid w:val="00AF4882"/>
    <w:rsid w:val="00AF6246"/>
    <w:rsid w:val="00AF6867"/>
    <w:rsid w:val="00AF6D2C"/>
    <w:rsid w:val="00AF7364"/>
    <w:rsid w:val="00B00627"/>
    <w:rsid w:val="00B03136"/>
    <w:rsid w:val="00B0507E"/>
    <w:rsid w:val="00B05307"/>
    <w:rsid w:val="00B11561"/>
    <w:rsid w:val="00B13448"/>
    <w:rsid w:val="00B155B1"/>
    <w:rsid w:val="00B156B5"/>
    <w:rsid w:val="00B16D67"/>
    <w:rsid w:val="00B1715F"/>
    <w:rsid w:val="00B17C43"/>
    <w:rsid w:val="00B23D5A"/>
    <w:rsid w:val="00B263C8"/>
    <w:rsid w:val="00B3112E"/>
    <w:rsid w:val="00B34270"/>
    <w:rsid w:val="00B3477A"/>
    <w:rsid w:val="00B37EA4"/>
    <w:rsid w:val="00B4146F"/>
    <w:rsid w:val="00B43B71"/>
    <w:rsid w:val="00B43E41"/>
    <w:rsid w:val="00B45264"/>
    <w:rsid w:val="00B47ED5"/>
    <w:rsid w:val="00B52087"/>
    <w:rsid w:val="00B54BE1"/>
    <w:rsid w:val="00B54FF1"/>
    <w:rsid w:val="00B56E04"/>
    <w:rsid w:val="00B605F1"/>
    <w:rsid w:val="00B61F58"/>
    <w:rsid w:val="00B624CA"/>
    <w:rsid w:val="00B633A0"/>
    <w:rsid w:val="00B6379B"/>
    <w:rsid w:val="00B63D8D"/>
    <w:rsid w:val="00B645AF"/>
    <w:rsid w:val="00B64A5B"/>
    <w:rsid w:val="00B65500"/>
    <w:rsid w:val="00B6567C"/>
    <w:rsid w:val="00B662FE"/>
    <w:rsid w:val="00B67F2F"/>
    <w:rsid w:val="00B724F8"/>
    <w:rsid w:val="00B7274C"/>
    <w:rsid w:val="00B738CF"/>
    <w:rsid w:val="00B761BD"/>
    <w:rsid w:val="00B762D6"/>
    <w:rsid w:val="00B777CF"/>
    <w:rsid w:val="00B77E9A"/>
    <w:rsid w:val="00B8046B"/>
    <w:rsid w:val="00B819D4"/>
    <w:rsid w:val="00B82961"/>
    <w:rsid w:val="00B84E8A"/>
    <w:rsid w:val="00B852DA"/>
    <w:rsid w:val="00B87931"/>
    <w:rsid w:val="00B8796E"/>
    <w:rsid w:val="00B91395"/>
    <w:rsid w:val="00B9173A"/>
    <w:rsid w:val="00B91A59"/>
    <w:rsid w:val="00B92471"/>
    <w:rsid w:val="00B93D76"/>
    <w:rsid w:val="00B952D4"/>
    <w:rsid w:val="00B95C50"/>
    <w:rsid w:val="00B96A9E"/>
    <w:rsid w:val="00B96B40"/>
    <w:rsid w:val="00BA1CF7"/>
    <w:rsid w:val="00BA1DEF"/>
    <w:rsid w:val="00BA1EA8"/>
    <w:rsid w:val="00BA4A80"/>
    <w:rsid w:val="00BA5147"/>
    <w:rsid w:val="00BB1AB1"/>
    <w:rsid w:val="00BB2B79"/>
    <w:rsid w:val="00BB490E"/>
    <w:rsid w:val="00BB5ECF"/>
    <w:rsid w:val="00BB6510"/>
    <w:rsid w:val="00BB68BB"/>
    <w:rsid w:val="00BC3264"/>
    <w:rsid w:val="00BC3C74"/>
    <w:rsid w:val="00BC49D4"/>
    <w:rsid w:val="00BC76AD"/>
    <w:rsid w:val="00BD0381"/>
    <w:rsid w:val="00BD0875"/>
    <w:rsid w:val="00BD1D49"/>
    <w:rsid w:val="00BD1DA6"/>
    <w:rsid w:val="00BD22F2"/>
    <w:rsid w:val="00BD54DA"/>
    <w:rsid w:val="00BD69FA"/>
    <w:rsid w:val="00BE01D2"/>
    <w:rsid w:val="00BE0211"/>
    <w:rsid w:val="00BE5C23"/>
    <w:rsid w:val="00BE7999"/>
    <w:rsid w:val="00BF105A"/>
    <w:rsid w:val="00BF3164"/>
    <w:rsid w:val="00BF70F8"/>
    <w:rsid w:val="00BF72F8"/>
    <w:rsid w:val="00BF7339"/>
    <w:rsid w:val="00C014A0"/>
    <w:rsid w:val="00C036E8"/>
    <w:rsid w:val="00C038A0"/>
    <w:rsid w:val="00C03A77"/>
    <w:rsid w:val="00C11C98"/>
    <w:rsid w:val="00C13B08"/>
    <w:rsid w:val="00C1442C"/>
    <w:rsid w:val="00C14959"/>
    <w:rsid w:val="00C2172D"/>
    <w:rsid w:val="00C27592"/>
    <w:rsid w:val="00C27F6B"/>
    <w:rsid w:val="00C304C8"/>
    <w:rsid w:val="00C3283D"/>
    <w:rsid w:val="00C32AA7"/>
    <w:rsid w:val="00C331E5"/>
    <w:rsid w:val="00C365D1"/>
    <w:rsid w:val="00C40C5C"/>
    <w:rsid w:val="00C4184F"/>
    <w:rsid w:val="00C41CCE"/>
    <w:rsid w:val="00C435C4"/>
    <w:rsid w:val="00C454BE"/>
    <w:rsid w:val="00C45BE2"/>
    <w:rsid w:val="00C46F54"/>
    <w:rsid w:val="00C47D7F"/>
    <w:rsid w:val="00C548EF"/>
    <w:rsid w:val="00C562E0"/>
    <w:rsid w:val="00C56445"/>
    <w:rsid w:val="00C63FA1"/>
    <w:rsid w:val="00C657E4"/>
    <w:rsid w:val="00C65F9F"/>
    <w:rsid w:val="00C66829"/>
    <w:rsid w:val="00C67DA4"/>
    <w:rsid w:val="00C7057D"/>
    <w:rsid w:val="00C71016"/>
    <w:rsid w:val="00C72D79"/>
    <w:rsid w:val="00C730FD"/>
    <w:rsid w:val="00C754FA"/>
    <w:rsid w:val="00C75573"/>
    <w:rsid w:val="00C75A1C"/>
    <w:rsid w:val="00C76DF4"/>
    <w:rsid w:val="00C80404"/>
    <w:rsid w:val="00C8085D"/>
    <w:rsid w:val="00C81712"/>
    <w:rsid w:val="00C82387"/>
    <w:rsid w:val="00C82C5A"/>
    <w:rsid w:val="00C82D64"/>
    <w:rsid w:val="00C83064"/>
    <w:rsid w:val="00C8481B"/>
    <w:rsid w:val="00C8539D"/>
    <w:rsid w:val="00C86810"/>
    <w:rsid w:val="00C92A19"/>
    <w:rsid w:val="00C92ABE"/>
    <w:rsid w:val="00CA053E"/>
    <w:rsid w:val="00CA3B5A"/>
    <w:rsid w:val="00CA5651"/>
    <w:rsid w:val="00CA65BA"/>
    <w:rsid w:val="00CB045E"/>
    <w:rsid w:val="00CB2866"/>
    <w:rsid w:val="00CB37E6"/>
    <w:rsid w:val="00CB58C2"/>
    <w:rsid w:val="00CB6396"/>
    <w:rsid w:val="00CB72FA"/>
    <w:rsid w:val="00CB7F4D"/>
    <w:rsid w:val="00CC00AF"/>
    <w:rsid w:val="00CC0C65"/>
    <w:rsid w:val="00CC1D6F"/>
    <w:rsid w:val="00CC24F4"/>
    <w:rsid w:val="00CC37B9"/>
    <w:rsid w:val="00CC4F8F"/>
    <w:rsid w:val="00CC693D"/>
    <w:rsid w:val="00CD64FA"/>
    <w:rsid w:val="00CD7D6F"/>
    <w:rsid w:val="00CE19F3"/>
    <w:rsid w:val="00CE66A5"/>
    <w:rsid w:val="00CE68A1"/>
    <w:rsid w:val="00CE6DF9"/>
    <w:rsid w:val="00CF0C64"/>
    <w:rsid w:val="00CF25A9"/>
    <w:rsid w:val="00CF270D"/>
    <w:rsid w:val="00CF328A"/>
    <w:rsid w:val="00CF516D"/>
    <w:rsid w:val="00CF57F8"/>
    <w:rsid w:val="00D0040B"/>
    <w:rsid w:val="00D01FA1"/>
    <w:rsid w:val="00D030AD"/>
    <w:rsid w:val="00D05736"/>
    <w:rsid w:val="00D06CFD"/>
    <w:rsid w:val="00D1480B"/>
    <w:rsid w:val="00D160B9"/>
    <w:rsid w:val="00D173C6"/>
    <w:rsid w:val="00D17D12"/>
    <w:rsid w:val="00D221D3"/>
    <w:rsid w:val="00D25795"/>
    <w:rsid w:val="00D27060"/>
    <w:rsid w:val="00D270AF"/>
    <w:rsid w:val="00D27223"/>
    <w:rsid w:val="00D27E4C"/>
    <w:rsid w:val="00D27ECC"/>
    <w:rsid w:val="00D308C9"/>
    <w:rsid w:val="00D322DB"/>
    <w:rsid w:val="00D33C21"/>
    <w:rsid w:val="00D417EE"/>
    <w:rsid w:val="00D41891"/>
    <w:rsid w:val="00D41B51"/>
    <w:rsid w:val="00D42153"/>
    <w:rsid w:val="00D4281A"/>
    <w:rsid w:val="00D4376B"/>
    <w:rsid w:val="00D43D8A"/>
    <w:rsid w:val="00D43F7F"/>
    <w:rsid w:val="00D45021"/>
    <w:rsid w:val="00D4671F"/>
    <w:rsid w:val="00D47A20"/>
    <w:rsid w:val="00D47C91"/>
    <w:rsid w:val="00D47F16"/>
    <w:rsid w:val="00D50AE2"/>
    <w:rsid w:val="00D51528"/>
    <w:rsid w:val="00D52163"/>
    <w:rsid w:val="00D5393E"/>
    <w:rsid w:val="00D57000"/>
    <w:rsid w:val="00D5756D"/>
    <w:rsid w:val="00D606C9"/>
    <w:rsid w:val="00D61B1F"/>
    <w:rsid w:val="00D62843"/>
    <w:rsid w:val="00D62916"/>
    <w:rsid w:val="00D65AA1"/>
    <w:rsid w:val="00D6788F"/>
    <w:rsid w:val="00D70210"/>
    <w:rsid w:val="00D70523"/>
    <w:rsid w:val="00D70BE2"/>
    <w:rsid w:val="00D740C2"/>
    <w:rsid w:val="00D76018"/>
    <w:rsid w:val="00D76E1B"/>
    <w:rsid w:val="00D81532"/>
    <w:rsid w:val="00D828BF"/>
    <w:rsid w:val="00D8397A"/>
    <w:rsid w:val="00D84F3D"/>
    <w:rsid w:val="00D8520C"/>
    <w:rsid w:val="00D8552F"/>
    <w:rsid w:val="00D8747D"/>
    <w:rsid w:val="00D919CA"/>
    <w:rsid w:val="00D9260A"/>
    <w:rsid w:val="00D979D9"/>
    <w:rsid w:val="00DA0FA5"/>
    <w:rsid w:val="00DA2F82"/>
    <w:rsid w:val="00DA531D"/>
    <w:rsid w:val="00DA6563"/>
    <w:rsid w:val="00DA6B52"/>
    <w:rsid w:val="00DA70F3"/>
    <w:rsid w:val="00DA7980"/>
    <w:rsid w:val="00DB0016"/>
    <w:rsid w:val="00DB3049"/>
    <w:rsid w:val="00DB3458"/>
    <w:rsid w:val="00DB4414"/>
    <w:rsid w:val="00DB6E54"/>
    <w:rsid w:val="00DB70AC"/>
    <w:rsid w:val="00DB7CB7"/>
    <w:rsid w:val="00DC0BF4"/>
    <w:rsid w:val="00DC179A"/>
    <w:rsid w:val="00DC19AE"/>
    <w:rsid w:val="00DC359E"/>
    <w:rsid w:val="00DC3694"/>
    <w:rsid w:val="00DD0653"/>
    <w:rsid w:val="00DD1B1D"/>
    <w:rsid w:val="00DD74D0"/>
    <w:rsid w:val="00DD7753"/>
    <w:rsid w:val="00DE001E"/>
    <w:rsid w:val="00DE0071"/>
    <w:rsid w:val="00DE2310"/>
    <w:rsid w:val="00DE3E82"/>
    <w:rsid w:val="00DE492A"/>
    <w:rsid w:val="00DE55B1"/>
    <w:rsid w:val="00DE7982"/>
    <w:rsid w:val="00DF32AB"/>
    <w:rsid w:val="00DF4D35"/>
    <w:rsid w:val="00DF5562"/>
    <w:rsid w:val="00DF60B5"/>
    <w:rsid w:val="00E00067"/>
    <w:rsid w:val="00E004FD"/>
    <w:rsid w:val="00E04227"/>
    <w:rsid w:val="00E044F4"/>
    <w:rsid w:val="00E04583"/>
    <w:rsid w:val="00E05911"/>
    <w:rsid w:val="00E05B2A"/>
    <w:rsid w:val="00E0721D"/>
    <w:rsid w:val="00E07910"/>
    <w:rsid w:val="00E07B0B"/>
    <w:rsid w:val="00E07BA5"/>
    <w:rsid w:val="00E07EE5"/>
    <w:rsid w:val="00E1011F"/>
    <w:rsid w:val="00E11AF2"/>
    <w:rsid w:val="00E12527"/>
    <w:rsid w:val="00E16898"/>
    <w:rsid w:val="00E17275"/>
    <w:rsid w:val="00E216A5"/>
    <w:rsid w:val="00E22766"/>
    <w:rsid w:val="00E22C98"/>
    <w:rsid w:val="00E22EFA"/>
    <w:rsid w:val="00E22F1A"/>
    <w:rsid w:val="00E242C2"/>
    <w:rsid w:val="00E243D1"/>
    <w:rsid w:val="00E248EB"/>
    <w:rsid w:val="00E24DF6"/>
    <w:rsid w:val="00E2650B"/>
    <w:rsid w:val="00E26F8A"/>
    <w:rsid w:val="00E27507"/>
    <w:rsid w:val="00E27CC4"/>
    <w:rsid w:val="00E301C6"/>
    <w:rsid w:val="00E312F7"/>
    <w:rsid w:val="00E31375"/>
    <w:rsid w:val="00E320B5"/>
    <w:rsid w:val="00E34C19"/>
    <w:rsid w:val="00E359B2"/>
    <w:rsid w:val="00E35A4B"/>
    <w:rsid w:val="00E363E5"/>
    <w:rsid w:val="00E37EA8"/>
    <w:rsid w:val="00E40394"/>
    <w:rsid w:val="00E412E7"/>
    <w:rsid w:val="00E433EB"/>
    <w:rsid w:val="00E44574"/>
    <w:rsid w:val="00E44BBD"/>
    <w:rsid w:val="00E46E59"/>
    <w:rsid w:val="00E47A05"/>
    <w:rsid w:val="00E50F6E"/>
    <w:rsid w:val="00E521EB"/>
    <w:rsid w:val="00E5295F"/>
    <w:rsid w:val="00E56776"/>
    <w:rsid w:val="00E5720C"/>
    <w:rsid w:val="00E60785"/>
    <w:rsid w:val="00E624D5"/>
    <w:rsid w:val="00E70904"/>
    <w:rsid w:val="00E70E76"/>
    <w:rsid w:val="00E714D0"/>
    <w:rsid w:val="00E7317E"/>
    <w:rsid w:val="00E73427"/>
    <w:rsid w:val="00E73DDD"/>
    <w:rsid w:val="00E75B36"/>
    <w:rsid w:val="00E76185"/>
    <w:rsid w:val="00E7738F"/>
    <w:rsid w:val="00E811BE"/>
    <w:rsid w:val="00E82E5F"/>
    <w:rsid w:val="00E84798"/>
    <w:rsid w:val="00E85706"/>
    <w:rsid w:val="00E86800"/>
    <w:rsid w:val="00E86D73"/>
    <w:rsid w:val="00E872A4"/>
    <w:rsid w:val="00E92401"/>
    <w:rsid w:val="00E95A2D"/>
    <w:rsid w:val="00E95BC2"/>
    <w:rsid w:val="00E97EF6"/>
    <w:rsid w:val="00EA031A"/>
    <w:rsid w:val="00EA1A20"/>
    <w:rsid w:val="00EA214E"/>
    <w:rsid w:val="00EA5DFF"/>
    <w:rsid w:val="00EB2A5A"/>
    <w:rsid w:val="00EB2EB8"/>
    <w:rsid w:val="00EB36E2"/>
    <w:rsid w:val="00EB49E8"/>
    <w:rsid w:val="00EB6E92"/>
    <w:rsid w:val="00EB7772"/>
    <w:rsid w:val="00EC1A2D"/>
    <w:rsid w:val="00EC1F47"/>
    <w:rsid w:val="00EC25DA"/>
    <w:rsid w:val="00EC2C9F"/>
    <w:rsid w:val="00EC70E6"/>
    <w:rsid w:val="00ED0AA4"/>
    <w:rsid w:val="00ED3F73"/>
    <w:rsid w:val="00ED5B54"/>
    <w:rsid w:val="00ED5C38"/>
    <w:rsid w:val="00ED6558"/>
    <w:rsid w:val="00ED72D2"/>
    <w:rsid w:val="00ED7628"/>
    <w:rsid w:val="00ED76F2"/>
    <w:rsid w:val="00EE1091"/>
    <w:rsid w:val="00EE1A3F"/>
    <w:rsid w:val="00EE2438"/>
    <w:rsid w:val="00EE35B9"/>
    <w:rsid w:val="00EE3D76"/>
    <w:rsid w:val="00EE4E65"/>
    <w:rsid w:val="00EE64C1"/>
    <w:rsid w:val="00EE79E1"/>
    <w:rsid w:val="00EF0616"/>
    <w:rsid w:val="00EF3566"/>
    <w:rsid w:val="00F0225D"/>
    <w:rsid w:val="00F032A0"/>
    <w:rsid w:val="00F045F2"/>
    <w:rsid w:val="00F048AC"/>
    <w:rsid w:val="00F056AD"/>
    <w:rsid w:val="00F06128"/>
    <w:rsid w:val="00F069C7"/>
    <w:rsid w:val="00F078D6"/>
    <w:rsid w:val="00F11F73"/>
    <w:rsid w:val="00F12475"/>
    <w:rsid w:val="00F13FAE"/>
    <w:rsid w:val="00F16105"/>
    <w:rsid w:val="00F16360"/>
    <w:rsid w:val="00F1721C"/>
    <w:rsid w:val="00F1737D"/>
    <w:rsid w:val="00F17638"/>
    <w:rsid w:val="00F21CF7"/>
    <w:rsid w:val="00F21E45"/>
    <w:rsid w:val="00F24FB4"/>
    <w:rsid w:val="00F257A4"/>
    <w:rsid w:val="00F26906"/>
    <w:rsid w:val="00F26B51"/>
    <w:rsid w:val="00F26DC6"/>
    <w:rsid w:val="00F32C43"/>
    <w:rsid w:val="00F33743"/>
    <w:rsid w:val="00F33925"/>
    <w:rsid w:val="00F33C89"/>
    <w:rsid w:val="00F33FF7"/>
    <w:rsid w:val="00F3447C"/>
    <w:rsid w:val="00F34EE0"/>
    <w:rsid w:val="00F3516B"/>
    <w:rsid w:val="00F4063D"/>
    <w:rsid w:val="00F40788"/>
    <w:rsid w:val="00F42E71"/>
    <w:rsid w:val="00F430D4"/>
    <w:rsid w:val="00F46BC4"/>
    <w:rsid w:val="00F47F6D"/>
    <w:rsid w:val="00F502BA"/>
    <w:rsid w:val="00F502BF"/>
    <w:rsid w:val="00F51E34"/>
    <w:rsid w:val="00F532AB"/>
    <w:rsid w:val="00F56774"/>
    <w:rsid w:val="00F60412"/>
    <w:rsid w:val="00F61D44"/>
    <w:rsid w:val="00F64126"/>
    <w:rsid w:val="00F64B77"/>
    <w:rsid w:val="00F700F5"/>
    <w:rsid w:val="00F70AE8"/>
    <w:rsid w:val="00F728A4"/>
    <w:rsid w:val="00F75E67"/>
    <w:rsid w:val="00F76AE9"/>
    <w:rsid w:val="00F77051"/>
    <w:rsid w:val="00F819FF"/>
    <w:rsid w:val="00F823A4"/>
    <w:rsid w:val="00F83023"/>
    <w:rsid w:val="00F840DB"/>
    <w:rsid w:val="00F853D5"/>
    <w:rsid w:val="00F87739"/>
    <w:rsid w:val="00F9027A"/>
    <w:rsid w:val="00F91F36"/>
    <w:rsid w:val="00F96253"/>
    <w:rsid w:val="00F9629D"/>
    <w:rsid w:val="00FA1146"/>
    <w:rsid w:val="00FA1296"/>
    <w:rsid w:val="00FA16F8"/>
    <w:rsid w:val="00FA269F"/>
    <w:rsid w:val="00FA45C4"/>
    <w:rsid w:val="00FA609A"/>
    <w:rsid w:val="00FA7CAF"/>
    <w:rsid w:val="00FB2D95"/>
    <w:rsid w:val="00FB3AFA"/>
    <w:rsid w:val="00FB3FDA"/>
    <w:rsid w:val="00FB4C19"/>
    <w:rsid w:val="00FB544C"/>
    <w:rsid w:val="00FB5A17"/>
    <w:rsid w:val="00FC39E8"/>
    <w:rsid w:val="00FC48AD"/>
    <w:rsid w:val="00FC4D1F"/>
    <w:rsid w:val="00FC7BF9"/>
    <w:rsid w:val="00FD182B"/>
    <w:rsid w:val="00FD6F90"/>
    <w:rsid w:val="00FE02D2"/>
    <w:rsid w:val="00FE1A42"/>
    <w:rsid w:val="00FE681B"/>
    <w:rsid w:val="00FE7911"/>
    <w:rsid w:val="00FF0079"/>
    <w:rsid w:val="00FF5456"/>
    <w:rsid w:val="00FF7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6F36CA"/>
    <w:pPr>
      <w:spacing w:after="160" w:line="259" w:lineRule="auto"/>
    </w:pPr>
    <w:rPr>
      <w:rFonts w:ascii="Calibri" w:hAnsi="Calibri"/>
      <w:lang w:eastAsia="en-US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aliases w:val="Arial 12 Fett Kursiv,Abschnitt,Attribute Heading 2,h2,CAPITOLO"/>
    <w:basedOn w:val="Normal"/>
    <w:next w:val="Normal"/>
    <w:link w:val="Heading2Char1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DefaultParagraphFont"/>
    <w:link w:val="Heading2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Pr>
      <w:rFonts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cs="Times New Roman"/>
      <w:b/>
      <w:bCs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locked/>
    <w:rPr>
      <w:rFonts w:cs="Times New Roman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Pr>
      <w:rFonts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"/>
    <w:uiPriority w:val="99"/>
    <w:rsid w:val="00437D82"/>
    <w:pPr>
      <w:ind w:left="720"/>
    </w:pPr>
  </w:style>
  <w:style w:type="paragraph" w:customStyle="1" w:styleId="Nessunaspaziatura1">
    <w:name w:val="Nessuna spaziatura1"/>
    <w:uiPriority w:val="99"/>
    <w:rsid w:val="00437D82"/>
    <w:rPr>
      <w:rFonts w:ascii="Calibri" w:hAnsi="Calibri"/>
      <w:lang w:eastAsia="en-US"/>
    </w:rPr>
  </w:style>
  <w:style w:type="paragraph" w:styleId="Footer">
    <w:name w:val="footer"/>
    <w:aliases w:val="Piè di pagina sx"/>
    <w:basedOn w:val="Normal"/>
    <w:link w:val="FooterChar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FooterChar">
    <w:name w:val="Footer Char"/>
    <w:aliases w:val="Piè di pagina sx Char"/>
    <w:basedOn w:val="DefaultParagraphFont"/>
    <w:link w:val="Footer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rsid w:val="00437D82"/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Calibri" w:hAnsi="Calibri" w:cs="Times New Roman"/>
      <w:lang w:eastAsia="en-US"/>
    </w:rPr>
  </w:style>
  <w:style w:type="paragraph" w:styleId="TOC1">
    <w:name w:val="toc 1"/>
    <w:basedOn w:val="Normal"/>
    <w:next w:val="Normal"/>
    <w:autoRedefine/>
    <w:uiPriority w:val="99"/>
    <w:rsid w:val="00437D82"/>
  </w:style>
  <w:style w:type="paragraph" w:styleId="TOC2">
    <w:name w:val="toc 2"/>
    <w:basedOn w:val="Normal"/>
    <w:next w:val="Normal"/>
    <w:autoRedefine/>
    <w:uiPriority w:val="99"/>
    <w:rsid w:val="00437D82"/>
    <w:pPr>
      <w:ind w:left="220"/>
    </w:pPr>
  </w:style>
  <w:style w:type="paragraph" w:styleId="TOC3">
    <w:name w:val="toc 3"/>
    <w:basedOn w:val="Normal"/>
    <w:next w:val="Normal"/>
    <w:autoRedefine/>
    <w:uiPriority w:val="99"/>
    <w:rsid w:val="00437D82"/>
    <w:pPr>
      <w:ind w:left="440"/>
    </w:pPr>
  </w:style>
  <w:style w:type="paragraph" w:styleId="TOC4">
    <w:name w:val="toc 4"/>
    <w:basedOn w:val="Normal"/>
    <w:next w:val="Normal"/>
    <w:autoRedefine/>
    <w:uiPriority w:val="99"/>
    <w:rsid w:val="00437D82"/>
    <w:pPr>
      <w:ind w:left="660"/>
    </w:pPr>
  </w:style>
  <w:style w:type="paragraph" w:styleId="TOC5">
    <w:name w:val="toc 5"/>
    <w:basedOn w:val="Normal"/>
    <w:next w:val="Normal"/>
    <w:autoRedefine/>
    <w:uiPriority w:val="99"/>
    <w:rsid w:val="00437D82"/>
    <w:pPr>
      <w:ind w:left="880"/>
    </w:pPr>
  </w:style>
  <w:style w:type="paragraph" w:styleId="TOC6">
    <w:name w:val="toc 6"/>
    <w:basedOn w:val="Normal"/>
    <w:next w:val="Normal"/>
    <w:autoRedefine/>
    <w:uiPriority w:val="99"/>
    <w:rsid w:val="00437D82"/>
    <w:pPr>
      <w:ind w:left="1100"/>
    </w:pPr>
  </w:style>
  <w:style w:type="paragraph" w:styleId="TOC7">
    <w:name w:val="toc 7"/>
    <w:basedOn w:val="Normal"/>
    <w:next w:val="Normal"/>
    <w:autoRedefine/>
    <w:uiPriority w:val="99"/>
    <w:rsid w:val="00437D82"/>
    <w:pPr>
      <w:ind w:left="1320"/>
    </w:pPr>
  </w:style>
  <w:style w:type="paragraph" w:styleId="TOC8">
    <w:name w:val="toc 8"/>
    <w:basedOn w:val="Normal"/>
    <w:next w:val="Normal"/>
    <w:autoRedefine/>
    <w:uiPriority w:val="99"/>
    <w:rsid w:val="00437D82"/>
    <w:pPr>
      <w:ind w:left="1540"/>
    </w:pPr>
  </w:style>
  <w:style w:type="paragraph" w:styleId="TOC9">
    <w:name w:val="toc 9"/>
    <w:basedOn w:val="Normal"/>
    <w:next w:val="Normal"/>
    <w:autoRedefine/>
    <w:uiPriority w:val="99"/>
    <w:rsid w:val="00437D82"/>
    <w:pPr>
      <w:ind w:left="1760"/>
    </w:pPr>
  </w:style>
  <w:style w:type="character" w:styleId="Hyperlink">
    <w:name w:val="Hyperlink"/>
    <w:basedOn w:val="DefaultParagraphFont"/>
    <w:uiPriority w:val="99"/>
    <w:rsid w:val="00437D82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437D82"/>
    <w:rPr>
      <w:rFonts w:cs="Times New Roman"/>
      <w:color w:val="800080"/>
      <w:u w:val="single"/>
    </w:rPr>
  </w:style>
  <w:style w:type="paragraph" w:styleId="Title">
    <w:name w:val="Title"/>
    <w:basedOn w:val="Normal"/>
    <w:link w:val="TitleChar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Heading1"/>
    <w:next w:val="Normal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ex1">
    <w:name w:val="index 1"/>
    <w:basedOn w:val="Normal"/>
    <w:next w:val="Normal"/>
    <w:autoRedefine/>
    <w:uiPriority w:val="99"/>
    <w:semiHidden/>
    <w:rsid w:val="00437D82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437D82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Calibri" w:hAnsi="Calibri" w:cs="Times New Roman"/>
      <w:lang w:eastAsia="en-US"/>
    </w:rPr>
  </w:style>
  <w:style w:type="paragraph" w:styleId="Caption">
    <w:name w:val="caption"/>
    <w:basedOn w:val="Normal"/>
    <w:next w:val="Normal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Heading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TableofFigures">
    <w:name w:val="table of figures"/>
    <w:basedOn w:val="Normal"/>
    <w:next w:val="Normal"/>
    <w:uiPriority w:val="99"/>
    <w:rsid w:val="00437D82"/>
    <w:pPr>
      <w:ind w:left="440" w:hanging="440"/>
    </w:pPr>
  </w:style>
  <w:style w:type="paragraph" w:styleId="HTMLPreformatted">
    <w:name w:val="HTML Preformatted"/>
    <w:basedOn w:val="Normal"/>
    <w:link w:val="HTMLPreformattedChar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C038A0"/>
    <w:rPr>
      <w:rFonts w:ascii="Courier New" w:hAnsi="Courier New" w:cs="Courier New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locked/>
    <w:rPr>
      <w:rFonts w:ascii="Arial" w:hAnsi="Arial" w:cs="Arial"/>
      <w:vanish/>
      <w:sz w:val="16"/>
      <w:szCs w:val="16"/>
      <w:lang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locked/>
    <w:rPr>
      <w:rFonts w:ascii="Arial" w:hAnsi="Arial" w:cs="Arial"/>
      <w:vanish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Calibri" w:hAnsi="Calibri" w:cs="Times New Roman"/>
      <w:lang w:eastAsia="en-US"/>
    </w:rPr>
  </w:style>
  <w:style w:type="character" w:customStyle="1" w:styleId="htmltxt1">
    <w:name w:val="html_txt1"/>
    <w:basedOn w:val="DefaultParagraphFont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DefaultParagraphFont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DefaultParagraphFont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DefaultParagraphFont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DefaultParagraphFont"/>
    <w:uiPriority w:val="99"/>
    <w:rsid w:val="00437D82"/>
    <w:rPr>
      <w:rFonts w:cs="Times New Roman"/>
      <w:color w:val="800000"/>
    </w:rPr>
  </w:style>
  <w:style w:type="paragraph" w:styleId="BodyText2">
    <w:name w:val="Body Text 2"/>
    <w:basedOn w:val="Normal"/>
    <w:link w:val="BodyText2Char"/>
    <w:uiPriority w:val="99"/>
    <w:semiHidden/>
    <w:rsid w:val="00437D82"/>
    <w:rPr>
      <w:color w:val="000000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Calibri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99"/>
    <w:qFormat/>
    <w:rsid w:val="004971EF"/>
    <w:pPr>
      <w:ind w:left="720"/>
      <w:contextualSpacing/>
    </w:pPr>
  </w:style>
  <w:style w:type="character" w:customStyle="1" w:styleId="Heading1Char1">
    <w:name w:val="Heading 1 Char1"/>
    <w:basedOn w:val="DefaultParagraphFont"/>
    <w:link w:val="Heading1"/>
    <w:uiPriority w:val="99"/>
    <w:locked/>
    <w:rsid w:val="00FA269F"/>
    <w:rPr>
      <w:rFonts w:ascii="Calibri Light" w:hAnsi="Calibri Light" w:cs="Times New Roman"/>
      <w:color w:val="2E74B5"/>
      <w:sz w:val="32"/>
      <w:szCs w:val="32"/>
      <w:lang w:eastAsia="en-US"/>
    </w:rPr>
  </w:style>
  <w:style w:type="character" w:customStyle="1" w:styleId="Heading2Char1">
    <w:name w:val="Heading 2 Char1"/>
    <w:aliases w:val="Arial 12 Fett Kursiv Char1,Abschnitt Char1,Attribute Heading 2 Char1,h2 Char1,CAPITOLO Char1"/>
    <w:basedOn w:val="DefaultParagraphFont"/>
    <w:link w:val="Heading2"/>
    <w:uiPriority w:val="99"/>
    <w:locked/>
    <w:rsid w:val="00FA269F"/>
    <w:rPr>
      <w:rFonts w:ascii="Calibri Light" w:hAnsi="Calibri Light" w:cs="Times New Roman"/>
      <w:color w:val="2E74B5"/>
      <w:sz w:val="26"/>
      <w:szCs w:val="26"/>
      <w:lang w:eastAsia="en-US"/>
    </w:rPr>
  </w:style>
  <w:style w:type="character" w:styleId="Strong">
    <w:name w:val="Strong"/>
    <w:basedOn w:val="DefaultParagraphFont"/>
    <w:uiPriority w:val="99"/>
    <w:qFormat/>
    <w:rsid w:val="00DA70F3"/>
    <w:rPr>
      <w:rFonts w:cs="Times New Roman"/>
      <w:b/>
      <w:bCs/>
    </w:rPr>
  </w:style>
  <w:style w:type="table" w:styleId="TableGrid">
    <w:name w:val="Table Grid"/>
    <w:basedOn w:val="TableNormal"/>
    <w:uiPriority w:val="99"/>
    <w:rsid w:val="00EB2A5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sstr1">
    <w:name w:val="js_str1"/>
    <w:basedOn w:val="DefaultParagraphFont"/>
    <w:uiPriority w:val="99"/>
    <w:rsid w:val="00B95C50"/>
    <w:rPr>
      <w:rFonts w:cs="Times New Roman"/>
      <w:color w:val="800000"/>
    </w:rPr>
  </w:style>
  <w:style w:type="character" w:styleId="CommentReference">
    <w:name w:val="annotation reference"/>
    <w:basedOn w:val="DefaultParagraphFont"/>
    <w:uiPriority w:val="99"/>
    <w:semiHidden/>
    <w:rsid w:val="00B96B4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96B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96B40"/>
    <w:rPr>
      <w:rFonts w:ascii="Calibri" w:hAnsi="Calibri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96B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96B40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7826EC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96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7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6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4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gm.giustizia.it/UfficioDW/Servizio.asp?id=%2050%20" TargetMode="External"/><Relationship Id="rId299" Type="http://schemas.openxmlformats.org/officeDocument/2006/relationships/hyperlink" Target="http://dgm.giustizia.it/UfficioDW/Servizio.asp?id=%2062%20" TargetMode="External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hyperlink" Target="mailto:%20procmin.perugia@giustizia.it" TargetMode="External"/><Relationship Id="rId159" Type="http://schemas.openxmlformats.org/officeDocument/2006/relationships/hyperlink" Target="http://dgm.giustizia.it/UfficioDW/Servizio.asp?id=%2033%20" TargetMode="External"/><Relationship Id="rId324" Type="http://schemas.openxmlformats.org/officeDocument/2006/relationships/hyperlink" Target="mailto:ussm.bologna.dgm@giustizia.it%20" TargetMode="External"/><Relationship Id="rId345" Type="http://schemas.openxmlformats.org/officeDocument/2006/relationships/hyperlink" Target="mailto:ussm.sassari.dgm@giustizia.it%20" TargetMode="External"/><Relationship Id="rId366" Type="http://schemas.openxmlformats.org/officeDocument/2006/relationships/hyperlink" Target="mailto:ussm.milano.dgm@giustizia.it" TargetMode="External"/><Relationship Id="rId387" Type="http://schemas.openxmlformats.org/officeDocument/2006/relationships/fontTable" Target="fontTable.xml"/><Relationship Id="rId170" Type="http://schemas.openxmlformats.org/officeDocument/2006/relationships/hyperlink" Target="mailto:%20tribmin.cagliari@giustizia.it" TargetMode="External"/><Relationship Id="rId191" Type="http://schemas.openxmlformats.org/officeDocument/2006/relationships/hyperlink" Target="http://dgm.giustizia.it/UfficioDW/Servizio.asp?id=%20161%20" TargetMode="External"/><Relationship Id="rId205" Type="http://schemas.openxmlformats.org/officeDocument/2006/relationships/hyperlink" Target="http://dgm.giustizia.it/UfficioDW/Servizio.asp?id=%2030%20" TargetMode="External"/><Relationship Id="rId226" Type="http://schemas.openxmlformats.org/officeDocument/2006/relationships/hyperlink" Target="http://dgm.giustizia.it/UfficioDW/Servizio.asp?id=%2025%20" TargetMode="External"/><Relationship Id="rId247" Type="http://schemas.openxmlformats.org/officeDocument/2006/relationships/hyperlink" Target="mailto:%20ussm.milano.dgm@giustizia.it" TargetMode="External"/><Relationship Id="rId107" Type="http://schemas.openxmlformats.org/officeDocument/2006/relationships/hyperlink" Target="http://dgm.giustizia.it/UfficioDW/Servizio.asp?id=%20103%20" TargetMode="External"/><Relationship Id="rId268" Type="http://schemas.openxmlformats.org/officeDocument/2006/relationships/hyperlink" Target="http://dgm.giustizia.it/UfficioDW/Servizio.asp?id=%20105%20" TargetMode="External"/><Relationship Id="rId289" Type="http://schemas.openxmlformats.org/officeDocument/2006/relationships/hyperlink" Target="http://dgm.giustizia.it/UfficioDW/Servizio.asp?id=%20132%20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hyperlink" Target="mailto:%20procmin.lecce@giustizia.it" TargetMode="External"/><Relationship Id="rId149" Type="http://schemas.openxmlformats.org/officeDocument/2006/relationships/hyperlink" Target="http://dgm.giustizia.it/UfficioDW/Servizio.asp?id=%2018%20" TargetMode="External"/><Relationship Id="rId314" Type="http://schemas.openxmlformats.org/officeDocument/2006/relationships/hyperlink" Target="mailto:" TargetMode="External"/><Relationship Id="rId335" Type="http://schemas.openxmlformats.org/officeDocument/2006/relationships/hyperlink" Target="mailto:ussm.lecce.dgm@giustizia.it%20" TargetMode="External"/><Relationship Id="rId356" Type="http://schemas.openxmlformats.org/officeDocument/2006/relationships/hyperlink" Target="mailto:ussm.cagliari.dgm@giustizia.it" TargetMode="External"/><Relationship Id="rId377" Type="http://schemas.openxmlformats.org/officeDocument/2006/relationships/hyperlink" Target="mailto:ussm.trento.dgm@giustizia.it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dgm.giustizia.it/UfficioDW/Servizio.asp?id=%2058%20" TargetMode="External"/><Relationship Id="rId160" Type="http://schemas.openxmlformats.org/officeDocument/2006/relationships/hyperlink" Target="mailto:%20tribmin.ancona@giustizia.it" TargetMode="External"/><Relationship Id="rId181" Type="http://schemas.openxmlformats.org/officeDocument/2006/relationships/hyperlink" Target="http://dgm.giustizia.it/UfficioDW/Servizio.asp?id=%20129%20" TargetMode="External"/><Relationship Id="rId216" Type="http://schemas.openxmlformats.org/officeDocument/2006/relationships/hyperlink" Target="mailto:%20tribmin.venezia@giustizia.it" TargetMode="External"/><Relationship Id="rId237" Type="http://schemas.openxmlformats.org/officeDocument/2006/relationships/hyperlink" Target="mailto:%20ussm.firenze.dgm@giustizia.it" TargetMode="External"/><Relationship Id="rId258" Type="http://schemas.openxmlformats.org/officeDocument/2006/relationships/hyperlink" Target="http://dgm.giustizia.it/UfficioDW/Servizio.asp?id=%2068%20" TargetMode="External"/><Relationship Id="rId279" Type="http://schemas.openxmlformats.org/officeDocument/2006/relationships/hyperlink" Target="mailto:" TargetMode="Externa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hyperlink" Target="mailto:%20procmin.catania@giustizia.it" TargetMode="External"/><Relationship Id="rId139" Type="http://schemas.openxmlformats.org/officeDocument/2006/relationships/hyperlink" Target="http://dgm.giustizia.it/UfficioDW/Servizio.asp?id=%2014%20" TargetMode="External"/><Relationship Id="rId290" Type="http://schemas.openxmlformats.org/officeDocument/2006/relationships/hyperlink" Target="mailto:" TargetMode="External"/><Relationship Id="rId304" Type="http://schemas.openxmlformats.org/officeDocument/2006/relationships/hyperlink" Target="mailto:" TargetMode="External"/><Relationship Id="rId325" Type="http://schemas.openxmlformats.org/officeDocument/2006/relationships/hyperlink" Target="mailto:ussm.bolzano.dgm@giustizia.it%20" TargetMode="External"/><Relationship Id="rId346" Type="http://schemas.openxmlformats.org/officeDocument/2006/relationships/hyperlink" Target="mailto:ussm.taranto.dgm@giustizia.it%20" TargetMode="External"/><Relationship Id="rId367" Type="http://schemas.openxmlformats.org/officeDocument/2006/relationships/hyperlink" Target="mailto:ussm.napoli.dgm@giustizia.it" TargetMode="External"/><Relationship Id="rId388" Type="http://schemas.openxmlformats.org/officeDocument/2006/relationships/theme" Target="theme/theme1.xml"/><Relationship Id="rId85" Type="http://schemas.openxmlformats.org/officeDocument/2006/relationships/hyperlink" Target="http://dgm.giustizia.it/UfficioDW/Servizio.asp?id=%2037%20" TargetMode="External"/><Relationship Id="rId150" Type="http://schemas.openxmlformats.org/officeDocument/2006/relationships/hyperlink" Target="mailto:%20procmin.taranto@giustizia.it" TargetMode="External"/><Relationship Id="rId171" Type="http://schemas.openxmlformats.org/officeDocument/2006/relationships/hyperlink" Target="http://dgm.giustizia.it/UfficioDW/Servizio.asp?id=%2045%20" TargetMode="External"/><Relationship Id="rId192" Type="http://schemas.openxmlformats.org/officeDocument/2006/relationships/hyperlink" Target="mailto:%20tribmin.napoli@giustizia.it" TargetMode="External"/><Relationship Id="rId206" Type="http://schemas.openxmlformats.org/officeDocument/2006/relationships/hyperlink" Target="mailto:%20tribmin.sassari@giustizia.it" TargetMode="External"/><Relationship Id="rId227" Type="http://schemas.openxmlformats.org/officeDocument/2006/relationships/hyperlink" Target="mailto:%20ussm.cagliari.dgm@giustizia.it" TargetMode="External"/><Relationship Id="rId248" Type="http://schemas.openxmlformats.org/officeDocument/2006/relationships/hyperlink" Target="http://dgm.giustizia.it/UfficioDW/Servizio.asp?id=%20160%20" TargetMode="External"/><Relationship Id="rId269" Type="http://schemas.openxmlformats.org/officeDocument/2006/relationships/hyperlink" Target="mailto:%20ussm.trento.dgm@giustizia.it" TargetMode="External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hyperlink" Target="mailto:%20procmin.bolzano@giustizia.it" TargetMode="External"/><Relationship Id="rId129" Type="http://schemas.openxmlformats.org/officeDocument/2006/relationships/hyperlink" Target="http://dgm.giustizia.it/UfficioDW/Servizio.asp?id=%2054%20" TargetMode="External"/><Relationship Id="rId280" Type="http://schemas.openxmlformats.org/officeDocument/2006/relationships/hyperlink" Target="http://dgm.giustizia.it/UfficioDW/Servizio.asp?id=%2093%20" TargetMode="External"/><Relationship Id="rId315" Type="http://schemas.openxmlformats.org/officeDocument/2006/relationships/hyperlink" Target="http://dgm.giustizia.it/UfficioDW/Servizio.asp?id=%20111%20" TargetMode="External"/><Relationship Id="rId336" Type="http://schemas.openxmlformats.org/officeDocument/2006/relationships/hyperlink" Target="mailto:ussm.messina.dgm@giustizia.it%20" TargetMode="External"/><Relationship Id="rId357" Type="http://schemas.openxmlformats.org/officeDocument/2006/relationships/hyperlink" Target="mailto:ussm.caltanissetta.dgm@giustizia.it" TargetMode="External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hyperlink" Target="http://dgm.giustizia.it/UfficioDW/Servizio.asp?id=%20207%20" TargetMode="External"/><Relationship Id="rId140" Type="http://schemas.openxmlformats.org/officeDocument/2006/relationships/hyperlink" Target="mailto:%20procmin.potenza@giustizia.it" TargetMode="External"/><Relationship Id="rId161" Type="http://schemas.openxmlformats.org/officeDocument/2006/relationships/hyperlink" Target="http://dgm.giustizia.it/UfficioDW/Servizio.asp?id=%203%20" TargetMode="External"/><Relationship Id="rId182" Type="http://schemas.openxmlformats.org/officeDocument/2006/relationships/hyperlink" Target="mailto:%20tribmin.genova@giustizia.it" TargetMode="External"/><Relationship Id="rId217" Type="http://schemas.openxmlformats.org/officeDocument/2006/relationships/hyperlink" Target="http://it.wikipedia.org/wiki/Ufficio_per_l%27esecuzione_penale_esterna" TargetMode="External"/><Relationship Id="rId378" Type="http://schemas.openxmlformats.org/officeDocument/2006/relationships/hyperlink" Target="mailto:ussm.trieste.dgm@giustizia.it" TargetMode="External"/><Relationship Id="rId6" Type="http://schemas.openxmlformats.org/officeDocument/2006/relationships/endnotes" Target="endnotes.xml"/><Relationship Id="rId238" Type="http://schemas.openxmlformats.org/officeDocument/2006/relationships/hyperlink" Target="http://dgm.giustizia.it/UfficioDW/Servizio.asp?id=%20128%20" TargetMode="External"/><Relationship Id="rId259" Type="http://schemas.openxmlformats.org/officeDocument/2006/relationships/hyperlink" Target="mailto:%20ussm.roma.dgm@giustizia.it" TargetMode="External"/><Relationship Id="rId23" Type="http://schemas.openxmlformats.org/officeDocument/2006/relationships/image" Target="media/image17.png"/><Relationship Id="rId119" Type="http://schemas.openxmlformats.org/officeDocument/2006/relationships/hyperlink" Target="http://dgm.giustizia.it/UfficioDW/Servizio.asp?id=%2095%20" TargetMode="External"/><Relationship Id="rId270" Type="http://schemas.openxmlformats.org/officeDocument/2006/relationships/hyperlink" Target="http://dgm.giustizia.it/UfficioDW/Servizio.asp?id=%20112%20" TargetMode="External"/><Relationship Id="rId291" Type="http://schemas.openxmlformats.org/officeDocument/2006/relationships/hyperlink" Target="http://dgm.giustizia.it/UfficioDW/Servizio.asp?id=%2069%20" TargetMode="External"/><Relationship Id="rId305" Type="http://schemas.openxmlformats.org/officeDocument/2006/relationships/hyperlink" Target="http://dgm.giustizia.it/UfficioDW/Servizio.asp?id=%2082%20" TargetMode="External"/><Relationship Id="rId326" Type="http://schemas.openxmlformats.org/officeDocument/2006/relationships/hyperlink" Target="mailto:ussm.brescia.dgm@giustizia.it%20" TargetMode="External"/><Relationship Id="rId347" Type="http://schemas.openxmlformats.org/officeDocument/2006/relationships/hyperlink" Target="mailto:ussm.torino.dgm@giustizia.it%20" TargetMode="External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hyperlink" Target="http://dgm.giustizia.it/UfficioDW/Servizio.asp?id=%2027%20" TargetMode="External"/><Relationship Id="rId130" Type="http://schemas.openxmlformats.org/officeDocument/2006/relationships/hyperlink" Target="mailto:%20procmin.messina@giustizia.it" TargetMode="External"/><Relationship Id="rId151" Type="http://schemas.openxmlformats.org/officeDocument/2006/relationships/hyperlink" Target="http://dgm.giustizia.it/UfficioDW/Servizio.asp?id=%20145%20" TargetMode="External"/><Relationship Id="rId368" Type="http://schemas.openxmlformats.org/officeDocument/2006/relationships/hyperlink" Target="mailto:ussm.palermo.dgm@giustizia.it" TargetMode="External"/><Relationship Id="rId172" Type="http://schemas.openxmlformats.org/officeDocument/2006/relationships/hyperlink" Target="mailto:%20tribmin.caltanissetta@giustizia.it" TargetMode="External"/><Relationship Id="rId193" Type="http://schemas.openxmlformats.org/officeDocument/2006/relationships/hyperlink" Target="http://dgm.giustizia.it/UfficioDW/Servizio.asp?id=%2059%20" TargetMode="External"/><Relationship Id="rId207" Type="http://schemas.openxmlformats.org/officeDocument/2006/relationships/hyperlink" Target="http://dgm.giustizia.it/UfficioDW/Servizio.asp?id=%2017%20" TargetMode="External"/><Relationship Id="rId228" Type="http://schemas.openxmlformats.org/officeDocument/2006/relationships/hyperlink" Target="http://dgm.giustizia.it/UfficioDW/Servizio.asp?id=%2044%20" TargetMode="External"/><Relationship Id="rId249" Type="http://schemas.openxmlformats.org/officeDocument/2006/relationships/hyperlink" Target="mailto:%20ussm.napoli.dgm@giustizia.it" TargetMode="External"/><Relationship Id="rId13" Type="http://schemas.openxmlformats.org/officeDocument/2006/relationships/image" Target="media/image7.png"/><Relationship Id="rId109" Type="http://schemas.openxmlformats.org/officeDocument/2006/relationships/hyperlink" Target="http://dgm.giustizia.it/UfficioDW/Servizio.asp?id=%20126%20" TargetMode="External"/><Relationship Id="rId260" Type="http://schemas.openxmlformats.org/officeDocument/2006/relationships/hyperlink" Target="http://dgm.giustizia.it/UfficioDW/Servizio.asp?id=%20168%20" TargetMode="External"/><Relationship Id="rId281" Type="http://schemas.openxmlformats.org/officeDocument/2006/relationships/hyperlink" Target="mailto:" TargetMode="External"/><Relationship Id="rId316" Type="http://schemas.openxmlformats.org/officeDocument/2006/relationships/hyperlink" Target="mailto:" TargetMode="External"/><Relationship Id="rId337" Type="http://schemas.openxmlformats.org/officeDocument/2006/relationships/hyperlink" Target="mailto:ussm.milano.dgm@giustizia.it%20" TargetMode="External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hyperlink" Target="http://dgm.giustizia.it/UfficioDW/Servizio.asp?id=%2011%20" TargetMode="External"/><Relationship Id="rId120" Type="http://schemas.openxmlformats.org/officeDocument/2006/relationships/hyperlink" Target="mailto:%20procmin.catanzaro@giustizia.it" TargetMode="External"/><Relationship Id="rId141" Type="http://schemas.openxmlformats.org/officeDocument/2006/relationships/hyperlink" Target="http://dgm.giustizia.it/UfficioDW/Servizio.asp?id=%20101%20" TargetMode="External"/><Relationship Id="rId358" Type="http://schemas.openxmlformats.org/officeDocument/2006/relationships/hyperlink" Target="mailto:ussm.campobasso.dgm@giustizia.it" TargetMode="External"/><Relationship Id="rId379" Type="http://schemas.openxmlformats.org/officeDocument/2006/relationships/hyperlink" Target="mailto:ussm.venezia.dgm@giustizia.it" TargetMode="External"/><Relationship Id="rId7" Type="http://schemas.openxmlformats.org/officeDocument/2006/relationships/image" Target="media/image1.png"/><Relationship Id="rId162" Type="http://schemas.openxmlformats.org/officeDocument/2006/relationships/hyperlink" Target="mailto:%20tribmin.bari@giustizia.it" TargetMode="External"/><Relationship Id="rId183" Type="http://schemas.openxmlformats.org/officeDocument/2006/relationships/hyperlink" Target="http://dgm.giustizia.it/UfficioDW/Servizio.asp?id=%2078%20" TargetMode="External"/><Relationship Id="rId218" Type="http://schemas.openxmlformats.org/officeDocument/2006/relationships/hyperlink" Target="http://dgm.giustizia.it/UfficioDW/Servizio.asp?id=%20152%20" TargetMode="External"/><Relationship Id="rId239" Type="http://schemas.openxmlformats.org/officeDocument/2006/relationships/hyperlink" Target="mailto:%20ussm.genova.dgm@giustizia.it" TargetMode="External"/><Relationship Id="rId250" Type="http://schemas.openxmlformats.org/officeDocument/2006/relationships/hyperlink" Target="http://dgm.giustizia.it/UfficioDW/Servizio.asp?id=%20191%20" TargetMode="External"/><Relationship Id="rId271" Type="http://schemas.openxmlformats.org/officeDocument/2006/relationships/hyperlink" Target="mailto:%20ussm.trieste.dgm@giustizia.it" TargetMode="External"/><Relationship Id="rId292" Type="http://schemas.openxmlformats.org/officeDocument/2006/relationships/hyperlink" Target="mailto:" TargetMode="External"/><Relationship Id="rId306" Type="http://schemas.openxmlformats.org/officeDocument/2006/relationships/hyperlink" Target="mailto:" TargetMode="External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hyperlink" Target="http://dgm.giustizia.it/UfficioDW/Servizio.asp?id=%20193%20" TargetMode="External"/><Relationship Id="rId110" Type="http://schemas.openxmlformats.org/officeDocument/2006/relationships/hyperlink" Target="mailto:%20procmin.brescia@giustizia.it" TargetMode="External"/><Relationship Id="rId131" Type="http://schemas.openxmlformats.org/officeDocument/2006/relationships/hyperlink" Target="http://dgm.giustizia.it/UfficioDW/Servizio.asp?id=%20139%20" TargetMode="External"/><Relationship Id="rId327" Type="http://schemas.openxmlformats.org/officeDocument/2006/relationships/hyperlink" Target="mailto:ussm.cagliari.dgm@giustizia.it%20" TargetMode="External"/><Relationship Id="rId348" Type="http://schemas.openxmlformats.org/officeDocument/2006/relationships/hyperlink" Target="mailto:ussm.trento.dgm@giustizia.it%20" TargetMode="External"/><Relationship Id="rId369" Type="http://schemas.openxmlformats.org/officeDocument/2006/relationships/hyperlink" Target="mailto:ussm.perugia.dgm@giustizia.it" TargetMode="External"/><Relationship Id="rId152" Type="http://schemas.openxmlformats.org/officeDocument/2006/relationships/hyperlink" Target="mailto:%20procmin.torino@giustizia.it" TargetMode="External"/><Relationship Id="rId173" Type="http://schemas.openxmlformats.org/officeDocument/2006/relationships/hyperlink" Target="http://dgm.giustizia.it/UfficioDW/Servizio.asp?id=%20156%20" TargetMode="External"/><Relationship Id="rId194" Type="http://schemas.openxmlformats.org/officeDocument/2006/relationships/hyperlink" Target="mailto:%20tribmin.palermo@giustizia.it" TargetMode="External"/><Relationship Id="rId208" Type="http://schemas.openxmlformats.org/officeDocument/2006/relationships/hyperlink" Target="mailto:%20tribmin.taranto@giustizia.it" TargetMode="External"/><Relationship Id="rId229" Type="http://schemas.openxmlformats.org/officeDocument/2006/relationships/hyperlink" Target="mailto:%20ussm.caltanissetta.dgm@giustizia.it" TargetMode="External"/><Relationship Id="rId380" Type="http://schemas.openxmlformats.org/officeDocument/2006/relationships/hyperlink" Target="mailto:ussm.ancona.dgm@giustizia.it" TargetMode="External"/><Relationship Id="rId240" Type="http://schemas.openxmlformats.org/officeDocument/2006/relationships/hyperlink" Target="http://dgm.giustizia.it/UfficioDW/Servizio.asp?id=%2077%20" TargetMode="External"/><Relationship Id="rId261" Type="http://schemas.openxmlformats.org/officeDocument/2006/relationships/hyperlink" Target="mailto:%20ussm.salerno.dgm@giustizia.it" TargetMode="External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hyperlink" Target="http://dgm.giustizia.it/UfficioDW/Servizio.asp?id=%20107%20" TargetMode="External"/><Relationship Id="rId282" Type="http://schemas.openxmlformats.org/officeDocument/2006/relationships/hyperlink" Target="http://dgm.giustizia.it/UfficioDW/Servizio.asp?id=%20208%20" TargetMode="External"/><Relationship Id="rId317" Type="http://schemas.openxmlformats.org/officeDocument/2006/relationships/hyperlink" Target="http://dgm.giustizia.it/UfficioDW/Servizio.asp?id=%20118%20" TargetMode="External"/><Relationship Id="rId338" Type="http://schemas.openxmlformats.org/officeDocument/2006/relationships/hyperlink" Target="mailto:ussm.napoli.dgm@giustizia.it%20" TargetMode="External"/><Relationship Id="rId359" Type="http://schemas.openxmlformats.org/officeDocument/2006/relationships/hyperlink" Target="mailto:ussm.catania.dgm@giustizia.it" TargetMode="External"/><Relationship Id="rId8" Type="http://schemas.openxmlformats.org/officeDocument/2006/relationships/image" Target="media/image2.png"/><Relationship Id="rId98" Type="http://schemas.openxmlformats.org/officeDocument/2006/relationships/hyperlink" Target="http://dgm.giustizia.it/UfficioDW/Servizio.asp?id=%2067%20" TargetMode="External"/><Relationship Id="rId121" Type="http://schemas.openxmlformats.org/officeDocument/2006/relationships/hyperlink" Target="http://dgm.giustizia.it/UfficioDW/Servizio.asp?id=%2086%20" TargetMode="External"/><Relationship Id="rId142" Type="http://schemas.openxmlformats.org/officeDocument/2006/relationships/hyperlink" Target="mailto:%20procmin.reggiocalabria@giustizia.it" TargetMode="External"/><Relationship Id="rId163" Type="http://schemas.openxmlformats.org/officeDocument/2006/relationships/hyperlink" Target="http://dgm.giustizia.it/UfficioDW/Servizio.asp?id=%2039%20" TargetMode="External"/><Relationship Id="rId184" Type="http://schemas.openxmlformats.org/officeDocument/2006/relationships/hyperlink" Target="mailto:%20tribmin.laquila@giustizia.it" TargetMode="External"/><Relationship Id="rId219" Type="http://schemas.openxmlformats.org/officeDocument/2006/relationships/hyperlink" Target="mailto:%20ussm.bari.dgm@giustizia.it" TargetMode="External"/><Relationship Id="rId370" Type="http://schemas.openxmlformats.org/officeDocument/2006/relationships/hyperlink" Target="mailto:ussm.potenza.dgm@giustizia.it" TargetMode="External"/><Relationship Id="rId230" Type="http://schemas.openxmlformats.org/officeDocument/2006/relationships/hyperlink" Target="http://dgm.giustizia.it/UfficioDW/Servizio.asp?id=%20155%20" TargetMode="External"/><Relationship Id="rId251" Type="http://schemas.openxmlformats.org/officeDocument/2006/relationships/hyperlink" Target="mailto:%20ussm.palermo.dgm@giustizia.it" TargetMode="Externa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72" Type="http://schemas.openxmlformats.org/officeDocument/2006/relationships/hyperlink" Target="http://dgm.giustizia.it/UfficioDW/Servizio.asp?id=%20121%20" TargetMode="External"/><Relationship Id="rId293" Type="http://schemas.openxmlformats.org/officeDocument/2006/relationships/hyperlink" Target="http://dgm.giustizia.it/UfficioDW/Servizio.asp?id=%20209%20" TargetMode="External"/><Relationship Id="rId307" Type="http://schemas.openxmlformats.org/officeDocument/2006/relationships/hyperlink" Target="http://dgm.giustizia.it/UfficioDW/Servizio.asp?id=%2064%20" TargetMode="External"/><Relationship Id="rId328" Type="http://schemas.openxmlformats.org/officeDocument/2006/relationships/hyperlink" Target="mailto:ussm.caltanissetta.dgm@giustizia.it%20" TargetMode="External"/><Relationship Id="rId349" Type="http://schemas.openxmlformats.org/officeDocument/2006/relationships/hyperlink" Target="mailto:ussm.trieste.dgm@giustizia.it%20" TargetMode="External"/><Relationship Id="rId88" Type="http://schemas.openxmlformats.org/officeDocument/2006/relationships/hyperlink" Target="http://dgm.giustizia.it/UfficioDW/Servizio.asp?id=%2046%20" TargetMode="External"/><Relationship Id="rId111" Type="http://schemas.openxmlformats.org/officeDocument/2006/relationships/hyperlink" Target="http://dgm.giustizia.it/UfficioDW/Servizio.asp?id=%2024%20" TargetMode="External"/><Relationship Id="rId132" Type="http://schemas.openxmlformats.org/officeDocument/2006/relationships/hyperlink" Target="mailto:%20procmin.milano@giustizia.it" TargetMode="External"/><Relationship Id="rId153" Type="http://schemas.openxmlformats.org/officeDocument/2006/relationships/hyperlink" Target="http://dgm.giustizia.it/UfficioDW/Servizio.asp?id=%20146%20" TargetMode="External"/><Relationship Id="rId174" Type="http://schemas.openxmlformats.org/officeDocument/2006/relationships/hyperlink" Target="mailto:%20tribmin.campobasso@giustizia.it" TargetMode="External"/><Relationship Id="rId195" Type="http://schemas.openxmlformats.org/officeDocument/2006/relationships/hyperlink" Target="http://dgm.giustizia.it/UfficioDW/Servizio.asp?id=%2088%20" TargetMode="External"/><Relationship Id="rId209" Type="http://schemas.openxmlformats.org/officeDocument/2006/relationships/hyperlink" Target="http://dgm.giustizia.it/UfficioDW/Servizio.asp?id=%20144%20" TargetMode="External"/><Relationship Id="rId360" Type="http://schemas.openxmlformats.org/officeDocument/2006/relationships/hyperlink" Target="mailto:ussm.catanzaro.dgm@giustizia.it" TargetMode="External"/><Relationship Id="rId381" Type="http://schemas.openxmlformats.org/officeDocument/2006/relationships/header" Target="header1.xml"/><Relationship Id="rId220" Type="http://schemas.openxmlformats.org/officeDocument/2006/relationships/hyperlink" Target="http://dgm.giustizia.it/UfficioDW/Servizio.asp?id=%2038%20" TargetMode="External"/><Relationship Id="rId241" Type="http://schemas.openxmlformats.org/officeDocument/2006/relationships/hyperlink" Target="mailto:%20ussm.laquila.dgm@giustizia.it" TargetMode="Externa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262" Type="http://schemas.openxmlformats.org/officeDocument/2006/relationships/hyperlink" Target="http://dgm.giustizia.it/UfficioDW/Servizio.asp?id=%2029%20" TargetMode="External"/><Relationship Id="rId283" Type="http://schemas.openxmlformats.org/officeDocument/2006/relationships/hyperlink" Target="mailto:" TargetMode="External"/><Relationship Id="rId318" Type="http://schemas.openxmlformats.org/officeDocument/2006/relationships/hyperlink" Target="mailto:" TargetMode="External"/><Relationship Id="rId339" Type="http://schemas.openxmlformats.org/officeDocument/2006/relationships/hyperlink" Target="mailto:ussm.palermo.dgm@giustizia.it%20" TargetMode="External"/><Relationship Id="rId78" Type="http://schemas.openxmlformats.org/officeDocument/2006/relationships/image" Target="media/image72.png"/><Relationship Id="rId99" Type="http://schemas.openxmlformats.org/officeDocument/2006/relationships/hyperlink" Target="http://dgm.giustizia.it/UfficioDW/Servizio.asp?id=%20142%20" TargetMode="External"/><Relationship Id="rId101" Type="http://schemas.openxmlformats.org/officeDocument/2006/relationships/hyperlink" Target="http://dgm.giustizia.it/UfficioDW/Servizio.asp?id=%2034%20" TargetMode="External"/><Relationship Id="rId122" Type="http://schemas.openxmlformats.org/officeDocument/2006/relationships/hyperlink" Target="mailto:%20procmin.firenze@giustizia.it" TargetMode="External"/><Relationship Id="rId143" Type="http://schemas.openxmlformats.org/officeDocument/2006/relationships/hyperlink" Target="http://dgm.giustizia.it/UfficioDW/Servizio.asp?id=%2074%20" TargetMode="External"/><Relationship Id="rId164" Type="http://schemas.openxmlformats.org/officeDocument/2006/relationships/hyperlink" Target="mailto:%20tribmin.bologna@giustizia.it" TargetMode="External"/><Relationship Id="rId185" Type="http://schemas.openxmlformats.org/officeDocument/2006/relationships/hyperlink" Target="http://dgm.giustizia.it/UfficioDW/Servizio.asp?id=%208%20" TargetMode="External"/><Relationship Id="rId350" Type="http://schemas.openxmlformats.org/officeDocument/2006/relationships/hyperlink" Target="mailto:ussm.venezia.dgm@giustizia.it%20" TargetMode="External"/><Relationship Id="rId371" Type="http://schemas.openxmlformats.org/officeDocument/2006/relationships/hyperlink" Target="mailto:ussm.reggiocalabria.dgm@giustizia.it" TargetMode="External"/><Relationship Id="rId9" Type="http://schemas.openxmlformats.org/officeDocument/2006/relationships/image" Target="media/image3.png"/><Relationship Id="rId210" Type="http://schemas.openxmlformats.org/officeDocument/2006/relationships/hyperlink" Target="mailto:%20tribmin.torino@giustizia.it" TargetMode="External"/><Relationship Id="rId26" Type="http://schemas.openxmlformats.org/officeDocument/2006/relationships/image" Target="media/image20.png"/><Relationship Id="rId231" Type="http://schemas.openxmlformats.org/officeDocument/2006/relationships/hyperlink" Target="mailto:%20ussm.campobasso.dgm@giustizia.it" TargetMode="External"/><Relationship Id="rId252" Type="http://schemas.openxmlformats.org/officeDocument/2006/relationships/hyperlink" Target="http://dgm.giustizia.it/UfficioDW/Servizio.asp?id=%2087%20" TargetMode="External"/><Relationship Id="rId273" Type="http://schemas.openxmlformats.org/officeDocument/2006/relationships/hyperlink" Target="mailto:%20ussm.venezia.dgm@giustizia.it" TargetMode="External"/><Relationship Id="rId294" Type="http://schemas.openxmlformats.org/officeDocument/2006/relationships/hyperlink" Target="mailto:" TargetMode="External"/><Relationship Id="rId308" Type="http://schemas.openxmlformats.org/officeDocument/2006/relationships/hyperlink" Target="mailto:" TargetMode="External"/><Relationship Id="rId329" Type="http://schemas.openxmlformats.org/officeDocument/2006/relationships/hyperlink" Target="mailto:ussm.campobasso.dgm@giustizia.it%20" TargetMode="External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hyperlink" Target="http://dgm.giustizia.it/UfficioDW/Servizio.asp?id=%2096%20" TargetMode="External"/><Relationship Id="rId112" Type="http://schemas.openxmlformats.org/officeDocument/2006/relationships/hyperlink" Target="mailto:%20procmin.cagliari@giustizia.it" TargetMode="External"/><Relationship Id="rId133" Type="http://schemas.openxmlformats.org/officeDocument/2006/relationships/hyperlink" Target="http://dgm.giustizia.it/UfficioDW/Servizio.asp?id=%20162%20" TargetMode="External"/><Relationship Id="rId154" Type="http://schemas.openxmlformats.org/officeDocument/2006/relationships/hyperlink" Target="mailto:%20procmin.trento@giustizia.it" TargetMode="External"/><Relationship Id="rId175" Type="http://schemas.openxmlformats.org/officeDocument/2006/relationships/hyperlink" Target="http://dgm.giustizia.it/UfficioDW/Servizio.asp?id=%2049%20" TargetMode="External"/><Relationship Id="rId340" Type="http://schemas.openxmlformats.org/officeDocument/2006/relationships/hyperlink" Target="mailto:ussm.perugia.dgm@giustizia.it%20" TargetMode="External"/><Relationship Id="rId361" Type="http://schemas.openxmlformats.org/officeDocument/2006/relationships/hyperlink" Target="mailto:ussm.firenze.dgm@giustizia.it" TargetMode="External"/><Relationship Id="rId196" Type="http://schemas.openxmlformats.org/officeDocument/2006/relationships/hyperlink" Target="mailto:%20tribmin.perugia@giustizia.it" TargetMode="External"/><Relationship Id="rId200" Type="http://schemas.openxmlformats.org/officeDocument/2006/relationships/hyperlink" Target="mailto:%20tribmin.reggiocalabria@giustizia.it" TargetMode="External"/><Relationship Id="rId382" Type="http://schemas.openxmlformats.org/officeDocument/2006/relationships/header" Target="header2.xml"/><Relationship Id="rId16" Type="http://schemas.openxmlformats.org/officeDocument/2006/relationships/image" Target="media/image10.png"/><Relationship Id="rId221" Type="http://schemas.openxmlformats.org/officeDocument/2006/relationships/hyperlink" Target="mailto:%20ussm.bologna.dgm@giustizia.it" TargetMode="External"/><Relationship Id="rId242" Type="http://schemas.openxmlformats.org/officeDocument/2006/relationships/hyperlink" Target="http://dgm.giustizia.it/UfficioDW/Servizio.asp?id=%207%20" TargetMode="External"/><Relationship Id="rId263" Type="http://schemas.openxmlformats.org/officeDocument/2006/relationships/hyperlink" Target="mailto:%20ussm.sassari.dgm@giustizia.it" TargetMode="External"/><Relationship Id="rId284" Type="http://schemas.openxmlformats.org/officeDocument/2006/relationships/hyperlink" Target="http://dgm.giustizia.it/UfficioDW/Servizio.asp?id=%2019%20" TargetMode="External"/><Relationship Id="rId319" Type="http://schemas.openxmlformats.org/officeDocument/2006/relationships/hyperlink" Target="http://dgm.giustizia.it/UfficioDW/Servizio.asp?id=%20154%20" TargetMode="Externa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hyperlink" Target="mailto:%20procmin.ancona@giustizia.it" TargetMode="External"/><Relationship Id="rId123" Type="http://schemas.openxmlformats.org/officeDocument/2006/relationships/hyperlink" Target="http://dgm.giustizia.it/UfficioDW/Servizio.asp?id=%20130%20" TargetMode="External"/><Relationship Id="rId144" Type="http://schemas.openxmlformats.org/officeDocument/2006/relationships/hyperlink" Target="mailto:%20procmin.roma@giustizia.it" TargetMode="External"/><Relationship Id="rId330" Type="http://schemas.openxmlformats.org/officeDocument/2006/relationships/hyperlink" Target="mailto:ussm.catania.dgm@giustizia.it%20" TargetMode="External"/><Relationship Id="rId90" Type="http://schemas.openxmlformats.org/officeDocument/2006/relationships/hyperlink" Target="http://dgm.giustizia.it/UfficioDW/Servizio.asp?id=%2083%20" TargetMode="External"/><Relationship Id="rId165" Type="http://schemas.openxmlformats.org/officeDocument/2006/relationships/hyperlink" Target="http://dgm.giustizia.it/UfficioDW/Servizio.asp?id=%20102%20" TargetMode="External"/><Relationship Id="rId186" Type="http://schemas.openxmlformats.org/officeDocument/2006/relationships/hyperlink" Target="mailto:%20tribmin.lecce@giustizia.it" TargetMode="External"/><Relationship Id="rId351" Type="http://schemas.openxmlformats.org/officeDocument/2006/relationships/hyperlink" Target="mailto:ussm.ancona.dgm@giustizia.it" TargetMode="External"/><Relationship Id="rId372" Type="http://schemas.openxmlformats.org/officeDocument/2006/relationships/hyperlink" Target="mailto:ussm.roma.dgm@giustizia.it" TargetMode="External"/><Relationship Id="rId211" Type="http://schemas.openxmlformats.org/officeDocument/2006/relationships/hyperlink" Target="http://dgm.giustizia.it/UfficioDW/Servizio.asp?id=%20104%20" TargetMode="External"/><Relationship Id="rId232" Type="http://schemas.openxmlformats.org/officeDocument/2006/relationships/hyperlink" Target="http://dgm.giustizia.it/UfficioDW/Servizio.asp?id=%2047%20" TargetMode="External"/><Relationship Id="rId253" Type="http://schemas.openxmlformats.org/officeDocument/2006/relationships/hyperlink" Target="mailto:%20ussm.perugia.dgm@giustizia.it" TargetMode="External"/><Relationship Id="rId274" Type="http://schemas.openxmlformats.org/officeDocument/2006/relationships/hyperlink" Target="http://dgm.giustizia.it/UfficioDW/Servizio.asp?id=%2032%20" TargetMode="External"/><Relationship Id="rId295" Type="http://schemas.openxmlformats.org/officeDocument/2006/relationships/hyperlink" Target="http://dgm.giustizia.it/UfficioDW/Servizio.asp?id=%20120%20" TargetMode="External"/><Relationship Id="rId309" Type="http://schemas.openxmlformats.org/officeDocument/2006/relationships/hyperlink" Target="http://dgm.giustizia.it/UfficioDW/Servizio.asp?id=%20190%20" TargetMode="Externa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hyperlink" Target="http://dgm.giustizia.it/UfficioDW/Servizio.asp?id=%2043%20" TargetMode="External"/><Relationship Id="rId134" Type="http://schemas.openxmlformats.org/officeDocument/2006/relationships/hyperlink" Target="mailto:%20procmin.napoli@giustizia.it" TargetMode="External"/><Relationship Id="rId320" Type="http://schemas.openxmlformats.org/officeDocument/2006/relationships/hyperlink" Target="mailto:" TargetMode="External"/><Relationship Id="rId80" Type="http://schemas.openxmlformats.org/officeDocument/2006/relationships/image" Target="media/image74.png"/><Relationship Id="rId155" Type="http://schemas.openxmlformats.org/officeDocument/2006/relationships/hyperlink" Target="http://dgm.giustizia.it/UfficioDW/Servizio.asp?id=%20113%20" TargetMode="External"/><Relationship Id="rId176" Type="http://schemas.openxmlformats.org/officeDocument/2006/relationships/hyperlink" Target="mailto:%20tribmin.catania@giustizia.it" TargetMode="External"/><Relationship Id="rId197" Type="http://schemas.openxmlformats.org/officeDocument/2006/relationships/hyperlink" Target="http://dgm.giustizia.it/UfficioDW/Servizio.asp?id=%2013%20" TargetMode="External"/><Relationship Id="rId341" Type="http://schemas.openxmlformats.org/officeDocument/2006/relationships/hyperlink" Target="mailto:ussm.potenza.dgm@giustizia.it%20" TargetMode="External"/><Relationship Id="rId362" Type="http://schemas.openxmlformats.org/officeDocument/2006/relationships/hyperlink" Target="mailto:ussm.genova.dgm@giustizia.it" TargetMode="External"/><Relationship Id="rId383" Type="http://schemas.openxmlformats.org/officeDocument/2006/relationships/footer" Target="footer1.xml"/><Relationship Id="rId201" Type="http://schemas.openxmlformats.org/officeDocument/2006/relationships/hyperlink" Target="http://dgm.giustizia.it/UfficioDW/Servizio.asp?id=%2073%20" TargetMode="External"/><Relationship Id="rId222" Type="http://schemas.openxmlformats.org/officeDocument/2006/relationships/hyperlink" Target="http://dgm.giustizia.it/UfficioDW/Servizio.asp?id=%20189%20" TargetMode="External"/><Relationship Id="rId243" Type="http://schemas.openxmlformats.org/officeDocument/2006/relationships/hyperlink" Target="mailto:%20ussm.lecce.dgm@giustizia.it" TargetMode="External"/><Relationship Id="rId264" Type="http://schemas.openxmlformats.org/officeDocument/2006/relationships/hyperlink" Target="http://dgm.giustizia.it/UfficioDW/Servizio.asp?id=%2016%20" TargetMode="External"/><Relationship Id="rId285" Type="http://schemas.openxmlformats.org/officeDocument/2006/relationships/hyperlink" Target="mailto:" TargetMode="External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yperlink" Target="http://dgm.giustizia.it/UfficioDW/Servizio.asp?id=%204%20" TargetMode="External"/><Relationship Id="rId124" Type="http://schemas.openxmlformats.org/officeDocument/2006/relationships/hyperlink" Target="mailto:%20procmin.genova@giustizia.it" TargetMode="External"/><Relationship Id="rId310" Type="http://schemas.openxmlformats.org/officeDocument/2006/relationships/hyperlink" Target="mailto:" TargetMode="External"/><Relationship Id="rId70" Type="http://schemas.openxmlformats.org/officeDocument/2006/relationships/image" Target="media/image64.png"/><Relationship Id="rId91" Type="http://schemas.openxmlformats.org/officeDocument/2006/relationships/hyperlink" Target="http://dgm.giustizia.it/UfficioDW/Servizio.asp?id=%2075%20" TargetMode="External"/><Relationship Id="rId145" Type="http://schemas.openxmlformats.org/officeDocument/2006/relationships/hyperlink" Target="http://dgm.giustizia.it/UfficioDW/Servizio.asp?id=%20167%20" TargetMode="External"/><Relationship Id="rId166" Type="http://schemas.openxmlformats.org/officeDocument/2006/relationships/hyperlink" Target="mailto:%20tribmin.bolzano@giustizia.it" TargetMode="External"/><Relationship Id="rId187" Type="http://schemas.openxmlformats.org/officeDocument/2006/relationships/hyperlink" Target="http://dgm.giustizia.it/UfficioDW/Servizio.asp?id=%2053%20" TargetMode="External"/><Relationship Id="rId331" Type="http://schemas.openxmlformats.org/officeDocument/2006/relationships/hyperlink" Target="mailto:ussm.catanzaro.dgm@giustizia.it%20" TargetMode="External"/><Relationship Id="rId352" Type="http://schemas.openxmlformats.org/officeDocument/2006/relationships/hyperlink" Target="mailto:ussm.bari.dgm@giustizia.it" TargetMode="External"/><Relationship Id="rId373" Type="http://schemas.openxmlformats.org/officeDocument/2006/relationships/hyperlink" Target="mailto:ussm.salerno.dgm@giustizia.it" TargetMode="External"/><Relationship Id="rId1" Type="http://schemas.openxmlformats.org/officeDocument/2006/relationships/numbering" Target="numbering.xml"/><Relationship Id="rId212" Type="http://schemas.openxmlformats.org/officeDocument/2006/relationships/hyperlink" Target="mailto:%20tribmin.trento@giustizia.it" TargetMode="External"/><Relationship Id="rId233" Type="http://schemas.openxmlformats.org/officeDocument/2006/relationships/hyperlink" Target="mailto:%20ussm.catania.dgm@giustizia.it" TargetMode="External"/><Relationship Id="rId254" Type="http://schemas.openxmlformats.org/officeDocument/2006/relationships/hyperlink" Target="http://dgm.giustizia.it/UfficioDW/Servizio.asp?id=%2012%20" TargetMode="Externa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hyperlink" Target="mailto:%20procmin.caltanissetta@giustizia.it" TargetMode="External"/><Relationship Id="rId275" Type="http://schemas.openxmlformats.org/officeDocument/2006/relationships/hyperlink" Target="mailto:%20ussm.ancona.dgm@giustizia.it" TargetMode="External"/><Relationship Id="rId296" Type="http://schemas.openxmlformats.org/officeDocument/2006/relationships/hyperlink" Target="mailto:" TargetMode="External"/><Relationship Id="rId300" Type="http://schemas.openxmlformats.org/officeDocument/2006/relationships/hyperlink" Target="mailto:" TargetMode="External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hyperlink" Target="http://dgm.giustizia.it/UfficioDW/Servizio.asp?id=%2060%20" TargetMode="External"/><Relationship Id="rId156" Type="http://schemas.openxmlformats.org/officeDocument/2006/relationships/hyperlink" Target="mailto:%20procmin.trieste@giustizia.it" TargetMode="External"/><Relationship Id="rId177" Type="http://schemas.openxmlformats.org/officeDocument/2006/relationships/hyperlink" Target="http://dgm.giustizia.it/UfficioDW/Servizio.asp?id=%2094%20" TargetMode="External"/><Relationship Id="rId198" Type="http://schemas.openxmlformats.org/officeDocument/2006/relationships/hyperlink" Target="mailto:%20tribmin.potenza@giustizia.it" TargetMode="External"/><Relationship Id="rId321" Type="http://schemas.openxmlformats.org/officeDocument/2006/relationships/hyperlink" Target="http://dgm.giustizia.it/UfficioDW/Servizio.asp?id=%20115%20" TargetMode="External"/><Relationship Id="rId342" Type="http://schemas.openxmlformats.org/officeDocument/2006/relationships/hyperlink" Target="mailto:ussm.reggiocalabria.dgm@giustizia.it%20" TargetMode="External"/><Relationship Id="rId363" Type="http://schemas.openxmlformats.org/officeDocument/2006/relationships/hyperlink" Target="mailto:ussm.laquila.dgm@giustizia.it" TargetMode="External"/><Relationship Id="rId384" Type="http://schemas.openxmlformats.org/officeDocument/2006/relationships/footer" Target="footer2.xml"/><Relationship Id="rId202" Type="http://schemas.openxmlformats.org/officeDocument/2006/relationships/hyperlink" Target="mailto:%20tribmin.roma@giustizia.it" TargetMode="External"/><Relationship Id="rId223" Type="http://schemas.openxmlformats.org/officeDocument/2006/relationships/hyperlink" Target="mailto:%20ussm.bolzano.dgm@giustizia.it" TargetMode="External"/><Relationship Id="rId244" Type="http://schemas.openxmlformats.org/officeDocument/2006/relationships/hyperlink" Target="http://dgm.giustizia.it/UfficioDW/Servizio.asp?id=%2052%20" TargetMode="External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hyperlink" Target="mailto:%20ussm.taranto.dgm@giustizia.it" TargetMode="External"/><Relationship Id="rId286" Type="http://schemas.openxmlformats.org/officeDocument/2006/relationships/hyperlink" Target="http://dgm.giustizia.it/UfficioDW/Servizio.asp?id=%2070%20" TargetMode="External"/><Relationship Id="rId50" Type="http://schemas.openxmlformats.org/officeDocument/2006/relationships/image" Target="media/image44.png"/><Relationship Id="rId104" Type="http://schemas.openxmlformats.org/officeDocument/2006/relationships/hyperlink" Target="mailto:%20procmin.bari@giustizia.it" TargetMode="External"/><Relationship Id="rId125" Type="http://schemas.openxmlformats.org/officeDocument/2006/relationships/hyperlink" Target="http://dgm.giustizia.it/UfficioDW/Servizio.asp?id=%2079%20" TargetMode="External"/><Relationship Id="rId146" Type="http://schemas.openxmlformats.org/officeDocument/2006/relationships/hyperlink" Target="mailto:%20procmin.salerno@giustizia.it" TargetMode="External"/><Relationship Id="rId167" Type="http://schemas.openxmlformats.org/officeDocument/2006/relationships/hyperlink" Target="http://dgm.giustizia.it/UfficioDW/Servizio.asp?id=%20125%20" TargetMode="External"/><Relationship Id="rId188" Type="http://schemas.openxmlformats.org/officeDocument/2006/relationships/hyperlink" Target="mailto:%20tribmin.messina@giustizia.it" TargetMode="External"/><Relationship Id="rId311" Type="http://schemas.openxmlformats.org/officeDocument/2006/relationships/hyperlink" Target="http://dgm.giustizia.it/UfficioDW/Servizio.asp?id=%20119%20" TargetMode="External"/><Relationship Id="rId332" Type="http://schemas.openxmlformats.org/officeDocument/2006/relationships/hyperlink" Target="mailto:ussm.firenze.dgm@giustizia.it%20" TargetMode="External"/><Relationship Id="rId353" Type="http://schemas.openxmlformats.org/officeDocument/2006/relationships/hyperlink" Target="mailto:ussm.bologna.dgm@giustizia.it" TargetMode="External"/><Relationship Id="rId374" Type="http://schemas.openxmlformats.org/officeDocument/2006/relationships/hyperlink" Target="mailto:ussm.sassari.dgm@giustizia.it" TargetMode="External"/><Relationship Id="rId71" Type="http://schemas.openxmlformats.org/officeDocument/2006/relationships/image" Target="media/image65.png"/><Relationship Id="rId92" Type="http://schemas.openxmlformats.org/officeDocument/2006/relationships/hyperlink" Target="http://dgm.giustizia.it/UfficioDW/Servizio.asp?id=%206%20" TargetMode="External"/><Relationship Id="rId213" Type="http://schemas.openxmlformats.org/officeDocument/2006/relationships/hyperlink" Target="http://dgm.giustizia.it/UfficioDW/Servizio.asp?id=%20110%20" TargetMode="External"/><Relationship Id="rId234" Type="http://schemas.openxmlformats.org/officeDocument/2006/relationships/hyperlink" Target="http://dgm.giustizia.it/UfficioDW/Servizio.asp?id=%2092%20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hyperlink" Target="mailto:%20ussm.potenza.dgm@giustizia.it" TargetMode="External"/><Relationship Id="rId276" Type="http://schemas.openxmlformats.org/officeDocument/2006/relationships/hyperlink" Target="http://dgm.giustizia.it/UfficioDW/Servizio.asp?id=%2021%20" TargetMode="External"/><Relationship Id="rId297" Type="http://schemas.openxmlformats.org/officeDocument/2006/relationships/hyperlink" Target="http://dgm.giustizia.it/UfficioDW/Servizio.asp?id=%2020%20" TargetMode="External"/><Relationship Id="rId40" Type="http://schemas.openxmlformats.org/officeDocument/2006/relationships/image" Target="media/image34.png"/><Relationship Id="rId115" Type="http://schemas.openxmlformats.org/officeDocument/2006/relationships/hyperlink" Target="http://dgm.giustizia.it/UfficioDW/Servizio.asp?id=%20157%20" TargetMode="External"/><Relationship Id="rId136" Type="http://schemas.openxmlformats.org/officeDocument/2006/relationships/hyperlink" Target="mailto:%20procmin.palermo@giustizia.it" TargetMode="External"/><Relationship Id="rId157" Type="http://schemas.openxmlformats.org/officeDocument/2006/relationships/hyperlink" Target="http://dgm.giustizia.it/UfficioDW/Servizio.asp?id=%20123%20" TargetMode="External"/><Relationship Id="rId178" Type="http://schemas.openxmlformats.org/officeDocument/2006/relationships/hyperlink" Target="mailto:%20tribmin.catanzaro@giustizia.it" TargetMode="External"/><Relationship Id="rId301" Type="http://schemas.openxmlformats.org/officeDocument/2006/relationships/hyperlink" Target="http://dgm.giustizia.it/UfficioDW/Servizio.asp?id=%20117%20" TargetMode="External"/><Relationship Id="rId322" Type="http://schemas.openxmlformats.org/officeDocument/2006/relationships/hyperlink" Target="mailto:" TargetMode="External"/><Relationship Id="rId343" Type="http://schemas.openxmlformats.org/officeDocument/2006/relationships/hyperlink" Target="mailto:ussm.roma.dgm@giustizia.it%20" TargetMode="External"/><Relationship Id="rId364" Type="http://schemas.openxmlformats.org/officeDocument/2006/relationships/hyperlink" Target="mailto:ussm.lecce.dgm@giustizia.it" TargetMode="Externa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hyperlink" Target="http://dgm.giustizia.it/UfficioDW/Servizio.asp?id=%20100%20" TargetMode="External"/><Relationship Id="rId203" Type="http://schemas.openxmlformats.org/officeDocument/2006/relationships/hyperlink" Target="http://dgm.giustizia.it/UfficioDW/Servizio.asp?id=%20166%20" TargetMode="External"/><Relationship Id="rId385" Type="http://schemas.openxmlformats.org/officeDocument/2006/relationships/header" Target="header3.xml"/><Relationship Id="rId19" Type="http://schemas.openxmlformats.org/officeDocument/2006/relationships/image" Target="media/image13.png"/><Relationship Id="rId224" Type="http://schemas.openxmlformats.org/officeDocument/2006/relationships/hyperlink" Target="http://dgm.giustizia.it/UfficioDW/Servizio.asp?id=%20124%20" TargetMode="External"/><Relationship Id="rId245" Type="http://schemas.openxmlformats.org/officeDocument/2006/relationships/hyperlink" Target="mailto:%20ussm.messina.dgm@giustizia.it" TargetMode="External"/><Relationship Id="rId266" Type="http://schemas.openxmlformats.org/officeDocument/2006/relationships/hyperlink" Target="http://dgm.giustizia.it/UfficioDW/Servizio.asp?id=%20143%20" TargetMode="External"/><Relationship Id="rId287" Type="http://schemas.openxmlformats.org/officeDocument/2006/relationships/hyperlink" Target="mailto:" TargetMode="External"/><Relationship Id="rId30" Type="http://schemas.openxmlformats.org/officeDocument/2006/relationships/image" Target="media/image24.png"/><Relationship Id="rId105" Type="http://schemas.openxmlformats.org/officeDocument/2006/relationships/hyperlink" Target="http://dgm.giustizia.it/UfficioDW/Servizio.asp?id=%2040%20" TargetMode="External"/><Relationship Id="rId126" Type="http://schemas.openxmlformats.org/officeDocument/2006/relationships/hyperlink" Target="mailto:%20procmin.laquila@giustizia.it" TargetMode="External"/><Relationship Id="rId147" Type="http://schemas.openxmlformats.org/officeDocument/2006/relationships/hyperlink" Target="http://dgm.giustizia.it/UfficioDW/Servizio.asp?id=%2031%20" TargetMode="External"/><Relationship Id="rId168" Type="http://schemas.openxmlformats.org/officeDocument/2006/relationships/hyperlink" Target="mailto:%20tribmin.brescia@giustizia.it" TargetMode="External"/><Relationship Id="rId312" Type="http://schemas.openxmlformats.org/officeDocument/2006/relationships/hyperlink" Target="mailto:" TargetMode="External"/><Relationship Id="rId333" Type="http://schemas.openxmlformats.org/officeDocument/2006/relationships/hyperlink" Target="mailto:ussm.genova.dgm@giustizia.it%20" TargetMode="External"/><Relationship Id="rId354" Type="http://schemas.openxmlformats.org/officeDocument/2006/relationships/hyperlink" Target="mailto:ussm.bolzano.dgm@giustizia.it" TargetMode="Externa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hyperlink" Target="http://dgm.giustizia.it/UfficioDW/Servizio.asp?id=%20135%20" TargetMode="External"/><Relationship Id="rId189" Type="http://schemas.openxmlformats.org/officeDocument/2006/relationships/hyperlink" Target="http://dgm.giustizia.it/UfficioDW/Servizio.asp?id=%20138%20" TargetMode="External"/><Relationship Id="rId375" Type="http://schemas.openxmlformats.org/officeDocument/2006/relationships/hyperlink" Target="mailto:ussm.taranto.dgm@giustizia.it" TargetMode="External"/><Relationship Id="rId3" Type="http://schemas.openxmlformats.org/officeDocument/2006/relationships/settings" Target="settings.xml"/><Relationship Id="rId214" Type="http://schemas.openxmlformats.org/officeDocument/2006/relationships/hyperlink" Target="mailto:%20tribmin.trieste@giustizia.it" TargetMode="External"/><Relationship Id="rId235" Type="http://schemas.openxmlformats.org/officeDocument/2006/relationships/hyperlink" Target="mailto:%20ussm.catanzaro.dgm@giustizia.it" TargetMode="External"/><Relationship Id="rId256" Type="http://schemas.openxmlformats.org/officeDocument/2006/relationships/hyperlink" Target="http://dgm.giustizia.it/UfficioDW/Servizio.asp?id=%2098%20" TargetMode="External"/><Relationship Id="rId277" Type="http://schemas.openxmlformats.org/officeDocument/2006/relationships/hyperlink" Target="mailto:" TargetMode="External"/><Relationship Id="rId298" Type="http://schemas.openxmlformats.org/officeDocument/2006/relationships/hyperlink" Target="mailto:" TargetMode="External"/><Relationship Id="rId116" Type="http://schemas.openxmlformats.org/officeDocument/2006/relationships/hyperlink" Target="mailto:%20procmin.campobasso@giustizia.it" TargetMode="External"/><Relationship Id="rId137" Type="http://schemas.openxmlformats.org/officeDocument/2006/relationships/hyperlink" Target="http://dgm.giustizia.it/UfficioDW/Servizio.asp?id=%2089%20" TargetMode="External"/><Relationship Id="rId158" Type="http://schemas.openxmlformats.org/officeDocument/2006/relationships/hyperlink" Target="mailto:%20procmin.venezia@giustizia.it" TargetMode="External"/><Relationship Id="rId302" Type="http://schemas.openxmlformats.org/officeDocument/2006/relationships/hyperlink" Target="mailto:" TargetMode="External"/><Relationship Id="rId323" Type="http://schemas.openxmlformats.org/officeDocument/2006/relationships/hyperlink" Target="mailto:ussm.bari.dgm@giustizia.it%20" TargetMode="External"/><Relationship Id="rId344" Type="http://schemas.openxmlformats.org/officeDocument/2006/relationships/hyperlink" Target="mailto:ussm.salerno.dgm@giustizia.it%20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hyperlink" Target="http://dgm.giustizia.it/UfficioDW/Servizio.asp?id=%2085%20" TargetMode="External"/><Relationship Id="rId365" Type="http://schemas.openxmlformats.org/officeDocument/2006/relationships/hyperlink" Target="mailto:ussm.messina.dgm@giustizia.it" TargetMode="External"/><Relationship Id="rId386" Type="http://schemas.openxmlformats.org/officeDocument/2006/relationships/footer" Target="footer3.xml"/><Relationship Id="rId190" Type="http://schemas.openxmlformats.org/officeDocument/2006/relationships/hyperlink" Target="mailto:%20tribmin.milano@giustizia.it" TargetMode="External"/><Relationship Id="rId204" Type="http://schemas.openxmlformats.org/officeDocument/2006/relationships/hyperlink" Target="mailto:%20tribmin.salerno@giustizia.it" TargetMode="External"/><Relationship Id="rId225" Type="http://schemas.openxmlformats.org/officeDocument/2006/relationships/hyperlink" Target="mailto:%20ussm.brescia.dgm@giustizia.it" TargetMode="External"/><Relationship Id="rId246" Type="http://schemas.openxmlformats.org/officeDocument/2006/relationships/hyperlink" Target="http://dgm.giustizia.it/UfficioDW/Servizio.asp?id=%20136%20" TargetMode="External"/><Relationship Id="rId267" Type="http://schemas.openxmlformats.org/officeDocument/2006/relationships/hyperlink" Target="mailto:%20ussm.torino.dgm@giustizia.it" TargetMode="External"/><Relationship Id="rId288" Type="http://schemas.openxmlformats.org/officeDocument/2006/relationships/hyperlink" Target="mailto:" TargetMode="External"/><Relationship Id="rId106" Type="http://schemas.openxmlformats.org/officeDocument/2006/relationships/hyperlink" Target="mailto:%20procmin.bologna@giustizia.it" TargetMode="External"/><Relationship Id="rId127" Type="http://schemas.openxmlformats.org/officeDocument/2006/relationships/hyperlink" Target="http://dgm.giustizia.it/UfficioDW/Servizio.asp?id=%209%20" TargetMode="External"/><Relationship Id="rId313" Type="http://schemas.openxmlformats.org/officeDocument/2006/relationships/hyperlink" Target="http://dgm.giustizia.it/UfficioDW/Servizio.asp?id=%2063%20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hyperlink" Target="http://dgm.giustizia.it/UfficioDW/Servizio.asp?id=%20163%20" TargetMode="External"/><Relationship Id="rId148" Type="http://schemas.openxmlformats.org/officeDocument/2006/relationships/hyperlink" Target="mailto:%20procmin.sassari@giustizia.it" TargetMode="External"/><Relationship Id="rId169" Type="http://schemas.openxmlformats.org/officeDocument/2006/relationships/hyperlink" Target="http://dgm.giustizia.it/UfficioDW/Servizio.asp?id=%2023%20" TargetMode="External"/><Relationship Id="rId334" Type="http://schemas.openxmlformats.org/officeDocument/2006/relationships/hyperlink" Target="mailto:ussm.laquila.dgm@giustizia.it%20" TargetMode="External"/><Relationship Id="rId355" Type="http://schemas.openxmlformats.org/officeDocument/2006/relationships/hyperlink" Target="mailto:ussm.brescia.dgm@giustizia.it" TargetMode="External"/><Relationship Id="rId376" Type="http://schemas.openxmlformats.org/officeDocument/2006/relationships/hyperlink" Target="mailto:ussm.torino.dgm@giustizia.it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mailto:%20tribmin.firenze@giustizia.it" TargetMode="External"/><Relationship Id="rId215" Type="http://schemas.openxmlformats.org/officeDocument/2006/relationships/hyperlink" Target="http://dgm.giustizia.it/UfficioDW/Servizio.asp?id=%20122%20" TargetMode="External"/><Relationship Id="rId236" Type="http://schemas.openxmlformats.org/officeDocument/2006/relationships/hyperlink" Target="http://dgm.giustizia.it/UfficioDW/Servizio.asp?id=%2084%20" TargetMode="External"/><Relationship Id="rId257" Type="http://schemas.openxmlformats.org/officeDocument/2006/relationships/hyperlink" Target="mailto:%20ussm.reggiocalabria.dgm@giustizia.it" TargetMode="External"/><Relationship Id="rId278" Type="http://schemas.openxmlformats.org/officeDocument/2006/relationships/hyperlink" Target="http://dgm.giustizia.it/UfficioDW/Servizio.asp?id=%20181%20" TargetMode="External"/><Relationship Id="rId303" Type="http://schemas.openxmlformats.org/officeDocument/2006/relationships/hyperlink" Target="http://dgm.giustizia.it/UfficioDW/Servizio.asp?id=%20180%20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615</TotalTime>
  <Pages>104</Pages>
  <Words>29981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Manutenzioni Evolutive SIEP</dc:title>
  <dc:subject/>
  <dc:creator>Sapienza, Salvatore</dc:creator>
  <cp:keywords/>
  <dc:description/>
  <cp:lastModifiedBy>Forcina</cp:lastModifiedBy>
  <cp:revision>9</cp:revision>
  <cp:lastPrinted>2014-12-18T13:01:00Z</cp:lastPrinted>
  <dcterms:created xsi:type="dcterms:W3CDTF">2014-12-16T15:50:00Z</dcterms:created>
  <dcterms:modified xsi:type="dcterms:W3CDTF">2014-12-19T11:48:00Z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e">
    <vt:lpwstr>0.1</vt:lpwstr>
  </property>
  <property fmtid="{D5CDD505-2E9C-101B-9397-08002B2CF9AE}" pid="3" name="NomeTitolo">
    <vt:lpwstr>Analisi funzionale Mev SIEP</vt:lpwstr>
  </property>
  <property fmtid="{D5CDD505-2E9C-101B-9397-08002B2CF9AE}" pid="4" name="CodiceDocumento">
    <vt:lpwstr>SIEP_PNL_AF</vt:lpwstr>
  </property>
  <property fmtid="{D5CDD505-2E9C-101B-9397-08002B2CF9AE}" pid="5" name="OggettoDocumento">
    <vt:lpwstr>Siep per gli uffici giudiziari dei minorenni</vt:lpwstr>
  </property>
  <property fmtid="{D5CDD505-2E9C-101B-9397-08002B2CF9AE}" pid="6" name="Parte1">
    <vt:lpwstr>II</vt:lpwstr>
  </property>
  <property fmtid="{D5CDD505-2E9C-101B-9397-08002B2CF9AE}" pid="7" name="DataVersione">
    <vt:lpwstr>26/11/2014</vt:lpwstr>
  </property>
</Properties>
</file>