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00B7E" w:rsidRDefault="00700B7E" w:rsidP="00F051D6"/>
    <w:p w:rsidR="00700B7E" w:rsidRDefault="00700B7E">
      <w:pPr>
        <w:pStyle w:val="TOC2"/>
        <w:tabs>
          <w:tab w:val="left" w:pos="880"/>
          <w:tab w:val="right" w:leader="dot" w:pos="9628"/>
        </w:tabs>
        <w:rPr>
          <w:rFonts w:ascii="Times New Roman" w:hAnsi="Times New Roman"/>
          <w:noProof/>
          <w:sz w:val="24"/>
          <w:szCs w:val="24"/>
          <w:lang w:eastAsia="it-IT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406488095" w:history="1">
        <w:r w:rsidRPr="006D6890">
          <w:rPr>
            <w:rStyle w:val="Hyperlink"/>
            <w:noProof/>
          </w:rPr>
          <w:t>18.1</w:t>
        </w:r>
        <w:r>
          <w:rPr>
            <w:rFonts w:ascii="Times New Roman" w:hAnsi="Times New Roman"/>
            <w:noProof/>
            <w:sz w:val="24"/>
            <w:szCs w:val="24"/>
            <w:lang w:eastAsia="it-IT"/>
          </w:rPr>
          <w:tab/>
        </w:r>
        <w:r w:rsidRPr="006D6890">
          <w:rPr>
            <w:rStyle w:val="Hyperlink"/>
            <w:noProof/>
          </w:rPr>
          <w:t>Descrizione dell’intervento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_Toc406488095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700B7E" w:rsidRDefault="00700B7E">
      <w:pPr>
        <w:pStyle w:val="TOC3"/>
        <w:tabs>
          <w:tab w:val="right" w:leader="dot" w:pos="9628"/>
        </w:tabs>
        <w:rPr>
          <w:rFonts w:ascii="Times New Roman" w:hAnsi="Times New Roman"/>
          <w:noProof/>
          <w:sz w:val="24"/>
          <w:szCs w:val="24"/>
          <w:lang w:eastAsia="it-IT"/>
        </w:rPr>
      </w:pPr>
      <w:hyperlink w:anchor="_Toc406488096" w:history="1">
        <w:r w:rsidRPr="006D6890">
          <w:rPr>
            <w:rStyle w:val="Hyperlink"/>
            <w:noProof/>
          </w:rPr>
          <w:t>A) Ufficio Emittente / Autorità Emittente [EMITTENTE]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_Toc406488096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00B7E" w:rsidRDefault="00700B7E">
      <w:pPr>
        <w:pStyle w:val="TOC3"/>
        <w:tabs>
          <w:tab w:val="right" w:leader="dot" w:pos="9628"/>
        </w:tabs>
        <w:rPr>
          <w:rFonts w:ascii="Times New Roman" w:hAnsi="Times New Roman"/>
          <w:noProof/>
          <w:sz w:val="24"/>
          <w:szCs w:val="24"/>
          <w:lang w:eastAsia="it-IT"/>
        </w:rPr>
      </w:pPr>
      <w:hyperlink w:anchor="_Toc406488097" w:history="1">
        <w:r w:rsidRPr="006D6890">
          <w:rPr>
            <w:rStyle w:val="Hyperlink"/>
            <w:noProof/>
          </w:rPr>
          <w:t>B) UEPE / USSM [CSSA]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_Toc406488097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700B7E" w:rsidRDefault="00700B7E">
      <w:pPr>
        <w:pStyle w:val="TOC3"/>
        <w:tabs>
          <w:tab w:val="right" w:leader="dot" w:pos="9628"/>
        </w:tabs>
        <w:rPr>
          <w:rFonts w:ascii="Times New Roman" w:hAnsi="Times New Roman"/>
          <w:noProof/>
          <w:sz w:val="24"/>
          <w:szCs w:val="24"/>
          <w:lang w:eastAsia="it-IT"/>
        </w:rPr>
      </w:pPr>
      <w:hyperlink w:anchor="_Toc406488098" w:history="1">
        <w:r w:rsidRPr="006D6890">
          <w:rPr>
            <w:rStyle w:val="Hyperlink"/>
            <w:noProof/>
          </w:rPr>
          <w:t>C) Magistrato di Sorveglianza / Ufficio di Sorveglianza [MAGISTRATO]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_Toc406488098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700B7E" w:rsidRDefault="00700B7E">
      <w:pPr>
        <w:pStyle w:val="TOC3"/>
        <w:tabs>
          <w:tab w:val="right" w:leader="dot" w:pos="9628"/>
        </w:tabs>
        <w:rPr>
          <w:rFonts w:ascii="Times New Roman" w:hAnsi="Times New Roman"/>
          <w:noProof/>
          <w:sz w:val="24"/>
          <w:szCs w:val="24"/>
          <w:lang w:eastAsia="it-IT"/>
        </w:rPr>
      </w:pPr>
      <w:hyperlink w:anchor="_Toc406488099" w:history="1">
        <w:r w:rsidRPr="006D6890">
          <w:rPr>
            <w:rStyle w:val="Hyperlink"/>
            <w:noProof/>
          </w:rPr>
          <w:t>D) Tribunale di Sorveglianza [TRIBUNALE]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_Toc406488099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700B7E" w:rsidRDefault="00700B7E">
      <w:pPr>
        <w:pStyle w:val="TOC3"/>
        <w:tabs>
          <w:tab w:val="right" w:leader="dot" w:pos="9628"/>
        </w:tabs>
        <w:rPr>
          <w:rFonts w:ascii="Times New Roman" w:hAnsi="Times New Roman"/>
          <w:noProof/>
          <w:sz w:val="24"/>
          <w:szCs w:val="24"/>
          <w:lang w:eastAsia="it-IT"/>
        </w:rPr>
      </w:pPr>
      <w:hyperlink w:anchor="_Toc406488100" w:history="1">
        <w:r w:rsidRPr="006D6890">
          <w:rPr>
            <w:rStyle w:val="Hyperlink"/>
            <w:noProof/>
          </w:rPr>
          <w:t>E) AUTORITA’ COMPETENTE PER TERRITORIO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_Toc406488100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700B7E" w:rsidRDefault="00700B7E">
      <w:pPr>
        <w:pStyle w:val="TOC3"/>
        <w:tabs>
          <w:tab w:val="right" w:leader="dot" w:pos="9628"/>
        </w:tabs>
        <w:rPr>
          <w:rFonts w:ascii="Times New Roman" w:hAnsi="Times New Roman"/>
          <w:noProof/>
          <w:sz w:val="24"/>
          <w:szCs w:val="24"/>
          <w:lang w:eastAsia="it-IT"/>
        </w:rPr>
      </w:pPr>
      <w:hyperlink w:anchor="_Toc406488101" w:history="1">
        <w:r w:rsidRPr="006D6890">
          <w:rPr>
            <w:rStyle w:val="Hyperlink"/>
            <w:noProof/>
          </w:rPr>
          <w:t>F) AUTORITA’ DESTINAZIONE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_Toc406488101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700B7E" w:rsidRDefault="00700B7E">
      <w:pPr>
        <w:pStyle w:val="TOC3"/>
        <w:tabs>
          <w:tab w:val="right" w:leader="dot" w:pos="9628"/>
        </w:tabs>
        <w:rPr>
          <w:rFonts w:ascii="Times New Roman" w:hAnsi="Times New Roman"/>
          <w:noProof/>
          <w:sz w:val="24"/>
          <w:szCs w:val="24"/>
          <w:lang w:eastAsia="it-IT"/>
        </w:rPr>
      </w:pPr>
      <w:hyperlink w:anchor="_Toc406488102" w:history="1">
        <w:r w:rsidRPr="006D6890">
          <w:rPr>
            <w:rStyle w:val="Hyperlink"/>
            <w:noProof/>
          </w:rPr>
          <w:t>G) DESTINATARIO PER ESECUZIONE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_Toc406488102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700B7E" w:rsidRDefault="00700B7E">
      <w:pPr>
        <w:pStyle w:val="TOC3"/>
        <w:tabs>
          <w:tab w:val="right" w:leader="dot" w:pos="9628"/>
        </w:tabs>
        <w:rPr>
          <w:rFonts w:ascii="Times New Roman" w:hAnsi="Times New Roman"/>
          <w:noProof/>
          <w:sz w:val="24"/>
          <w:szCs w:val="24"/>
          <w:lang w:eastAsia="it-IT"/>
        </w:rPr>
      </w:pPr>
      <w:hyperlink w:anchor="_Toc406488103" w:history="1">
        <w:r w:rsidRPr="006D6890">
          <w:rPr>
            <w:rStyle w:val="Hyperlink"/>
            <w:noProof/>
          </w:rPr>
          <w:t>I) AUTORITA’ PER ESECUZIONE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_Toc406488103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700B7E" w:rsidRDefault="00700B7E">
      <w:pPr>
        <w:pStyle w:val="TOC3"/>
        <w:tabs>
          <w:tab w:val="right" w:leader="dot" w:pos="9628"/>
        </w:tabs>
        <w:rPr>
          <w:rFonts w:ascii="Times New Roman" w:hAnsi="Times New Roman"/>
          <w:noProof/>
          <w:sz w:val="24"/>
          <w:szCs w:val="24"/>
          <w:lang w:eastAsia="it-IT"/>
        </w:rPr>
      </w:pPr>
      <w:hyperlink w:anchor="_Toc406488104" w:history="1">
        <w:r w:rsidRPr="006D6890">
          <w:rPr>
            <w:rStyle w:val="Hyperlink"/>
            <w:noProof/>
          </w:rPr>
          <w:t>SELEZIONE DEL MAGISTRATO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_Toc406488104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700B7E" w:rsidRDefault="00700B7E">
      <w:pPr>
        <w:pStyle w:val="TOC3"/>
        <w:tabs>
          <w:tab w:val="right" w:leader="dot" w:pos="9628"/>
        </w:tabs>
        <w:rPr>
          <w:rFonts w:ascii="Times New Roman" w:hAnsi="Times New Roman"/>
          <w:noProof/>
          <w:sz w:val="24"/>
          <w:szCs w:val="24"/>
          <w:lang w:eastAsia="it-IT"/>
        </w:rPr>
      </w:pPr>
      <w:hyperlink w:anchor="_Toc406488105" w:history="1">
        <w:r w:rsidRPr="006D6890">
          <w:rPr>
            <w:rStyle w:val="Hyperlink"/>
            <w:noProof/>
          </w:rPr>
          <w:t>ETICHETTE DETTAGLIO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_Toc406488105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700B7E" w:rsidRDefault="00700B7E" w:rsidP="00F051D6">
      <w:r>
        <w:fldChar w:fldCharType="end"/>
      </w:r>
    </w:p>
    <w:p w:rsidR="00700B7E" w:rsidRDefault="00700B7E" w:rsidP="00F051D6"/>
    <w:p w:rsidR="00700B7E" w:rsidRPr="00ED0AA4" w:rsidRDefault="00700B7E" w:rsidP="00F051D6">
      <w:r>
        <w:br w:type="page"/>
      </w:r>
    </w:p>
    <w:p w:rsidR="00700B7E" w:rsidRDefault="00700B7E">
      <w:pPr>
        <w:pStyle w:val="Heading2"/>
        <w:ind w:left="578" w:hanging="578"/>
      </w:pPr>
      <w:bookmarkStart w:id="0" w:name="_Ref403727786"/>
      <w:bookmarkStart w:id="1" w:name="_Ref403727793"/>
      <w:bookmarkStart w:id="2" w:name="_Toc405545497"/>
      <w:bookmarkStart w:id="3" w:name="_Toc405971152"/>
      <w:bookmarkStart w:id="4" w:name="_Toc406488095"/>
      <w:r>
        <w:t>Descrizione dell’intervento</w:t>
      </w:r>
      <w:bookmarkEnd w:id="0"/>
      <w:bookmarkEnd w:id="1"/>
      <w:bookmarkEnd w:id="2"/>
      <w:bookmarkEnd w:id="3"/>
      <w:bookmarkEnd w:id="4"/>
    </w:p>
    <w:p w:rsidR="00700B7E" w:rsidRDefault="00700B7E">
      <w:pPr>
        <w:spacing w:line="240" w:lineRule="auto"/>
        <w:jc w:val="both"/>
      </w:pPr>
      <w:r>
        <w:t>L’intervento prevede l’adeguamento di tutte le maschere delle decisioni della magistratura di sorveglianza con le caratteristiche peculiari dell’ambito minorile.</w:t>
      </w:r>
    </w:p>
    <w:p w:rsidR="00700B7E" w:rsidRDefault="00700B7E">
      <w:pPr>
        <w:spacing w:line="240" w:lineRule="auto"/>
        <w:jc w:val="both"/>
      </w:pPr>
      <w:r>
        <w:t>L’operatore all’interno del procedimento seleziona dal menu laterale di sinistra la voce “Decisione Sorveglianza) (</w:t>
      </w:r>
      <w:r>
        <w:fldChar w:fldCharType="begin"/>
      </w:r>
      <w:r>
        <w:instrText xml:space="preserve"> REF _Ref403642585 \h </w:instrText>
      </w:r>
      <w:r>
        <w:fldChar w:fldCharType="separate"/>
      </w:r>
      <w:r w:rsidRPr="007675DE">
        <w:t xml:space="preserve">Figura </w:t>
      </w:r>
      <w:r>
        <w:rPr>
          <w:noProof/>
        </w:rPr>
        <w:t>1</w:t>
      </w:r>
      <w:r>
        <w:fldChar w:fldCharType="end"/>
      </w:r>
      <w:r>
        <w:t>).</w:t>
      </w:r>
    </w:p>
    <w:p w:rsidR="00700B7E" w:rsidRDefault="00700B7E">
      <w:pPr>
        <w:spacing w:line="240" w:lineRule="auto"/>
        <w:jc w:val="both"/>
      </w:pPr>
    </w:p>
    <w:p w:rsidR="00700B7E" w:rsidRDefault="00700B7E" w:rsidP="00B34270">
      <w:pPr>
        <w:keepNext/>
        <w:spacing w:line="240" w:lineRule="auto"/>
        <w:jc w:val="both"/>
      </w:pPr>
      <w:r>
        <w:rPr>
          <w:noProof/>
          <w:lang w:eastAsia="it-IT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magine 426" o:spid="_x0000_i1025" type="#_x0000_t75" style="width:479.25pt;height:350.25pt;visibility:visible" o:bordertopcolor="#4f81bd" o:borderleftcolor="#4f81bd" o:borderbottomcolor="#4f81bd" o:borderrightcolor="#4f81bd">
            <v:imagedata r:id="rId7" o:title=""/>
            <w10:bordertop type="single" width="6"/>
            <w10:borderleft type="single" width="6"/>
            <w10:borderbottom type="single" width="6"/>
            <w10:borderright type="single" width="6"/>
          </v:shape>
        </w:pict>
      </w:r>
    </w:p>
    <w:p w:rsidR="00700B7E" w:rsidRPr="007675DE" w:rsidRDefault="00700B7E" w:rsidP="007675DE">
      <w:pPr>
        <w:pStyle w:val="Caption"/>
      </w:pPr>
      <w:bookmarkStart w:id="5" w:name="_Ref403642585"/>
      <w:bookmarkStart w:id="6" w:name="_Toc405545423"/>
      <w:bookmarkStart w:id="7" w:name="_Toc405971153"/>
      <w:r w:rsidRPr="007675DE">
        <w:t xml:space="preserve">Figura </w:t>
      </w:r>
      <w:fldSimple w:instr=" SEQ Figura \* ARABIC ">
        <w:r>
          <w:rPr>
            <w:noProof/>
          </w:rPr>
          <w:t>1</w:t>
        </w:r>
      </w:fldSimple>
      <w:bookmarkEnd w:id="5"/>
      <w:r w:rsidRPr="007675DE">
        <w:t xml:space="preserve"> -  Selezione Decisioni Sorveglianza</w:t>
      </w:r>
      <w:bookmarkEnd w:id="6"/>
      <w:bookmarkEnd w:id="7"/>
    </w:p>
    <w:p w:rsidR="00700B7E" w:rsidRDefault="00700B7E" w:rsidP="00B34270"/>
    <w:p w:rsidR="00700B7E" w:rsidRDefault="00700B7E">
      <w:pPr>
        <w:spacing w:line="240" w:lineRule="auto"/>
      </w:pPr>
      <w:r>
        <w:br w:type="page"/>
      </w:r>
    </w:p>
    <w:p w:rsidR="00700B7E" w:rsidRDefault="00700B7E" w:rsidP="00B34270">
      <w:r>
        <w:t>Il sistema mostra l’interfaccia con le decisioni della sorveglianza (</w:t>
      </w:r>
      <w:r>
        <w:fldChar w:fldCharType="begin"/>
      </w:r>
      <w:r>
        <w:instrText xml:space="preserve"> REF _Ref403642558 \h </w:instrText>
      </w:r>
      <w:r>
        <w:fldChar w:fldCharType="separate"/>
      </w:r>
      <w:r w:rsidRPr="007675DE">
        <w:t xml:space="preserve">Figura </w:t>
      </w:r>
      <w:r>
        <w:rPr>
          <w:noProof/>
        </w:rPr>
        <w:t>2</w:t>
      </w:r>
      <w:r>
        <w:fldChar w:fldCharType="end"/>
      </w:r>
      <w:r>
        <w:t>).</w:t>
      </w:r>
    </w:p>
    <w:p w:rsidR="00700B7E" w:rsidRDefault="00700B7E" w:rsidP="00B34270">
      <w:pPr>
        <w:keepNext/>
      </w:pPr>
      <w:r>
        <w:rPr>
          <w:noProof/>
          <w:lang w:eastAsia="it-IT"/>
        </w:rPr>
        <w:pict>
          <v:shape id="Immagine 427" o:spid="_x0000_i1026" type="#_x0000_t75" style="width:477.75pt;height:349.5pt;visibility:visible" o:bordertopcolor="#4f81bd" o:borderleftcolor="#4f81bd" o:borderbottomcolor="#4f81bd" o:borderrightcolor="#4f81bd">
            <v:imagedata r:id="rId8" o:title=""/>
            <w10:bordertop type="single" width="6"/>
            <w10:borderleft type="single" width="6"/>
            <w10:borderbottom type="single" width="6"/>
            <w10:borderright type="single" width="6"/>
          </v:shape>
        </w:pict>
      </w:r>
    </w:p>
    <w:p w:rsidR="00700B7E" w:rsidRPr="007675DE" w:rsidRDefault="00700B7E" w:rsidP="00B34270">
      <w:pPr>
        <w:pStyle w:val="Caption"/>
      </w:pPr>
      <w:bookmarkStart w:id="8" w:name="_Ref403642558"/>
      <w:bookmarkStart w:id="9" w:name="_Toc405545424"/>
      <w:bookmarkStart w:id="10" w:name="_Toc405971154"/>
      <w:r w:rsidRPr="007675DE">
        <w:t xml:space="preserve">Figura </w:t>
      </w:r>
      <w:fldSimple w:instr=" SEQ Figura \* ARABIC ">
        <w:r>
          <w:rPr>
            <w:noProof/>
          </w:rPr>
          <w:t>2</w:t>
        </w:r>
      </w:fldSimple>
      <w:bookmarkEnd w:id="8"/>
      <w:r w:rsidRPr="007675DE">
        <w:t xml:space="preserve"> - Decisioni Sorveglianza</w:t>
      </w:r>
      <w:bookmarkEnd w:id="9"/>
      <w:bookmarkEnd w:id="10"/>
    </w:p>
    <w:p w:rsidR="00700B7E" w:rsidRDefault="00700B7E">
      <w:pPr>
        <w:spacing w:line="240" w:lineRule="auto"/>
        <w:jc w:val="both"/>
      </w:pPr>
    </w:p>
    <w:p w:rsidR="00700B7E" w:rsidRDefault="00700B7E">
      <w:pPr>
        <w:spacing w:line="240" w:lineRule="auto"/>
        <w:jc w:val="both"/>
      </w:pPr>
      <w:r>
        <w:t>Le modifiche sono previste per i procedimenti iscritti:</w:t>
      </w:r>
    </w:p>
    <w:p w:rsidR="00700B7E" w:rsidRDefault="00700B7E" w:rsidP="00B063F0">
      <w:pPr>
        <w:numPr>
          <w:ilvl w:val="0"/>
          <w:numId w:val="39"/>
        </w:numPr>
        <w:spacing w:line="240" w:lineRule="auto"/>
        <w:jc w:val="both"/>
      </w:pPr>
      <w:r>
        <w:t xml:space="preserve">dalla Procura presso il Tribunale per i minorenni (cod_tipo_ufficio = “PMM”) </w:t>
      </w:r>
    </w:p>
    <w:p w:rsidR="00700B7E" w:rsidRDefault="00700B7E" w:rsidP="00B063F0">
      <w:pPr>
        <w:numPr>
          <w:ilvl w:val="0"/>
          <w:numId w:val="39"/>
        </w:numPr>
        <w:spacing w:line="240" w:lineRule="auto"/>
        <w:jc w:val="both"/>
      </w:pPr>
      <w:r>
        <w:t xml:space="preserve">e dalla Procura generale (cod_tipo_ufficio = “PGCAP”) </w:t>
      </w:r>
    </w:p>
    <w:p w:rsidR="00700B7E" w:rsidRDefault="00700B7E" w:rsidP="00B063F0">
      <w:pPr>
        <w:numPr>
          <w:ilvl w:val="0"/>
          <w:numId w:val="39"/>
        </w:numPr>
        <w:spacing w:line="240" w:lineRule="auto"/>
        <w:jc w:val="both"/>
      </w:pPr>
      <w:r>
        <w:t xml:space="preserve">presso </w:t>
      </w:r>
      <w:smartTag w:uri="urn:schemas-microsoft-com:office:smarttags" w:element="metricconverter">
        <w:smartTagPr>
          <w:attr w:name="ProductID" w:val="6C"/>
        </w:smartTagPr>
        <w:smartTag w:uri="urn:schemas-microsoft-com:office:smarttags" w:element="PersonName">
          <w:smartTagPr>
            <w:attr w:name="ProductID" w:val="la Corte"/>
          </w:smartTagPr>
          <w:r>
            <w:t>la Corte</w:t>
          </w:r>
        </w:smartTag>
      </w:smartTag>
      <w:r>
        <w:t xml:space="preserve"> di Appello sezione per i minorenni (cod_tipo_ufficio = “CAPSM”) </w:t>
      </w:r>
    </w:p>
    <w:p w:rsidR="00700B7E" w:rsidRDefault="00700B7E">
      <w:pPr>
        <w:spacing w:line="240" w:lineRule="auto"/>
        <w:jc w:val="both"/>
      </w:pPr>
      <w:r>
        <w:t>e devono tener conto del fatto che uffici che svolgono funzioni giurisdizionali simili hanno diverso nome in relazione all’ambito di appartenenza.</w:t>
      </w:r>
    </w:p>
    <w:p w:rsidR="00700B7E" w:rsidRDefault="00700B7E" w:rsidP="001850C2">
      <w:pPr>
        <w:tabs>
          <w:tab w:val="num" w:pos="840"/>
        </w:tabs>
        <w:spacing w:line="240" w:lineRule="auto"/>
        <w:jc w:val="both"/>
      </w:pPr>
      <w:r>
        <w:t>Ad esempio, il Tribunale di Sorveglianza per l’ambito degli uffici giudiziari dei minorenni assume il nome “Tribunale per i  Minorenni in Funzione di Tribunale di Sorveglianza”.</w:t>
      </w:r>
    </w:p>
    <w:p w:rsidR="00700B7E" w:rsidRDefault="00700B7E" w:rsidP="001850C2">
      <w:pPr>
        <w:tabs>
          <w:tab w:val="num" w:pos="840"/>
        </w:tabs>
        <w:spacing w:line="240" w:lineRule="auto"/>
        <w:jc w:val="both"/>
      </w:pPr>
      <w:r>
        <w:t>Inoltre, sullo stesso procedimento posso essere presenti uffici di entrambi gli ambiti (maggiorenni/minorenni).</w:t>
      </w:r>
    </w:p>
    <w:p w:rsidR="00700B7E" w:rsidRDefault="00700B7E">
      <w:pPr>
        <w:spacing w:line="240" w:lineRule="auto"/>
        <w:jc w:val="both"/>
      </w:pPr>
      <w:r>
        <w:t>Pertanto, è stato richiesto che nella stessa maschera sia possibile avere, in alcuni casi, al posto di una sola etichetta un elenco contenente 2 diverse etichette.</w:t>
      </w:r>
    </w:p>
    <w:p w:rsidR="00700B7E" w:rsidRDefault="00700B7E">
      <w:pPr>
        <w:spacing w:line="240" w:lineRule="auto"/>
      </w:pPr>
    </w:p>
    <w:p w:rsidR="00700B7E" w:rsidRDefault="00700B7E" w:rsidP="00401A77">
      <w:pPr>
        <w:pStyle w:val="Sezione"/>
      </w:pPr>
      <w:bookmarkStart w:id="11" w:name="_Toc405971155"/>
      <w:bookmarkStart w:id="12" w:name="_Toc406488096"/>
      <w:r>
        <w:t>A)</w:t>
      </w:r>
      <w:bookmarkEnd w:id="11"/>
      <w:r>
        <w:t xml:space="preserve"> </w:t>
      </w:r>
      <w:r w:rsidRPr="00F67FD8">
        <w:t xml:space="preserve">Ufficio Emittente / Autorità Emittente </w:t>
      </w:r>
      <w:r>
        <w:t>[</w:t>
      </w:r>
      <w:r w:rsidRPr="005A0B35">
        <w:t>EMITTENTE</w:t>
      </w:r>
      <w:r>
        <w:t>]</w:t>
      </w:r>
      <w:bookmarkEnd w:id="12"/>
    </w:p>
    <w:p w:rsidR="00700B7E" w:rsidRPr="00D41B51" w:rsidRDefault="00700B7E" w:rsidP="009A4477"/>
    <w:p w:rsidR="00700B7E" w:rsidRDefault="00700B7E" w:rsidP="004958BD">
      <w:pPr>
        <w:spacing w:line="240" w:lineRule="auto"/>
        <w:jc w:val="both"/>
      </w:pPr>
      <w:r>
        <w:t>Attualmente, l’ufficio emittente, talvolta, è prevalorizzato e non modificabile dall’operatore:</w:t>
      </w:r>
    </w:p>
    <w:p w:rsidR="00700B7E" w:rsidRDefault="00700B7E" w:rsidP="004958BD">
      <w:pPr>
        <w:keepNext/>
        <w:spacing w:line="240" w:lineRule="auto"/>
        <w:jc w:val="both"/>
      </w:pPr>
      <w:r>
        <w:rPr>
          <w:noProof/>
          <w:lang w:eastAsia="it-IT"/>
        </w:rPr>
        <w:pict>
          <v:shape id="Immagine 7" o:spid="_x0000_i1027" type="#_x0000_t75" style="width:411.75pt;height:15pt;visibility:visible" o:bordertopcolor="#4f81bd" o:borderleftcolor="#4f81bd" o:borderbottomcolor="#4f81bd" o:borderrightcolor="#4f81bd">
            <v:imagedata r:id="rId9" o:title=""/>
            <w10:bordertop type="single" width="6"/>
            <w10:borderleft type="single" width="6"/>
            <w10:borderbottom type="single" width="6"/>
            <w10:borderright type="single" width="6"/>
          </v:shape>
        </w:pict>
      </w:r>
    </w:p>
    <w:p w:rsidR="00700B7E" w:rsidRPr="007675DE" w:rsidRDefault="00700B7E" w:rsidP="007675DE">
      <w:pPr>
        <w:pStyle w:val="Caption"/>
      </w:pPr>
      <w:bookmarkStart w:id="13" w:name="_Ref403989457"/>
      <w:bookmarkStart w:id="14" w:name="_Ref403722800"/>
      <w:bookmarkStart w:id="15" w:name="_Toc405545425"/>
      <w:bookmarkStart w:id="16" w:name="_Toc405971156"/>
      <w:r w:rsidRPr="007675DE">
        <w:t xml:space="preserve">Figura </w:t>
      </w:r>
      <w:fldSimple w:instr=" SEQ Figura \* ARABIC ">
        <w:r>
          <w:rPr>
            <w:noProof/>
          </w:rPr>
          <w:t>3</w:t>
        </w:r>
      </w:fldSimple>
      <w:bookmarkEnd w:id="13"/>
      <w:r w:rsidRPr="007675DE">
        <w:t xml:space="preserve"> – Attuale ufficio emittente prevalorizzato</w:t>
      </w:r>
      <w:bookmarkEnd w:id="14"/>
      <w:bookmarkEnd w:id="15"/>
      <w:bookmarkEnd w:id="16"/>
    </w:p>
    <w:p w:rsidR="00700B7E" w:rsidRDefault="00700B7E" w:rsidP="00760157">
      <w:r>
        <w:t>In qualche caso, l’etichetta è “Autorità Emittente”.</w:t>
      </w:r>
    </w:p>
    <w:p w:rsidR="00700B7E" w:rsidRDefault="00700B7E" w:rsidP="00760157">
      <w:pPr>
        <w:keepNext/>
      </w:pPr>
      <w:r>
        <w:rPr>
          <w:noProof/>
          <w:lang w:eastAsia="it-IT"/>
        </w:rPr>
        <w:pict>
          <v:shape id="Immagine 13" o:spid="_x0000_i1028" type="#_x0000_t75" style="width:430.5pt;height:18.75pt;visibility:visible" o:bordertopcolor="#4f81bd" o:borderleftcolor="#4f81bd" o:borderbottomcolor="#4f81bd" o:borderrightcolor="#4f81bd">
            <v:imagedata r:id="rId10" o:title=""/>
            <w10:bordertop type="single" width="6"/>
            <w10:borderleft type="single" width="6"/>
            <w10:borderbottom type="single" width="6"/>
            <w10:borderright type="single" width="6"/>
          </v:shape>
        </w:pict>
      </w:r>
    </w:p>
    <w:p w:rsidR="00700B7E" w:rsidRPr="007675DE" w:rsidRDefault="00700B7E" w:rsidP="00760157">
      <w:pPr>
        <w:pStyle w:val="Caption"/>
      </w:pPr>
      <w:bookmarkStart w:id="17" w:name="_Ref403989460"/>
      <w:bookmarkStart w:id="18" w:name="_Toc405545426"/>
      <w:bookmarkStart w:id="19" w:name="_Toc405971157"/>
      <w:r w:rsidRPr="007675DE">
        <w:t xml:space="preserve">Figura </w:t>
      </w:r>
      <w:fldSimple w:instr=" SEQ Figura \* ARABIC ">
        <w:r>
          <w:rPr>
            <w:noProof/>
          </w:rPr>
          <w:t>4</w:t>
        </w:r>
      </w:fldSimple>
      <w:bookmarkEnd w:id="17"/>
      <w:r w:rsidRPr="007675DE">
        <w:t xml:space="preserve"> - Autorità Emittente</w:t>
      </w:r>
      <w:bookmarkEnd w:id="18"/>
      <w:bookmarkEnd w:id="19"/>
    </w:p>
    <w:p w:rsidR="00700B7E" w:rsidRDefault="00700B7E" w:rsidP="00F21E45">
      <w:pPr>
        <w:spacing w:line="240" w:lineRule="auto"/>
        <w:jc w:val="both"/>
      </w:pPr>
    </w:p>
    <w:p w:rsidR="00700B7E" w:rsidRDefault="00700B7E" w:rsidP="00F21E45">
      <w:pPr>
        <w:spacing w:line="240" w:lineRule="auto"/>
        <w:jc w:val="both"/>
      </w:pPr>
      <w:r>
        <w:t>In altri casi, è prevalorizzato, ma il sistema permette la selezione da un elenco dell’ufficio emittente:</w:t>
      </w:r>
    </w:p>
    <w:p w:rsidR="00700B7E" w:rsidRDefault="00700B7E" w:rsidP="00F21E45">
      <w:pPr>
        <w:keepNext/>
        <w:spacing w:line="240" w:lineRule="auto"/>
        <w:jc w:val="both"/>
      </w:pPr>
      <w:r>
        <w:rPr>
          <w:noProof/>
          <w:lang w:eastAsia="it-IT"/>
        </w:rPr>
        <w:pict>
          <v:shape id="Immagine 9" o:spid="_x0000_i1029" type="#_x0000_t75" style="width:417.75pt;height:49.5pt;visibility:visible" o:bordertopcolor="#4f81bd" o:borderleftcolor="#4f81bd" o:borderbottomcolor="#4f81bd" o:borderrightcolor="#4f81bd">
            <v:imagedata r:id="rId11" o:title=""/>
            <w10:bordertop type="single" width="6"/>
            <w10:borderleft type="single" width="6"/>
            <w10:borderbottom type="single" width="6"/>
            <w10:borderright type="single" width="6"/>
          </v:shape>
        </w:pict>
      </w:r>
    </w:p>
    <w:p w:rsidR="00700B7E" w:rsidRPr="007675DE" w:rsidRDefault="00700B7E" w:rsidP="007675DE">
      <w:pPr>
        <w:pStyle w:val="Caption"/>
      </w:pPr>
      <w:bookmarkStart w:id="20" w:name="_Ref403989461"/>
      <w:bookmarkStart w:id="21" w:name="_Ref403722844"/>
      <w:bookmarkStart w:id="22" w:name="_Toc405545427"/>
      <w:bookmarkStart w:id="23" w:name="_Toc405971158"/>
      <w:r w:rsidRPr="007675DE">
        <w:t xml:space="preserve">Figura </w:t>
      </w:r>
      <w:fldSimple w:instr=" SEQ Figura \* ARABIC ">
        <w:r>
          <w:rPr>
            <w:noProof/>
          </w:rPr>
          <w:t>5</w:t>
        </w:r>
      </w:fldSimple>
      <w:bookmarkEnd w:id="20"/>
      <w:r w:rsidRPr="007675DE">
        <w:t xml:space="preserve"> – Attuale ufficio emittente modificabile</w:t>
      </w:r>
      <w:bookmarkEnd w:id="21"/>
      <w:bookmarkEnd w:id="22"/>
      <w:bookmarkEnd w:id="23"/>
    </w:p>
    <w:p w:rsidR="00700B7E" w:rsidRDefault="00700B7E" w:rsidP="00760157">
      <w:r>
        <w:t>Anche in questo caso, l’etichetta può essere “Autorità Emittente”.</w:t>
      </w:r>
    </w:p>
    <w:p w:rsidR="00700B7E" w:rsidRDefault="00700B7E" w:rsidP="00760157">
      <w:pPr>
        <w:keepNext/>
      </w:pPr>
      <w:r>
        <w:rPr>
          <w:noProof/>
          <w:lang w:eastAsia="it-IT"/>
        </w:rPr>
        <w:pict>
          <v:shape id="Immagine 14" o:spid="_x0000_i1030" type="#_x0000_t75" style="width:477.75pt;height:43.5pt;visibility:visible" o:bordertopcolor="#4f81bd" o:borderleftcolor="#4f81bd" o:borderbottomcolor="#4f81bd" o:borderrightcolor="#4f81bd">
            <v:imagedata r:id="rId12" o:title=""/>
            <w10:bordertop type="single" width="6"/>
            <w10:borderleft type="single" width="6"/>
            <w10:borderbottom type="single" width="6"/>
            <w10:borderright type="single" width="6"/>
          </v:shape>
        </w:pict>
      </w:r>
    </w:p>
    <w:p w:rsidR="00700B7E" w:rsidRPr="007675DE" w:rsidRDefault="00700B7E" w:rsidP="00760157">
      <w:pPr>
        <w:pStyle w:val="Caption"/>
      </w:pPr>
      <w:bookmarkStart w:id="24" w:name="_Ref403989463"/>
      <w:bookmarkStart w:id="25" w:name="_Toc405545428"/>
      <w:bookmarkStart w:id="26" w:name="_Toc405971159"/>
      <w:r w:rsidRPr="007675DE">
        <w:t xml:space="preserve">Figura </w:t>
      </w:r>
      <w:fldSimple w:instr=" SEQ Figura \* ARABIC ">
        <w:r>
          <w:rPr>
            <w:noProof/>
          </w:rPr>
          <w:t>6</w:t>
        </w:r>
      </w:fldSimple>
      <w:bookmarkEnd w:id="24"/>
      <w:r w:rsidRPr="007675DE">
        <w:t xml:space="preserve"> - Autorità Emittente</w:t>
      </w:r>
      <w:bookmarkEnd w:id="25"/>
      <w:bookmarkEnd w:id="26"/>
    </w:p>
    <w:p w:rsidR="00700B7E" w:rsidRDefault="00700B7E" w:rsidP="00F21E45">
      <w:pPr>
        <w:spacing w:line="240" w:lineRule="auto"/>
        <w:jc w:val="both"/>
      </w:pPr>
    </w:p>
    <w:p w:rsidR="00700B7E" w:rsidRDefault="00700B7E" w:rsidP="009A4477">
      <w:pPr>
        <w:rPr>
          <w:highlight w:val="magenta"/>
        </w:rPr>
      </w:pPr>
      <w:r>
        <w:t>L’intervento prevede nel primo caso della immagine (</w:t>
      </w:r>
      <w:r>
        <w:fldChar w:fldCharType="begin"/>
      </w:r>
      <w:r>
        <w:instrText xml:space="preserve"> REF _Ref403722800 \h </w:instrText>
      </w:r>
      <w:r>
        <w:fldChar w:fldCharType="separate"/>
      </w:r>
      <w:r w:rsidRPr="007675DE">
        <w:t xml:space="preserve">Figura </w:t>
      </w:r>
      <w:r>
        <w:rPr>
          <w:noProof/>
        </w:rPr>
        <w:t>3</w:t>
      </w:r>
      <w:r w:rsidRPr="007675DE">
        <w:t xml:space="preserve"> – Attuale ufficio emittente prevalorizzato</w:t>
      </w:r>
      <w:r>
        <w:fldChar w:fldCharType="end"/>
      </w:r>
      <w:r>
        <w:t>) e nel secondo caso della immagine (</w:t>
      </w:r>
      <w:r>
        <w:fldChar w:fldCharType="begin"/>
      </w:r>
      <w:r>
        <w:instrText xml:space="preserve"> REF _Ref403722844 \h </w:instrText>
      </w:r>
      <w:r>
        <w:fldChar w:fldCharType="separate"/>
      </w:r>
      <w:r w:rsidRPr="007675DE">
        <w:t xml:space="preserve">Figura </w:t>
      </w:r>
      <w:r>
        <w:rPr>
          <w:noProof/>
        </w:rPr>
        <w:t>5</w:t>
      </w:r>
      <w:r w:rsidRPr="007675DE">
        <w:t xml:space="preserve"> – Attuale ufficio emittente modificabile</w:t>
      </w:r>
      <w:r>
        <w:fldChar w:fldCharType="end"/>
      </w:r>
      <w:r>
        <w:t>) l’inserimento di una casella di selezione (combobox) (</w:t>
      </w:r>
      <w:r>
        <w:fldChar w:fldCharType="begin"/>
      </w:r>
      <w:r>
        <w:instrText xml:space="preserve"> REF _Ref403722911 \h </w:instrText>
      </w:r>
      <w:r>
        <w:fldChar w:fldCharType="separate"/>
      </w:r>
    </w:p>
    <w:p w:rsidR="00700B7E" w:rsidRPr="00B67F2F" w:rsidRDefault="00700B7E" w:rsidP="00607709">
      <w:pPr>
        <w:keepNext/>
        <w:rPr>
          <w:highlight w:val="magenta"/>
        </w:rPr>
      </w:pPr>
      <w:r>
        <w:rPr>
          <w:noProof/>
          <w:lang w:eastAsia="it-IT"/>
        </w:rPr>
        <w:pict>
          <v:shape id="Immagine 225" o:spid="_x0000_i1031" type="#_x0000_t75" style="width:474.75pt;height:80.25pt;visibility:visible" o:bordertopcolor="#4f81bd" o:borderleftcolor="#4f81bd" o:borderbottomcolor="#4f81bd" o:borderrightcolor="#4f81bd">
            <v:imagedata r:id="rId13" o:title=""/>
            <w10:bordertop type="single" width="6"/>
            <w10:borderleft type="single" width="6"/>
            <w10:borderbottom type="single" width="6"/>
            <w10:borderright type="single" width="6"/>
          </v:shape>
        </w:pict>
      </w:r>
    </w:p>
    <w:p w:rsidR="00700B7E" w:rsidRDefault="00700B7E" w:rsidP="00F21E45">
      <w:pPr>
        <w:spacing w:line="240" w:lineRule="auto"/>
        <w:jc w:val="both"/>
      </w:pPr>
      <w:r w:rsidRPr="007675DE">
        <w:rPr>
          <w:highlight w:val="green"/>
        </w:rPr>
        <w:t xml:space="preserve">Figura </w:t>
      </w:r>
      <w:r>
        <w:rPr>
          <w:noProof/>
          <w:highlight w:val="green"/>
        </w:rPr>
        <w:t>7</w:t>
      </w:r>
      <w:r>
        <w:fldChar w:fldCharType="end"/>
      </w:r>
      <w:r>
        <w:t>) contenente il seguente elenco:</w:t>
      </w:r>
    </w:p>
    <w:p w:rsidR="00700B7E" w:rsidRDefault="00700B7E" w:rsidP="00C75BA9">
      <w:pPr>
        <w:numPr>
          <w:ilvl w:val="0"/>
          <w:numId w:val="4"/>
        </w:numPr>
        <w:spacing w:line="240" w:lineRule="auto"/>
        <w:ind w:left="600"/>
        <w:jc w:val="both"/>
      </w:pPr>
      <w:r>
        <w:t>Tribunale di Sorveglianza</w:t>
      </w:r>
    </w:p>
    <w:p w:rsidR="00700B7E" w:rsidRDefault="00700B7E" w:rsidP="007675DE">
      <w:pPr>
        <w:numPr>
          <w:ilvl w:val="0"/>
          <w:numId w:val="4"/>
        </w:numPr>
        <w:spacing w:line="240" w:lineRule="auto"/>
        <w:ind w:left="600"/>
        <w:jc w:val="both"/>
      </w:pPr>
      <w:r>
        <w:t>Magistrato di Sorveglianza</w:t>
      </w:r>
    </w:p>
    <w:p w:rsidR="00700B7E" w:rsidRDefault="00700B7E" w:rsidP="00C75BA9">
      <w:pPr>
        <w:numPr>
          <w:ilvl w:val="0"/>
          <w:numId w:val="4"/>
        </w:numPr>
        <w:spacing w:line="240" w:lineRule="auto"/>
        <w:ind w:left="600"/>
        <w:jc w:val="both"/>
      </w:pPr>
      <w:r>
        <w:t>Tribunale per i  Minorenni in Funzione di Tribunale di Sorveglianza</w:t>
      </w:r>
    </w:p>
    <w:p w:rsidR="00700B7E" w:rsidRDefault="00700B7E" w:rsidP="007675DE">
      <w:pPr>
        <w:numPr>
          <w:ilvl w:val="0"/>
          <w:numId w:val="4"/>
        </w:numPr>
        <w:spacing w:line="240" w:lineRule="auto"/>
        <w:ind w:left="600"/>
        <w:jc w:val="both"/>
      </w:pPr>
      <w:r>
        <w:t>Magistrato di sorveglianza per i Minorenni.</w:t>
      </w:r>
    </w:p>
    <w:p w:rsidR="00700B7E" w:rsidRDefault="00700B7E" w:rsidP="00B624CA">
      <w:pPr>
        <w:spacing w:line="240" w:lineRule="auto"/>
        <w:jc w:val="both"/>
      </w:pPr>
    </w:p>
    <w:p w:rsidR="00700B7E" w:rsidRPr="00B761BD" w:rsidRDefault="00700B7E" w:rsidP="00B624CA">
      <w:pPr>
        <w:spacing w:line="240" w:lineRule="auto"/>
        <w:jc w:val="both"/>
      </w:pPr>
      <w:r w:rsidRPr="008A427C">
        <w:rPr>
          <w:highlight w:val="yellow"/>
        </w:rPr>
        <w:t>La relativa funzione di ricerca della sede deve tener conto della selezione effettuata dall’operatore.</w:t>
      </w:r>
    </w:p>
    <w:p w:rsidR="00700B7E" w:rsidRDefault="00700B7E" w:rsidP="00B624CA">
      <w:pPr>
        <w:spacing w:line="240" w:lineRule="auto"/>
        <w:jc w:val="both"/>
      </w:pPr>
      <w:r w:rsidRPr="00B761BD">
        <w:t>Nel caso</w:t>
      </w:r>
      <w:r>
        <w:t>:</w:t>
      </w:r>
    </w:p>
    <w:p w:rsidR="00700B7E" w:rsidRDefault="00700B7E" w:rsidP="008A427C">
      <w:pPr>
        <w:numPr>
          <w:ilvl w:val="0"/>
          <w:numId w:val="25"/>
        </w:numPr>
        <w:spacing w:line="240" w:lineRule="auto"/>
      </w:pPr>
      <w:r w:rsidRPr="00B761BD">
        <w:t xml:space="preserve">il sistema mostra l’elenco dei </w:t>
      </w:r>
      <w:r w:rsidRPr="008A427C">
        <w:rPr>
          <w:highlight w:val="yellow"/>
        </w:rPr>
        <w:t>Tribunali di Sorveglianza</w:t>
      </w:r>
      <w:r w:rsidRPr="00B761BD">
        <w:t xml:space="preserve"> (cod_tipo_ufficio=”</w:t>
      </w:r>
      <w:r>
        <w:t>TDS</w:t>
      </w:r>
      <w:r w:rsidRPr="00B761BD">
        <w:t>”),</w:t>
      </w:r>
    </w:p>
    <w:p w:rsidR="00700B7E" w:rsidRDefault="00700B7E" w:rsidP="008A427C">
      <w:pPr>
        <w:numPr>
          <w:ilvl w:val="0"/>
          <w:numId w:val="25"/>
        </w:numPr>
        <w:spacing w:line="240" w:lineRule="auto"/>
      </w:pPr>
      <w:r w:rsidRPr="00B761BD">
        <w:t xml:space="preserve">il sistema mostra l’elenco dei </w:t>
      </w:r>
      <w:r w:rsidRPr="008A427C">
        <w:rPr>
          <w:highlight w:val="yellow"/>
        </w:rPr>
        <w:t>Magistrati di Sorveglianza</w:t>
      </w:r>
      <w:r w:rsidRPr="00B761BD">
        <w:t xml:space="preserve"> (cod_tipo_ufficio=”</w:t>
      </w:r>
      <w:r>
        <w:t>UDS</w:t>
      </w:r>
      <w:r w:rsidRPr="00B761BD">
        <w:t>”),</w:t>
      </w:r>
    </w:p>
    <w:p w:rsidR="00700B7E" w:rsidRDefault="00700B7E" w:rsidP="008A427C">
      <w:pPr>
        <w:numPr>
          <w:ilvl w:val="0"/>
          <w:numId w:val="25"/>
        </w:numPr>
        <w:spacing w:line="240" w:lineRule="auto"/>
      </w:pPr>
      <w:r w:rsidRPr="00B761BD">
        <w:t xml:space="preserve">il sistema mostra l’elenco dei </w:t>
      </w:r>
      <w:r w:rsidRPr="008A427C">
        <w:rPr>
          <w:highlight w:val="yellow"/>
        </w:rPr>
        <w:t>Tribunali per i Minorenni in Funzione di Tribunale di Sorveglianz</w:t>
      </w:r>
      <w:r>
        <w:t>a</w:t>
      </w:r>
      <w:r w:rsidRPr="00B761BD">
        <w:t xml:space="preserve"> (cod_tipo_ufficio=”</w:t>
      </w:r>
      <w:r>
        <w:t>TDSM</w:t>
      </w:r>
      <w:r w:rsidRPr="00B761BD">
        <w:t>”),</w:t>
      </w:r>
    </w:p>
    <w:p w:rsidR="00700B7E" w:rsidRDefault="00700B7E" w:rsidP="008A427C">
      <w:pPr>
        <w:numPr>
          <w:ilvl w:val="0"/>
          <w:numId w:val="25"/>
        </w:numPr>
        <w:spacing w:line="240" w:lineRule="auto"/>
      </w:pPr>
      <w:r w:rsidRPr="00B761BD">
        <w:t xml:space="preserve">il sistema mostra l’elenco dei </w:t>
      </w:r>
      <w:r w:rsidRPr="008A427C">
        <w:rPr>
          <w:highlight w:val="yellow"/>
        </w:rPr>
        <w:t>Magistrati di sorveglianza per i Minorenni</w:t>
      </w:r>
      <w:r w:rsidRPr="00B761BD">
        <w:t xml:space="preserve"> (cod_tipo_ufficio=”</w:t>
      </w:r>
      <w:r>
        <w:t>UDSM</w:t>
      </w:r>
      <w:r w:rsidRPr="00B761BD">
        <w:t>”)</w:t>
      </w:r>
      <w:r>
        <w:t>.</w:t>
      </w:r>
    </w:p>
    <w:p w:rsidR="00700B7E" w:rsidRDefault="00700B7E">
      <w:pPr>
        <w:spacing w:line="240" w:lineRule="auto"/>
      </w:pPr>
    </w:p>
    <w:p w:rsidR="00700B7E" w:rsidRDefault="00700B7E" w:rsidP="009A4477">
      <w:pPr>
        <w:rPr>
          <w:highlight w:val="magenta"/>
        </w:rPr>
      </w:pPr>
      <w:r>
        <w:t>I 4 casi descritti nelle immagini (</w:t>
      </w:r>
      <w:r>
        <w:fldChar w:fldCharType="begin"/>
      </w:r>
      <w:r>
        <w:instrText xml:space="preserve"> REF _Ref403989457 \h </w:instrText>
      </w:r>
      <w:r>
        <w:fldChar w:fldCharType="separate"/>
      </w:r>
      <w:r w:rsidRPr="007675DE">
        <w:t xml:space="preserve">Figura </w:t>
      </w:r>
      <w:r>
        <w:rPr>
          <w:noProof/>
        </w:rPr>
        <w:t>3</w:t>
      </w:r>
      <w:r>
        <w:fldChar w:fldCharType="end"/>
      </w:r>
      <w:r>
        <w:t>,</w:t>
      </w:r>
      <w:r>
        <w:fldChar w:fldCharType="begin"/>
      </w:r>
      <w:r>
        <w:instrText xml:space="preserve"> REF _Ref403989460 \h </w:instrText>
      </w:r>
      <w:r>
        <w:fldChar w:fldCharType="separate"/>
      </w:r>
      <w:r w:rsidRPr="007675DE">
        <w:t xml:space="preserve">Figura </w:t>
      </w:r>
      <w:r>
        <w:rPr>
          <w:noProof/>
        </w:rPr>
        <w:t>4</w:t>
      </w:r>
      <w:r>
        <w:fldChar w:fldCharType="end"/>
      </w:r>
      <w:r>
        <w:t>,</w:t>
      </w:r>
      <w:r>
        <w:fldChar w:fldCharType="begin"/>
      </w:r>
      <w:r>
        <w:instrText xml:space="preserve"> REF _Ref403989461 \h </w:instrText>
      </w:r>
      <w:r>
        <w:fldChar w:fldCharType="separate"/>
      </w:r>
      <w:r w:rsidRPr="007675DE">
        <w:t xml:space="preserve">Figura </w:t>
      </w:r>
      <w:r>
        <w:rPr>
          <w:noProof/>
        </w:rPr>
        <w:t>5</w:t>
      </w:r>
      <w:r>
        <w:fldChar w:fldCharType="end"/>
      </w:r>
      <w:r>
        <w:t xml:space="preserve"> e </w:t>
      </w:r>
      <w:r>
        <w:fldChar w:fldCharType="begin"/>
      </w:r>
      <w:r>
        <w:instrText xml:space="preserve"> REF _Ref403989463 \h </w:instrText>
      </w:r>
      <w:r>
        <w:fldChar w:fldCharType="separate"/>
      </w:r>
      <w:r w:rsidRPr="007675DE">
        <w:t xml:space="preserve">Figura </w:t>
      </w:r>
      <w:r>
        <w:rPr>
          <w:noProof/>
        </w:rPr>
        <w:t>6</w:t>
      </w:r>
      <w:r>
        <w:fldChar w:fldCharType="end"/>
      </w:r>
      <w:r>
        <w:t>) dopo l’intervento sono ridotti a soli 2 (</w:t>
      </w:r>
      <w:r>
        <w:fldChar w:fldCharType="begin"/>
      </w:r>
      <w:r>
        <w:instrText xml:space="preserve"> REF _Ref403722911 \h </w:instrText>
      </w:r>
      <w:r>
        <w:fldChar w:fldCharType="separate"/>
      </w:r>
    </w:p>
    <w:p w:rsidR="00700B7E" w:rsidRPr="00B67F2F" w:rsidRDefault="00700B7E" w:rsidP="00607709">
      <w:pPr>
        <w:keepNext/>
        <w:rPr>
          <w:highlight w:val="magenta"/>
        </w:rPr>
      </w:pPr>
      <w:r>
        <w:rPr>
          <w:noProof/>
          <w:lang w:eastAsia="it-IT"/>
        </w:rPr>
        <w:pict>
          <v:shape id="_x0000_i1032" type="#_x0000_t75" style="width:474.75pt;height:80.25pt;visibility:visible" o:bordertopcolor="#4f81bd" o:borderleftcolor="#4f81bd" o:borderbottomcolor="#4f81bd" o:borderrightcolor="#4f81bd">
            <v:imagedata r:id="rId13" o:title=""/>
            <w10:bordertop type="single" width="6"/>
            <w10:borderleft type="single" width="6"/>
            <w10:borderbottom type="single" width="6"/>
            <w10:borderright type="single" width="6"/>
          </v:shape>
        </w:pict>
      </w:r>
    </w:p>
    <w:p w:rsidR="00700B7E" w:rsidRDefault="00700B7E" w:rsidP="00CA3B5A">
      <w:pPr>
        <w:spacing w:line="240" w:lineRule="auto"/>
        <w:jc w:val="both"/>
      </w:pPr>
      <w:r w:rsidRPr="007675DE">
        <w:rPr>
          <w:highlight w:val="green"/>
        </w:rPr>
        <w:t xml:space="preserve">Figura </w:t>
      </w:r>
      <w:r>
        <w:rPr>
          <w:noProof/>
          <w:highlight w:val="green"/>
        </w:rPr>
        <w:t>7</w:t>
      </w:r>
      <w:r>
        <w:fldChar w:fldCharType="end"/>
      </w:r>
      <w:r>
        <w:t xml:space="preserve"> e </w:t>
      </w:r>
      <w:r>
        <w:fldChar w:fldCharType="begin"/>
      </w:r>
      <w:r>
        <w:instrText xml:space="preserve"> REF _Ref403989561 \h </w:instrText>
      </w:r>
      <w:r>
        <w:fldChar w:fldCharType="separate"/>
      </w:r>
      <w:r w:rsidRPr="007675DE">
        <w:t xml:space="preserve">Figura </w:t>
      </w:r>
      <w:r>
        <w:rPr>
          <w:noProof/>
        </w:rPr>
        <w:t>8</w:t>
      </w:r>
      <w:r>
        <w:fldChar w:fldCharType="end"/>
      </w:r>
      <w:r>
        <w:t>)</w:t>
      </w:r>
    </w:p>
    <w:p w:rsidR="00700B7E" w:rsidRDefault="00700B7E" w:rsidP="009A4477">
      <w:pPr>
        <w:rPr>
          <w:highlight w:val="magenta"/>
        </w:rPr>
      </w:pPr>
      <w:bookmarkStart w:id="27" w:name="_Ref403722911"/>
      <w:bookmarkStart w:id="28" w:name="_Ref403722877"/>
    </w:p>
    <w:p w:rsidR="00700B7E" w:rsidRPr="00B67F2F" w:rsidRDefault="00700B7E" w:rsidP="00607709">
      <w:pPr>
        <w:keepNext/>
        <w:rPr>
          <w:highlight w:val="magenta"/>
        </w:rPr>
      </w:pPr>
      <w:r>
        <w:rPr>
          <w:noProof/>
          <w:lang w:eastAsia="it-IT"/>
        </w:rPr>
        <w:pict>
          <v:shape id="_x0000_i1033" type="#_x0000_t75" style="width:474.75pt;height:80.25pt;visibility:visible" o:bordertopcolor="#4f81bd" o:borderleftcolor="#4f81bd" o:borderbottomcolor="#4f81bd" o:borderrightcolor="#4f81bd">
            <v:imagedata r:id="rId13" o:title=""/>
            <w10:bordertop type="single" width="6"/>
            <w10:borderleft type="single" width="6"/>
            <w10:borderbottom type="single" width="6"/>
            <w10:borderright type="single" width="6"/>
          </v:shape>
        </w:pict>
      </w:r>
    </w:p>
    <w:p w:rsidR="00700B7E" w:rsidRPr="007675DE" w:rsidRDefault="00700B7E" w:rsidP="007675DE">
      <w:pPr>
        <w:pStyle w:val="Caption"/>
      </w:pPr>
      <w:bookmarkStart w:id="29" w:name="_Toc405545429"/>
      <w:bookmarkStart w:id="30" w:name="_Toc405971160"/>
      <w:r w:rsidRPr="007675DE">
        <w:rPr>
          <w:highlight w:val="green"/>
        </w:rPr>
        <w:t xml:space="preserve">Figura </w:t>
      </w:r>
      <w:r w:rsidRPr="007675DE">
        <w:rPr>
          <w:highlight w:val="green"/>
        </w:rPr>
        <w:fldChar w:fldCharType="begin"/>
      </w:r>
      <w:r w:rsidRPr="007675DE">
        <w:rPr>
          <w:highlight w:val="green"/>
        </w:rPr>
        <w:instrText xml:space="preserve"> SEQ Figura \* ARABIC </w:instrText>
      </w:r>
      <w:r w:rsidRPr="007675DE">
        <w:rPr>
          <w:highlight w:val="green"/>
        </w:rPr>
        <w:fldChar w:fldCharType="separate"/>
      </w:r>
      <w:r>
        <w:rPr>
          <w:noProof/>
          <w:highlight w:val="green"/>
        </w:rPr>
        <w:t>7</w:t>
      </w:r>
      <w:r w:rsidRPr="007675DE">
        <w:rPr>
          <w:highlight w:val="green"/>
        </w:rPr>
        <w:fldChar w:fldCharType="end"/>
      </w:r>
      <w:bookmarkEnd w:id="27"/>
      <w:r w:rsidRPr="007675DE">
        <w:rPr>
          <w:highlight w:val="green"/>
        </w:rPr>
        <w:t xml:space="preserve"> – Ufficio emittente modificabile</w:t>
      </w:r>
      <w:bookmarkEnd w:id="28"/>
      <w:bookmarkEnd w:id="29"/>
      <w:bookmarkEnd w:id="30"/>
    </w:p>
    <w:p w:rsidR="00700B7E" w:rsidRPr="00B67F2F" w:rsidRDefault="00700B7E" w:rsidP="009A4477"/>
    <w:p w:rsidR="00700B7E" w:rsidRDefault="00700B7E" w:rsidP="00607709">
      <w:pPr>
        <w:keepNext/>
      </w:pPr>
      <w:r>
        <w:rPr>
          <w:noProof/>
          <w:lang w:eastAsia="it-IT"/>
        </w:rPr>
        <w:pict>
          <v:shape id="Immagine 21" o:spid="_x0000_i1034" type="#_x0000_t75" style="width:480.75pt;height:73.5pt;visibility:visible" o:bordertopcolor="#4f81bd" o:borderleftcolor="#4f81bd" o:borderbottomcolor="#4f81bd" o:borderrightcolor="#4f81bd">
            <v:imagedata r:id="rId14" o:title=""/>
            <w10:bordertop type="single" width="6"/>
            <w10:borderleft type="single" width="6"/>
            <w10:borderbottom type="single" width="6"/>
            <w10:borderright type="single" width="6"/>
          </v:shape>
        </w:pict>
      </w:r>
    </w:p>
    <w:p w:rsidR="00700B7E" w:rsidRPr="007675DE" w:rsidRDefault="00700B7E" w:rsidP="007675DE">
      <w:pPr>
        <w:pStyle w:val="Caption"/>
      </w:pPr>
      <w:bookmarkStart w:id="31" w:name="_Ref403989561"/>
      <w:bookmarkStart w:id="32" w:name="_Toc405545430"/>
      <w:bookmarkStart w:id="33" w:name="_Toc405971161"/>
      <w:r w:rsidRPr="007675DE">
        <w:t xml:space="preserve">Figura </w:t>
      </w:r>
      <w:fldSimple w:instr=" SEQ Figura \* ARABIC ">
        <w:r>
          <w:rPr>
            <w:noProof/>
          </w:rPr>
          <w:t>8</w:t>
        </w:r>
      </w:fldSimple>
      <w:bookmarkEnd w:id="31"/>
      <w:r w:rsidRPr="007675DE">
        <w:t xml:space="preserve"> – Autorità emittente modificabile</w:t>
      </w:r>
      <w:bookmarkEnd w:id="32"/>
      <w:bookmarkEnd w:id="33"/>
    </w:p>
    <w:p w:rsidR="00700B7E" w:rsidRPr="00C76DF4" w:rsidRDefault="00700B7E" w:rsidP="00C76DF4">
      <w:pPr>
        <w:spacing w:line="240" w:lineRule="auto"/>
        <w:jc w:val="both"/>
      </w:pPr>
      <w:r w:rsidRPr="00C76DF4">
        <w:t>L’intervento in parola riguarda tutti i procedimenti.</w:t>
      </w:r>
    </w:p>
    <w:p w:rsidR="00700B7E" w:rsidRPr="00576BE8" w:rsidRDefault="00700B7E" w:rsidP="009A4477"/>
    <w:p w:rsidR="00700B7E" w:rsidRDefault="00700B7E" w:rsidP="00401A77">
      <w:pPr>
        <w:pStyle w:val="Sezione"/>
      </w:pPr>
      <w:bookmarkStart w:id="34" w:name="_Toc405971162"/>
      <w:bookmarkStart w:id="35" w:name="_Toc406488097"/>
      <w:r>
        <w:t>B) UEPE</w:t>
      </w:r>
      <w:bookmarkEnd w:id="34"/>
      <w:r>
        <w:t xml:space="preserve"> / USSM [CSSA]</w:t>
      </w:r>
      <w:bookmarkEnd w:id="35"/>
    </w:p>
    <w:p w:rsidR="00700B7E" w:rsidRPr="00576BE8" w:rsidRDefault="00700B7E" w:rsidP="005A7A33"/>
    <w:p w:rsidR="00700B7E" w:rsidRDefault="00700B7E" w:rsidP="00EB7772">
      <w:pPr>
        <w:spacing w:line="240" w:lineRule="auto"/>
        <w:jc w:val="both"/>
      </w:pPr>
      <w:r>
        <w:t>L’etichetta “UEPE” deve essere modificata in una casella di selezione contenente i seguenti 2 valori:</w:t>
      </w:r>
    </w:p>
    <w:p w:rsidR="00700B7E" w:rsidRDefault="00700B7E" w:rsidP="0005730F">
      <w:pPr>
        <w:pStyle w:val="ListParagraph"/>
        <w:numPr>
          <w:ilvl w:val="0"/>
          <w:numId w:val="20"/>
        </w:numPr>
        <w:spacing w:line="240" w:lineRule="auto"/>
        <w:jc w:val="both"/>
      </w:pPr>
      <w:r>
        <w:t>UEPE (valore di default)</w:t>
      </w:r>
    </w:p>
    <w:p w:rsidR="00700B7E" w:rsidRDefault="00700B7E" w:rsidP="0005730F">
      <w:pPr>
        <w:pStyle w:val="ListParagraph"/>
        <w:numPr>
          <w:ilvl w:val="0"/>
          <w:numId w:val="20"/>
        </w:numPr>
        <w:spacing w:line="240" w:lineRule="auto"/>
        <w:jc w:val="both"/>
      </w:pPr>
      <w:r>
        <w:t>USSM.</w:t>
      </w:r>
    </w:p>
    <w:p w:rsidR="00700B7E" w:rsidRPr="00B761BD" w:rsidRDefault="00700B7E" w:rsidP="00EB7772">
      <w:pPr>
        <w:spacing w:line="240" w:lineRule="auto"/>
        <w:jc w:val="both"/>
      </w:pPr>
      <w:r w:rsidRPr="00B761BD">
        <w:t>La relativa funzione di ricerca deve tener conto della selezione effettuata dall’operatore.</w:t>
      </w:r>
    </w:p>
    <w:p w:rsidR="00700B7E" w:rsidRDefault="00700B7E" w:rsidP="00EB7772">
      <w:pPr>
        <w:spacing w:line="240" w:lineRule="auto"/>
        <w:jc w:val="both"/>
      </w:pPr>
      <w:r w:rsidRPr="00B761BD">
        <w:t>Nel caso</w:t>
      </w:r>
      <w:r>
        <w:t>:</w:t>
      </w:r>
    </w:p>
    <w:p w:rsidR="00700B7E" w:rsidRDefault="00700B7E" w:rsidP="0005730F">
      <w:pPr>
        <w:pStyle w:val="ListParagraph"/>
        <w:numPr>
          <w:ilvl w:val="0"/>
          <w:numId w:val="24"/>
        </w:numPr>
        <w:spacing w:line="240" w:lineRule="auto"/>
        <w:jc w:val="both"/>
      </w:pPr>
      <w:r w:rsidRPr="00B761BD">
        <w:t xml:space="preserve">il sistema mostra l’elenco degli </w:t>
      </w:r>
      <w:r>
        <w:t>UEPE</w:t>
      </w:r>
      <w:r w:rsidRPr="00B761BD">
        <w:t xml:space="preserve"> (cod_tipo_ufficio=”</w:t>
      </w:r>
      <w:r>
        <w:t>UEPE</w:t>
      </w:r>
      <w:r w:rsidRPr="00B761BD">
        <w:t>”</w:t>
      </w:r>
      <w:r>
        <w:t xml:space="preserve"> oppure </w:t>
      </w:r>
      <w:r w:rsidRPr="00B761BD">
        <w:t>”</w:t>
      </w:r>
      <w:r>
        <w:t>UEPESS</w:t>
      </w:r>
      <w:r w:rsidRPr="00B761BD">
        <w:t>”),</w:t>
      </w:r>
    </w:p>
    <w:p w:rsidR="00700B7E" w:rsidRDefault="00700B7E" w:rsidP="0005730F">
      <w:pPr>
        <w:pStyle w:val="ListParagraph"/>
        <w:numPr>
          <w:ilvl w:val="0"/>
          <w:numId w:val="24"/>
        </w:numPr>
        <w:spacing w:line="240" w:lineRule="auto"/>
        <w:jc w:val="both"/>
      </w:pPr>
      <w:r w:rsidRPr="00B761BD">
        <w:t>il sistema mostra l’elenco de</w:t>
      </w:r>
      <w:r>
        <w:t>gl</w:t>
      </w:r>
      <w:r w:rsidRPr="00B761BD">
        <w:t xml:space="preserve">i </w:t>
      </w:r>
      <w:r>
        <w:t xml:space="preserve">USSM </w:t>
      </w:r>
      <w:r w:rsidRPr="00B761BD">
        <w:t xml:space="preserve"> (cod_tipo_ufficio=”U</w:t>
      </w:r>
      <w:r>
        <w:t>SS</w:t>
      </w:r>
      <w:r w:rsidRPr="00B761BD">
        <w:t>M”</w:t>
      </w:r>
      <w:r>
        <w:t xml:space="preserve"> oppure </w:t>
      </w:r>
      <w:r w:rsidRPr="00B761BD">
        <w:t>”U</w:t>
      </w:r>
      <w:r>
        <w:t>SS</w:t>
      </w:r>
      <w:r w:rsidRPr="00B761BD">
        <w:t>M</w:t>
      </w:r>
      <w:r>
        <w:t>SS</w:t>
      </w:r>
      <w:r w:rsidRPr="00B761BD">
        <w:t>”).</w:t>
      </w:r>
    </w:p>
    <w:p w:rsidR="00700B7E" w:rsidRPr="00EB7772" w:rsidRDefault="00700B7E" w:rsidP="009A4477"/>
    <w:p w:rsidR="00700B7E" w:rsidRDefault="00700B7E" w:rsidP="00E07EE5">
      <w:pPr>
        <w:keepNext/>
        <w:spacing w:line="240" w:lineRule="auto"/>
        <w:jc w:val="both"/>
      </w:pPr>
      <w:r>
        <w:rPr>
          <w:noProof/>
          <w:lang w:eastAsia="it-IT"/>
        </w:rPr>
        <w:pict>
          <v:shape id="Immagine 439" o:spid="_x0000_i1035" type="#_x0000_t75" style="width:482.25pt;height:19.5pt;visibility:visible" o:bordertopcolor="#4f81bd" o:borderleftcolor="#4f81bd" o:borderbottomcolor="#4f81bd" o:borderrightcolor="#4f81bd">
            <v:imagedata r:id="rId15" o:title=""/>
            <w10:bordertop type="single" width="6"/>
            <w10:borderleft type="single" width="6"/>
            <w10:borderbottom type="single" width="6"/>
            <w10:borderright type="single" width="6"/>
          </v:shape>
        </w:pict>
      </w:r>
    </w:p>
    <w:p w:rsidR="00700B7E" w:rsidRPr="007675DE" w:rsidRDefault="00700B7E" w:rsidP="007675DE">
      <w:pPr>
        <w:pStyle w:val="Caption"/>
      </w:pPr>
      <w:bookmarkStart w:id="36" w:name="_Toc405545431"/>
      <w:bookmarkStart w:id="37" w:name="_Toc405971163"/>
      <w:r w:rsidRPr="007675DE">
        <w:t xml:space="preserve">Figura </w:t>
      </w:r>
      <w:fldSimple w:instr=" SEQ Figura \* ARABIC ">
        <w:r>
          <w:rPr>
            <w:noProof/>
          </w:rPr>
          <w:t>9</w:t>
        </w:r>
      </w:fldSimple>
      <w:r w:rsidRPr="007675DE">
        <w:t xml:space="preserve"> - Attuale UEPE</w:t>
      </w:r>
      <w:bookmarkEnd w:id="36"/>
      <w:bookmarkEnd w:id="37"/>
    </w:p>
    <w:p w:rsidR="00700B7E" w:rsidRPr="00EB7772" w:rsidRDefault="00700B7E" w:rsidP="009A4477"/>
    <w:p w:rsidR="00700B7E" w:rsidRPr="00E04227" w:rsidRDefault="00700B7E" w:rsidP="00E04227">
      <w:r>
        <w:rPr>
          <w:noProof/>
          <w:lang w:eastAsia="it-IT"/>
        </w:rPr>
        <w:pict>
          <v:shape id="Immagine 28" o:spid="_x0000_i1036" type="#_x0000_t75" style="width:417.75pt;height:52.5pt;visibility:visible" o:bordertopcolor="#4f81bd" o:borderleftcolor="#4f81bd" o:borderbottomcolor="#4f81bd" o:borderrightcolor="#4f81bd">
            <v:imagedata r:id="rId16" o:title=""/>
            <w10:bordertop type="single" width="6"/>
            <w10:borderleft type="single" width="6"/>
            <w10:borderbottom type="single" width="6"/>
            <w10:borderright type="single" width="6"/>
          </v:shape>
        </w:pict>
      </w:r>
    </w:p>
    <w:p w:rsidR="00700B7E" w:rsidRPr="007675DE" w:rsidRDefault="00700B7E" w:rsidP="007675DE">
      <w:pPr>
        <w:pStyle w:val="Caption"/>
      </w:pPr>
      <w:bookmarkStart w:id="38" w:name="_Toc405545432"/>
      <w:bookmarkStart w:id="39" w:name="_Toc405971164"/>
      <w:r w:rsidRPr="007675DE">
        <w:t xml:space="preserve">Figura </w:t>
      </w:r>
      <w:fldSimple w:instr=" SEQ Figura \* ARABIC ">
        <w:r>
          <w:rPr>
            <w:noProof/>
          </w:rPr>
          <w:t>10</w:t>
        </w:r>
      </w:fldSimple>
      <w:r w:rsidRPr="007675DE">
        <w:t xml:space="preserve"> - USSM per i minorenni</w:t>
      </w:r>
      <w:bookmarkEnd w:id="38"/>
      <w:bookmarkEnd w:id="39"/>
    </w:p>
    <w:p w:rsidR="00700B7E" w:rsidRDefault="00700B7E" w:rsidP="00365702">
      <w:pPr>
        <w:jc w:val="both"/>
      </w:pPr>
    </w:p>
    <w:p w:rsidR="00700B7E" w:rsidRDefault="00700B7E" w:rsidP="00365702">
      <w:pPr>
        <w:jc w:val="both"/>
      </w:pPr>
      <w:r>
        <w:t>Quando l’etichetta “UEPE” è seguita dall’indicazione dell’ufficio in sola lettura presente in archivio (</w:t>
      </w:r>
      <w:r>
        <w:fldChar w:fldCharType="begin"/>
      </w:r>
      <w:r>
        <w:instrText xml:space="preserve"> REF _Ref404068296 \h </w:instrText>
      </w:r>
      <w:r>
        <w:fldChar w:fldCharType="separate"/>
      </w:r>
      <w:r>
        <w:t xml:space="preserve">Figura </w:t>
      </w:r>
      <w:r>
        <w:rPr>
          <w:noProof/>
        </w:rPr>
        <w:t>11</w:t>
      </w:r>
      <w:r>
        <w:fldChar w:fldCharType="end"/>
      </w:r>
      <w:r>
        <w:t>), l’etichetta deve essere visualizzata a seconda del codice tipo ufficio (vedi maschera “Variazione Data Inizio Misura”).</w:t>
      </w:r>
    </w:p>
    <w:p w:rsidR="00700B7E" w:rsidRDefault="00700B7E" w:rsidP="00365702">
      <w:pPr>
        <w:jc w:val="both"/>
      </w:pPr>
    </w:p>
    <w:p w:rsidR="00700B7E" w:rsidRDefault="00700B7E" w:rsidP="00815120">
      <w:pPr>
        <w:keepNext/>
        <w:jc w:val="both"/>
      </w:pPr>
      <w:r>
        <w:rPr>
          <w:noProof/>
          <w:lang w:eastAsia="it-IT"/>
        </w:rPr>
        <w:pict>
          <v:shape id="Immagine 30" o:spid="_x0000_i1037" type="#_x0000_t75" style="width:469.5pt;height:21pt;visibility:visible" o:bordertopcolor="#4f81bd" o:borderleftcolor="#4f81bd" o:borderbottomcolor="#4f81bd" o:borderrightcolor="#4f81bd">
            <v:imagedata r:id="rId17" o:title=""/>
            <w10:bordertop type="single" width="6"/>
            <w10:borderleft type="single" width="6"/>
            <w10:borderbottom type="single" width="6"/>
            <w10:borderright type="single" width="6"/>
          </v:shape>
        </w:pict>
      </w:r>
    </w:p>
    <w:p w:rsidR="00700B7E" w:rsidRPr="00365702" w:rsidRDefault="00700B7E" w:rsidP="00C1442C">
      <w:pPr>
        <w:pStyle w:val="Caption"/>
        <w:jc w:val="both"/>
      </w:pPr>
      <w:bookmarkStart w:id="40" w:name="_Ref404068296"/>
      <w:bookmarkStart w:id="41" w:name="_Toc405545433"/>
      <w:bookmarkStart w:id="42" w:name="_Toc405971165"/>
      <w:r>
        <w:t xml:space="preserve">Figura </w:t>
      </w:r>
      <w:fldSimple w:instr=" SEQ Figura \* ARABIC ">
        <w:r>
          <w:rPr>
            <w:noProof/>
          </w:rPr>
          <w:t>11</w:t>
        </w:r>
      </w:fldSimple>
      <w:bookmarkEnd w:id="40"/>
      <w:r>
        <w:t xml:space="preserve"> – attuale etichetta UEPE</w:t>
      </w:r>
      <w:bookmarkEnd w:id="41"/>
      <w:bookmarkEnd w:id="42"/>
    </w:p>
    <w:p w:rsidR="00700B7E" w:rsidRDefault="00700B7E" w:rsidP="00E07EE5">
      <w:pPr>
        <w:keepNext/>
        <w:spacing w:line="240" w:lineRule="auto"/>
        <w:jc w:val="both"/>
      </w:pPr>
      <w:r>
        <w:rPr>
          <w:noProof/>
          <w:lang w:eastAsia="it-IT"/>
        </w:rPr>
        <w:pict>
          <v:shape id="Immagine 440" o:spid="_x0000_i1038" type="#_x0000_t75" style="width:409.5pt;height:306.75pt;visibility:visible" o:bordertopcolor="#4f81bd" o:borderleftcolor="#4f81bd" o:borderbottomcolor="#4f81bd" o:borderrightcolor="#4f81bd">
            <v:imagedata r:id="rId18" o:title=""/>
            <w10:bordertop type="single" width="6"/>
            <w10:borderleft type="single" width="6"/>
            <w10:borderbottom type="single" width="6"/>
            <w10:borderright type="single" width="6"/>
          </v:shape>
        </w:pict>
      </w:r>
    </w:p>
    <w:p w:rsidR="00700B7E" w:rsidRDefault="00700B7E" w:rsidP="00E07EE5">
      <w:pPr>
        <w:pStyle w:val="Caption"/>
        <w:jc w:val="both"/>
      </w:pPr>
      <w:bookmarkStart w:id="43" w:name="_Toc405545434"/>
      <w:bookmarkStart w:id="44" w:name="_Toc405971166"/>
      <w:r>
        <w:t xml:space="preserve">Figura </w:t>
      </w:r>
      <w:fldSimple w:instr=" SEQ Figura \* ARABIC ">
        <w:r>
          <w:rPr>
            <w:noProof/>
          </w:rPr>
          <w:t>12</w:t>
        </w:r>
      </w:fldSimple>
      <w:r>
        <w:t xml:space="preserve"> - Ricerca UEPE</w:t>
      </w:r>
      <w:bookmarkEnd w:id="43"/>
      <w:bookmarkEnd w:id="44"/>
    </w:p>
    <w:p w:rsidR="00700B7E" w:rsidRDefault="00700B7E">
      <w:pPr>
        <w:spacing w:line="240" w:lineRule="auto"/>
        <w:rPr>
          <w:sz w:val="16"/>
          <w:szCs w:val="16"/>
        </w:rPr>
      </w:pPr>
    </w:p>
    <w:p w:rsidR="00700B7E" w:rsidRPr="00A81020" w:rsidRDefault="00700B7E" w:rsidP="00401A77">
      <w:pPr>
        <w:pStyle w:val="Sezione"/>
      </w:pPr>
      <w:bookmarkStart w:id="45" w:name="_Toc405971167"/>
      <w:bookmarkStart w:id="46" w:name="_Toc406488098"/>
      <w:r>
        <w:t xml:space="preserve">C) </w:t>
      </w:r>
      <w:bookmarkEnd w:id="45"/>
      <w:r w:rsidRPr="00A81020">
        <w:t xml:space="preserve">Magistrato </w:t>
      </w:r>
      <w:r>
        <w:t>d</w:t>
      </w:r>
      <w:r w:rsidRPr="00A81020">
        <w:t xml:space="preserve">i Sorveglianza / Ufficio </w:t>
      </w:r>
      <w:r>
        <w:t>d</w:t>
      </w:r>
      <w:r w:rsidRPr="00A81020">
        <w:t>i Sorveglianza</w:t>
      </w:r>
      <w:r>
        <w:t xml:space="preserve"> [</w:t>
      </w:r>
      <w:r w:rsidRPr="00A81020">
        <w:t>MAGISTRATO</w:t>
      </w:r>
      <w:r>
        <w:t>]</w:t>
      </w:r>
      <w:bookmarkEnd w:id="46"/>
    </w:p>
    <w:p w:rsidR="00700B7E" w:rsidRDefault="00700B7E" w:rsidP="005A7A33"/>
    <w:p w:rsidR="00700B7E" w:rsidRDefault="00700B7E" w:rsidP="006001E2">
      <w:pPr>
        <w:spacing w:line="240" w:lineRule="auto"/>
        <w:jc w:val="both"/>
      </w:pPr>
      <w:r>
        <w:t>L’etichetta “</w:t>
      </w:r>
      <w:r w:rsidRPr="00CC1A8E">
        <w:rPr>
          <w:u w:val="single"/>
        </w:rPr>
        <w:t>Ufficio di Sorveglianza</w:t>
      </w:r>
      <w:r>
        <w:t>” deve essere modificata in una casella di selezione contenente i seguenti 2 valori:</w:t>
      </w:r>
    </w:p>
    <w:p w:rsidR="00700B7E" w:rsidRDefault="00700B7E" w:rsidP="0005730F">
      <w:pPr>
        <w:pStyle w:val="ListParagraph"/>
        <w:numPr>
          <w:ilvl w:val="0"/>
          <w:numId w:val="22"/>
        </w:numPr>
        <w:spacing w:line="240" w:lineRule="auto"/>
        <w:jc w:val="both"/>
      </w:pPr>
      <w:r>
        <w:t>Ufficio di Sorveglianza (valore di default)</w:t>
      </w:r>
    </w:p>
    <w:p w:rsidR="00700B7E" w:rsidRDefault="00700B7E" w:rsidP="0005730F">
      <w:pPr>
        <w:pStyle w:val="ListParagraph"/>
        <w:numPr>
          <w:ilvl w:val="0"/>
          <w:numId w:val="22"/>
        </w:numPr>
        <w:spacing w:line="240" w:lineRule="auto"/>
        <w:jc w:val="both"/>
      </w:pPr>
      <w:r>
        <w:t>Magistrato di Sorveglianza per i Minorenni.</w:t>
      </w:r>
    </w:p>
    <w:p w:rsidR="00700B7E" w:rsidRDefault="00700B7E" w:rsidP="00AD7F93">
      <w:pPr>
        <w:spacing w:line="240" w:lineRule="auto"/>
        <w:jc w:val="both"/>
      </w:pPr>
    </w:p>
    <w:p w:rsidR="00700B7E" w:rsidRDefault="00700B7E" w:rsidP="00CC1A8E">
      <w:pPr>
        <w:keepNext/>
        <w:spacing w:line="240" w:lineRule="auto"/>
        <w:jc w:val="both"/>
      </w:pPr>
      <w:r>
        <w:rPr>
          <w:noProof/>
          <w:lang w:eastAsia="it-IT"/>
        </w:rPr>
        <w:pict>
          <v:shape id="Immagine 429" o:spid="_x0000_i1039" type="#_x0000_t75" style="width:472.5pt;height:21pt;visibility:visible" o:bordertopcolor="#4f81bd" o:borderleftcolor="#4f81bd" o:borderbottomcolor="#4f81bd" o:borderrightcolor="#4f81bd">
            <v:imagedata r:id="rId19" o:title=""/>
            <w10:bordertop type="single" width="6"/>
            <w10:borderleft type="single" width="6"/>
            <w10:borderbottom type="single" width="6"/>
            <w10:borderright type="single" width="6"/>
          </v:shape>
        </w:pict>
      </w:r>
    </w:p>
    <w:p w:rsidR="00700B7E" w:rsidRPr="007675DE" w:rsidRDefault="00700B7E" w:rsidP="00CC1A8E">
      <w:pPr>
        <w:pStyle w:val="Caption"/>
      </w:pPr>
      <w:bookmarkStart w:id="47" w:name="_Toc405545435"/>
      <w:bookmarkStart w:id="48" w:name="_Toc405971168"/>
      <w:r w:rsidRPr="007675DE">
        <w:t xml:space="preserve">Figura </w:t>
      </w:r>
      <w:fldSimple w:instr=" SEQ Figura \* ARABIC ">
        <w:r>
          <w:rPr>
            <w:noProof/>
          </w:rPr>
          <w:t>13</w:t>
        </w:r>
      </w:fldSimple>
      <w:r w:rsidRPr="007675DE">
        <w:t xml:space="preserve"> - Attuale Ufficio di Sorveglianza</w:t>
      </w:r>
      <w:bookmarkEnd w:id="47"/>
      <w:bookmarkEnd w:id="48"/>
    </w:p>
    <w:p w:rsidR="00700B7E" w:rsidRPr="00AD7F93" w:rsidRDefault="00700B7E" w:rsidP="009A4477"/>
    <w:p w:rsidR="00700B7E" w:rsidRDefault="00700B7E" w:rsidP="00401D11">
      <w:pPr>
        <w:spacing w:line="240" w:lineRule="auto"/>
        <w:jc w:val="both"/>
      </w:pPr>
      <w:r w:rsidRPr="005D25EB">
        <w:t>In alcuni casi l’etichetta è “</w:t>
      </w:r>
      <w:r w:rsidRPr="00CC1A8E">
        <w:rPr>
          <w:u w:val="single"/>
        </w:rPr>
        <w:t>Magistrato di Sorveglianza</w:t>
      </w:r>
      <w:r>
        <w:t>”</w:t>
      </w:r>
      <w:r w:rsidRPr="005D25EB">
        <w:t>.</w:t>
      </w:r>
    </w:p>
    <w:p w:rsidR="00700B7E" w:rsidRDefault="00700B7E" w:rsidP="005D25EB">
      <w:pPr>
        <w:spacing w:line="240" w:lineRule="auto"/>
        <w:jc w:val="both"/>
      </w:pPr>
      <w:r>
        <w:t>In questi casi, l’etichetta “</w:t>
      </w:r>
      <w:r w:rsidRPr="005D25EB">
        <w:t>Magistrato</w:t>
      </w:r>
      <w:r>
        <w:t xml:space="preserve"> di Sorveglianza” deve essere modificata in una casella di selezione contenente i seguenti 2 valori:</w:t>
      </w:r>
    </w:p>
    <w:p w:rsidR="00700B7E" w:rsidRDefault="00700B7E" w:rsidP="0005730F">
      <w:pPr>
        <w:pStyle w:val="ListParagraph"/>
        <w:numPr>
          <w:ilvl w:val="0"/>
          <w:numId w:val="22"/>
        </w:numPr>
        <w:spacing w:line="240" w:lineRule="auto"/>
        <w:jc w:val="both"/>
      </w:pPr>
      <w:r w:rsidRPr="005D25EB">
        <w:t>Magistrato</w:t>
      </w:r>
      <w:r>
        <w:t xml:space="preserve"> di Sorveglianza (valore di default)</w:t>
      </w:r>
    </w:p>
    <w:p w:rsidR="00700B7E" w:rsidRDefault="00700B7E" w:rsidP="0005730F">
      <w:pPr>
        <w:pStyle w:val="ListParagraph"/>
        <w:numPr>
          <w:ilvl w:val="0"/>
          <w:numId w:val="22"/>
        </w:numPr>
        <w:spacing w:line="240" w:lineRule="auto"/>
        <w:jc w:val="both"/>
      </w:pPr>
      <w:r>
        <w:t>Magistrato di Sorveglianza per i Minorenni.</w:t>
      </w:r>
    </w:p>
    <w:p w:rsidR="00700B7E" w:rsidRDefault="00700B7E" w:rsidP="005D25EB">
      <w:pPr>
        <w:spacing w:line="240" w:lineRule="auto"/>
        <w:jc w:val="both"/>
      </w:pPr>
    </w:p>
    <w:p w:rsidR="00700B7E" w:rsidRDefault="00700B7E" w:rsidP="00CC1A8E">
      <w:pPr>
        <w:rPr>
          <w:sz w:val="16"/>
          <w:szCs w:val="16"/>
        </w:rPr>
      </w:pPr>
      <w:r w:rsidRPr="00580583">
        <w:rPr>
          <w:noProof/>
          <w:sz w:val="16"/>
          <w:szCs w:val="16"/>
          <w:lang w:eastAsia="it-IT"/>
        </w:rPr>
        <w:pict>
          <v:shape id="Immagine 11" o:spid="_x0000_i1040" type="#_x0000_t75" style="width:415.5pt;height:27pt;visibility:visible" o:bordertopcolor="#4f81bd" o:borderleftcolor="#4f81bd" o:borderbottomcolor="#4f81bd" o:borderrightcolor="#4f81bd">
            <v:imagedata r:id="rId20" o:title=""/>
            <w10:bordertop type="single" width="6"/>
            <w10:borderleft type="single" width="6"/>
            <w10:borderbottom type="single" width="6"/>
            <w10:borderright type="single" width="6"/>
          </v:shape>
        </w:pict>
      </w:r>
    </w:p>
    <w:p w:rsidR="00700B7E" w:rsidRPr="007675DE" w:rsidRDefault="00700B7E" w:rsidP="00CC1A8E">
      <w:pPr>
        <w:pStyle w:val="Caption"/>
      </w:pPr>
      <w:bookmarkStart w:id="49" w:name="_Toc405545436"/>
      <w:bookmarkStart w:id="50" w:name="_Toc405971169"/>
      <w:r w:rsidRPr="007675DE">
        <w:t xml:space="preserve">Figura </w:t>
      </w:r>
      <w:fldSimple w:instr=" SEQ Figura \* ARABIC ">
        <w:r>
          <w:rPr>
            <w:noProof/>
          </w:rPr>
          <w:t>14</w:t>
        </w:r>
      </w:fldSimple>
      <w:r w:rsidRPr="007675DE">
        <w:t xml:space="preserve"> - Attuale Ufficio di Sorveglianza</w:t>
      </w:r>
      <w:bookmarkEnd w:id="49"/>
      <w:bookmarkEnd w:id="50"/>
    </w:p>
    <w:p w:rsidR="00700B7E" w:rsidRPr="00B761BD" w:rsidRDefault="00700B7E" w:rsidP="00CC1A8E"/>
    <w:p w:rsidR="00700B7E" w:rsidRDefault="00700B7E" w:rsidP="003737AD">
      <w:pPr>
        <w:rPr>
          <w:sz w:val="16"/>
          <w:szCs w:val="16"/>
        </w:rPr>
      </w:pPr>
      <w:r w:rsidRPr="00580583">
        <w:rPr>
          <w:noProof/>
          <w:sz w:val="16"/>
          <w:szCs w:val="16"/>
          <w:lang w:eastAsia="it-IT"/>
        </w:rPr>
        <w:pict>
          <v:shape id="Immagine 26" o:spid="_x0000_i1041" type="#_x0000_t75" style="width:477.75pt;height:56.25pt;visibility:visible" o:bordertopcolor="#4f81bd" o:borderleftcolor="#4f81bd" o:borderbottomcolor="#4f81bd" o:borderrightcolor="#4f81bd">
            <v:imagedata r:id="rId21" o:title=""/>
            <w10:bordertop type="single" width="6"/>
            <w10:borderleft type="single" width="6"/>
            <w10:borderbottom type="single" width="6"/>
            <w10:borderright type="single" width="6"/>
          </v:shape>
        </w:pict>
      </w:r>
    </w:p>
    <w:p w:rsidR="00700B7E" w:rsidRPr="007675DE" w:rsidRDefault="00700B7E" w:rsidP="003737AD">
      <w:pPr>
        <w:pStyle w:val="Caption"/>
      </w:pPr>
      <w:bookmarkStart w:id="51" w:name="_Toc405545437"/>
      <w:bookmarkStart w:id="52" w:name="_Toc405971170"/>
      <w:r w:rsidRPr="007675DE">
        <w:t xml:space="preserve">Figura </w:t>
      </w:r>
      <w:fldSimple w:instr=" SEQ Figura \* ARABIC ">
        <w:r>
          <w:rPr>
            <w:noProof/>
          </w:rPr>
          <w:t>15</w:t>
        </w:r>
      </w:fldSimple>
      <w:r w:rsidRPr="007675DE">
        <w:t xml:space="preserve"> - Magistrato di Sorveglianza per i minorenni</w:t>
      </w:r>
      <w:bookmarkEnd w:id="51"/>
      <w:bookmarkEnd w:id="52"/>
    </w:p>
    <w:p w:rsidR="00700B7E" w:rsidRPr="00AD7F93" w:rsidRDefault="00700B7E" w:rsidP="003737AD"/>
    <w:p w:rsidR="00700B7E" w:rsidRPr="00B761BD" w:rsidRDefault="00700B7E" w:rsidP="005D25EB">
      <w:pPr>
        <w:spacing w:line="240" w:lineRule="auto"/>
        <w:jc w:val="both"/>
      </w:pPr>
      <w:r w:rsidRPr="00B761BD">
        <w:t>La relativa funzione di ricerca deve tener conto della selezione effettuata dall’operatore.</w:t>
      </w:r>
    </w:p>
    <w:p w:rsidR="00700B7E" w:rsidRDefault="00700B7E" w:rsidP="005D25EB">
      <w:pPr>
        <w:spacing w:line="240" w:lineRule="auto"/>
        <w:jc w:val="both"/>
      </w:pPr>
      <w:r w:rsidRPr="00B761BD">
        <w:t>Nel caso</w:t>
      </w:r>
      <w:r>
        <w:t>:</w:t>
      </w:r>
    </w:p>
    <w:p w:rsidR="00700B7E" w:rsidRPr="00B761BD" w:rsidRDefault="00700B7E" w:rsidP="0005730F">
      <w:pPr>
        <w:pStyle w:val="ListParagraph"/>
        <w:numPr>
          <w:ilvl w:val="0"/>
          <w:numId w:val="23"/>
        </w:numPr>
        <w:spacing w:line="240" w:lineRule="auto"/>
        <w:jc w:val="both"/>
      </w:pPr>
      <w:r w:rsidRPr="00B761BD">
        <w:t xml:space="preserve">il sistema mostra l’elenco degli uffici di sorveglianza (cod_tipo_ufficio=”UDS”), </w:t>
      </w:r>
    </w:p>
    <w:p w:rsidR="00700B7E" w:rsidRDefault="00700B7E" w:rsidP="0005730F">
      <w:pPr>
        <w:pStyle w:val="ListParagraph"/>
        <w:numPr>
          <w:ilvl w:val="0"/>
          <w:numId w:val="23"/>
        </w:numPr>
        <w:spacing w:line="240" w:lineRule="auto"/>
        <w:jc w:val="both"/>
      </w:pPr>
      <w:r w:rsidRPr="00B761BD">
        <w:t>il sistema mostra l’elenco dei magistrati di sorveglianza per i minorenni (cod_tipo_ufficio=”UDSM”).</w:t>
      </w:r>
    </w:p>
    <w:p w:rsidR="00700B7E" w:rsidRDefault="00700B7E" w:rsidP="005D25EB">
      <w:pPr>
        <w:spacing w:line="240" w:lineRule="auto"/>
        <w:jc w:val="both"/>
      </w:pPr>
    </w:p>
    <w:p w:rsidR="00700B7E" w:rsidRDefault="00700B7E" w:rsidP="005D25EB">
      <w:pPr>
        <w:spacing w:line="240" w:lineRule="auto"/>
        <w:jc w:val="both"/>
      </w:pPr>
      <w:r>
        <w:t>Nella finestra (</w:t>
      </w:r>
      <w:r>
        <w:fldChar w:fldCharType="begin"/>
      </w:r>
      <w:r>
        <w:instrText xml:space="preserve"> REF _Ref403727396 \h </w:instrText>
      </w:r>
      <w:r>
        <w:fldChar w:fldCharType="separate"/>
      </w:r>
      <w:r w:rsidRPr="007675DE">
        <w:t xml:space="preserve">Figura </w:t>
      </w:r>
      <w:r>
        <w:rPr>
          <w:noProof/>
        </w:rPr>
        <w:t>16</w:t>
      </w:r>
      <w:r>
        <w:fldChar w:fldCharType="end"/>
      </w:r>
      <w:r>
        <w:t>) nel primo caso l’etichetta è “Lista Uffici Di Sorveglianza”, nel secondo caso “Lista Magistrati Di Sorveglianza per i Minorenni”.</w:t>
      </w:r>
    </w:p>
    <w:p w:rsidR="00700B7E" w:rsidRDefault="00700B7E" w:rsidP="009A4477"/>
    <w:p w:rsidR="00700B7E" w:rsidRDefault="00700B7E" w:rsidP="00E07EE5">
      <w:pPr>
        <w:keepNext/>
        <w:spacing w:line="240" w:lineRule="auto"/>
        <w:jc w:val="both"/>
      </w:pPr>
      <w:r>
        <w:rPr>
          <w:noProof/>
          <w:lang w:eastAsia="it-IT"/>
        </w:rPr>
        <w:pict>
          <v:shape id="Immagine 430" o:spid="_x0000_i1042" type="#_x0000_t75" style="width:317.25pt;height:306pt;visibility:visible" o:bordertopcolor="#4f81bd" o:borderleftcolor="#4f81bd" o:borderbottomcolor="#4f81bd" o:borderrightcolor="#4f81bd">
            <v:imagedata r:id="rId22" o:title=""/>
            <w10:bordertop type="single" width="6"/>
            <w10:borderleft type="single" width="6"/>
            <w10:borderbottom type="single" width="6"/>
            <w10:borderright type="single" width="6"/>
          </v:shape>
        </w:pict>
      </w:r>
    </w:p>
    <w:p w:rsidR="00700B7E" w:rsidRPr="007675DE" w:rsidRDefault="00700B7E" w:rsidP="007675DE">
      <w:pPr>
        <w:pStyle w:val="Caption"/>
      </w:pPr>
      <w:bookmarkStart w:id="53" w:name="_Ref403727396"/>
      <w:bookmarkStart w:id="54" w:name="_Toc405545438"/>
      <w:bookmarkStart w:id="55" w:name="_Toc405971171"/>
      <w:r w:rsidRPr="007675DE">
        <w:t xml:space="preserve">Figura </w:t>
      </w:r>
      <w:fldSimple w:instr=" SEQ Figura \* ARABIC ">
        <w:r>
          <w:rPr>
            <w:noProof/>
          </w:rPr>
          <w:t>16</w:t>
        </w:r>
      </w:fldSimple>
      <w:bookmarkEnd w:id="53"/>
      <w:r w:rsidRPr="007675DE">
        <w:t xml:space="preserve"> -  Funzione selezione ufficio di sorveglianza</w:t>
      </w:r>
      <w:bookmarkEnd w:id="54"/>
      <w:bookmarkEnd w:id="55"/>
    </w:p>
    <w:p w:rsidR="00700B7E" w:rsidRDefault="00700B7E" w:rsidP="009A4477"/>
    <w:p w:rsidR="00700B7E" w:rsidRDefault="00700B7E" w:rsidP="00401A77">
      <w:pPr>
        <w:pStyle w:val="Sezione"/>
      </w:pPr>
      <w:bookmarkStart w:id="56" w:name="_Toc405971172"/>
      <w:bookmarkStart w:id="57" w:name="_Toc406488099"/>
      <w:r>
        <w:t xml:space="preserve">D) </w:t>
      </w:r>
      <w:bookmarkEnd w:id="56"/>
      <w:r>
        <w:t>Tribunale di Sorveglianza [TRIBUNALE]</w:t>
      </w:r>
      <w:bookmarkEnd w:id="57"/>
    </w:p>
    <w:p w:rsidR="00700B7E" w:rsidRDefault="00700B7E" w:rsidP="00645864"/>
    <w:p w:rsidR="00700B7E" w:rsidRDefault="00700B7E" w:rsidP="006D6A3E">
      <w:pPr>
        <w:spacing w:line="240" w:lineRule="auto"/>
        <w:jc w:val="both"/>
      </w:pPr>
      <w:r>
        <w:t>L’etichetta “Tribunale di Sorveglianza” deve essere modificata in una casella di selezione contenente i seguenti 2 valori:</w:t>
      </w:r>
    </w:p>
    <w:p w:rsidR="00700B7E" w:rsidRDefault="00700B7E" w:rsidP="0005730F">
      <w:pPr>
        <w:pStyle w:val="ListParagraph"/>
        <w:numPr>
          <w:ilvl w:val="0"/>
          <w:numId w:val="21"/>
        </w:numPr>
        <w:spacing w:line="240" w:lineRule="auto"/>
        <w:jc w:val="both"/>
      </w:pPr>
      <w:r>
        <w:t>Tribunale di Sorveglianza (valore di default)</w:t>
      </w:r>
    </w:p>
    <w:p w:rsidR="00700B7E" w:rsidRDefault="00700B7E" w:rsidP="0005730F">
      <w:pPr>
        <w:pStyle w:val="ListParagraph"/>
        <w:numPr>
          <w:ilvl w:val="0"/>
          <w:numId w:val="21"/>
        </w:numPr>
        <w:spacing w:line="240" w:lineRule="auto"/>
        <w:jc w:val="both"/>
      </w:pPr>
      <w:r>
        <w:t>Tribunale per i  Minorenni in funzione di Tribunale di Sorveglianza.</w:t>
      </w:r>
    </w:p>
    <w:p w:rsidR="00700B7E" w:rsidRDefault="00700B7E" w:rsidP="006D6A3E">
      <w:pPr>
        <w:spacing w:line="240" w:lineRule="auto"/>
        <w:jc w:val="both"/>
      </w:pPr>
    </w:p>
    <w:p w:rsidR="00700B7E" w:rsidRDefault="00700B7E" w:rsidP="00D055C2">
      <w:pPr>
        <w:keepNext/>
        <w:spacing w:line="240" w:lineRule="auto"/>
        <w:jc w:val="both"/>
      </w:pPr>
      <w:r>
        <w:rPr>
          <w:noProof/>
          <w:lang w:eastAsia="it-IT"/>
        </w:rPr>
        <w:pict>
          <v:shape id="Immagine 431" o:spid="_x0000_i1043" type="#_x0000_t75" style="width:481.5pt;height:24.75pt;visibility:visible" o:bordertopcolor="#4f81bd" o:borderleftcolor="#4f81bd" o:borderbottomcolor="#4f81bd" o:borderrightcolor="#4f81bd">
            <v:imagedata r:id="rId23" o:title=""/>
            <w10:bordertop type="single" width="6"/>
            <w10:borderleft type="single" width="6"/>
            <w10:borderbottom type="single" width="6"/>
            <w10:borderright type="single" width="6"/>
          </v:shape>
        </w:pict>
      </w:r>
    </w:p>
    <w:p w:rsidR="00700B7E" w:rsidRDefault="00700B7E" w:rsidP="00D055C2">
      <w:pPr>
        <w:pStyle w:val="Caption"/>
        <w:jc w:val="both"/>
      </w:pPr>
      <w:bookmarkStart w:id="58" w:name="_Toc405545439"/>
      <w:bookmarkStart w:id="59" w:name="_Toc405971173"/>
      <w:r>
        <w:t xml:space="preserve">Figura </w:t>
      </w:r>
      <w:fldSimple w:instr=" SEQ Figura \* ARABIC ">
        <w:r>
          <w:rPr>
            <w:noProof/>
          </w:rPr>
          <w:t>17</w:t>
        </w:r>
      </w:fldSimple>
      <w:r>
        <w:t xml:space="preserve"> - Attuale Tribunale di sorveglianza</w:t>
      </w:r>
      <w:bookmarkEnd w:id="58"/>
      <w:bookmarkEnd w:id="59"/>
    </w:p>
    <w:p w:rsidR="00700B7E" w:rsidRDefault="00700B7E" w:rsidP="00DE678B">
      <w:pPr>
        <w:rPr>
          <w:noProof/>
          <w:lang w:eastAsia="it-IT"/>
        </w:rPr>
      </w:pPr>
    </w:p>
    <w:p w:rsidR="00700B7E" w:rsidRDefault="00700B7E" w:rsidP="00D055C2">
      <w:pPr>
        <w:spacing w:line="240" w:lineRule="auto"/>
        <w:jc w:val="both"/>
      </w:pPr>
      <w:r>
        <w:rPr>
          <w:noProof/>
          <w:lang w:eastAsia="it-IT"/>
        </w:rPr>
        <w:pict>
          <v:shape id="Immagine 27" o:spid="_x0000_i1044" type="#_x0000_t75" style="width:480pt;height:49.5pt;visibility:visible" o:bordertopcolor="#4f81bd" o:borderleftcolor="#4f81bd" o:borderbottomcolor="#4f81bd" o:borderrightcolor="#4f81bd">
            <v:imagedata r:id="rId24" o:title=""/>
            <w10:bordertop type="single" width="6"/>
            <w10:borderleft type="single" width="6"/>
            <w10:borderbottom type="single" width="6"/>
            <w10:borderright type="single" width="6"/>
          </v:shape>
        </w:pict>
      </w:r>
    </w:p>
    <w:p w:rsidR="00700B7E" w:rsidRPr="007675DE" w:rsidRDefault="00700B7E" w:rsidP="00D055C2">
      <w:pPr>
        <w:pStyle w:val="Caption"/>
      </w:pPr>
      <w:bookmarkStart w:id="60" w:name="_Toc405545440"/>
      <w:bookmarkStart w:id="61" w:name="_Toc405971174"/>
      <w:r w:rsidRPr="007675DE">
        <w:t xml:space="preserve">Figura </w:t>
      </w:r>
      <w:fldSimple w:instr=" SEQ Figura \* ARABIC ">
        <w:r>
          <w:rPr>
            <w:noProof/>
          </w:rPr>
          <w:t>18</w:t>
        </w:r>
      </w:fldSimple>
      <w:r w:rsidRPr="007675DE">
        <w:t xml:space="preserve"> -  Tribunale per i  Minorenni in funzione di Tribunale di Sorveglianza</w:t>
      </w:r>
      <w:bookmarkEnd w:id="60"/>
      <w:bookmarkEnd w:id="61"/>
    </w:p>
    <w:p w:rsidR="00700B7E" w:rsidRDefault="00700B7E" w:rsidP="00D055C2"/>
    <w:p w:rsidR="00700B7E" w:rsidRPr="00B761BD" w:rsidRDefault="00700B7E" w:rsidP="006D6A3E">
      <w:pPr>
        <w:spacing w:line="240" w:lineRule="auto"/>
        <w:jc w:val="both"/>
      </w:pPr>
      <w:r w:rsidRPr="00B761BD">
        <w:t>La relativa funzione di ricerca deve tener conto della selezione effettuata dall’operatore.</w:t>
      </w:r>
    </w:p>
    <w:p w:rsidR="00700B7E" w:rsidRDefault="00700B7E" w:rsidP="006D6A3E">
      <w:pPr>
        <w:spacing w:line="240" w:lineRule="auto"/>
        <w:jc w:val="both"/>
      </w:pPr>
      <w:r>
        <w:t>Nel caso:</w:t>
      </w:r>
    </w:p>
    <w:p w:rsidR="00700B7E" w:rsidRPr="00B761BD" w:rsidRDefault="00700B7E" w:rsidP="0005730F">
      <w:pPr>
        <w:pStyle w:val="ListParagraph"/>
        <w:numPr>
          <w:ilvl w:val="0"/>
          <w:numId w:val="26"/>
        </w:numPr>
        <w:spacing w:line="240" w:lineRule="auto"/>
        <w:jc w:val="both"/>
      </w:pPr>
      <w:r w:rsidRPr="00B761BD">
        <w:t xml:space="preserve">il sistema mostra l’elenco dei Tribunali di sorveglianza (cod_tipo_ufficio=”TDS”), </w:t>
      </w:r>
    </w:p>
    <w:p w:rsidR="00700B7E" w:rsidRDefault="00700B7E" w:rsidP="0005730F">
      <w:pPr>
        <w:pStyle w:val="ListParagraph"/>
        <w:numPr>
          <w:ilvl w:val="0"/>
          <w:numId w:val="26"/>
        </w:numPr>
        <w:spacing w:line="240" w:lineRule="auto"/>
        <w:jc w:val="both"/>
      </w:pPr>
      <w:r w:rsidRPr="00B761BD">
        <w:t>il sistema mostra l’elenco Tribunale per i  Minorenni in funzione di Tribunale di Sorveglianza (cod_tipo_ufficio=”TDSM”).</w:t>
      </w:r>
    </w:p>
    <w:p w:rsidR="00700B7E" w:rsidRDefault="00700B7E" w:rsidP="001D3D45">
      <w:pPr>
        <w:spacing w:line="240" w:lineRule="auto"/>
        <w:jc w:val="both"/>
      </w:pPr>
    </w:p>
    <w:p w:rsidR="00700B7E" w:rsidRDefault="00700B7E" w:rsidP="001D3D45">
      <w:pPr>
        <w:spacing w:line="240" w:lineRule="auto"/>
        <w:jc w:val="both"/>
      </w:pPr>
      <w:r>
        <w:t>Nella finestra (</w:t>
      </w:r>
      <w:r>
        <w:fldChar w:fldCharType="begin"/>
      </w:r>
      <w:r>
        <w:instrText xml:space="preserve"> REF _Ref403727518 \h </w:instrText>
      </w:r>
      <w:r>
        <w:fldChar w:fldCharType="separate"/>
      </w:r>
      <w:r w:rsidRPr="007675DE">
        <w:t xml:space="preserve">Figura </w:t>
      </w:r>
      <w:r>
        <w:rPr>
          <w:noProof/>
        </w:rPr>
        <w:t>19</w:t>
      </w:r>
      <w:r>
        <w:fldChar w:fldCharType="end"/>
      </w:r>
      <w:r>
        <w:t>) nel primo caso l’etichetta è “Elenco Tribunali Di Sorveglianza”, nel secondo caso “Elenco Tribunali per i Minorenni in funzione di Tribunale Di Sorveglianza”.</w:t>
      </w:r>
    </w:p>
    <w:p w:rsidR="00700B7E" w:rsidRDefault="00700B7E" w:rsidP="009A4477"/>
    <w:p w:rsidR="00700B7E" w:rsidRDefault="00700B7E">
      <w:pPr>
        <w:spacing w:line="240" w:lineRule="auto"/>
        <w:jc w:val="both"/>
      </w:pPr>
      <w:r>
        <w:rPr>
          <w:noProof/>
          <w:lang w:eastAsia="it-IT"/>
        </w:rPr>
        <w:pict>
          <v:shape id="Immagine 432" o:spid="_x0000_i1045" type="#_x0000_t75" style="width:240pt;height:272.25pt;visibility:visible" o:bordertopcolor="#4f81bd" o:borderleftcolor="#4f81bd" o:borderbottomcolor="#4f81bd" o:borderrightcolor="#4f81bd">
            <v:imagedata r:id="rId25" o:title=""/>
            <w10:bordertop type="single" width="6"/>
            <w10:borderleft type="single" width="6"/>
            <w10:borderbottom type="single" width="6"/>
            <w10:borderright type="single" width="6"/>
          </v:shape>
        </w:pict>
      </w:r>
    </w:p>
    <w:p w:rsidR="00700B7E" w:rsidRPr="007675DE" w:rsidRDefault="00700B7E" w:rsidP="007675DE">
      <w:pPr>
        <w:pStyle w:val="Caption"/>
      </w:pPr>
      <w:bookmarkStart w:id="62" w:name="_Ref403727518"/>
      <w:bookmarkStart w:id="63" w:name="_Toc405545441"/>
      <w:bookmarkStart w:id="64" w:name="_Toc405971175"/>
      <w:r w:rsidRPr="007675DE">
        <w:t xml:space="preserve">Figura </w:t>
      </w:r>
      <w:fldSimple w:instr=" SEQ Figura \* ARABIC ">
        <w:r>
          <w:rPr>
            <w:noProof/>
          </w:rPr>
          <w:t>19</w:t>
        </w:r>
      </w:fldSimple>
      <w:bookmarkEnd w:id="62"/>
      <w:r w:rsidRPr="007675DE">
        <w:t xml:space="preserve"> -  Funzione selezione Tribunale di sorveglianza</w:t>
      </w:r>
      <w:bookmarkEnd w:id="63"/>
      <w:bookmarkEnd w:id="64"/>
    </w:p>
    <w:p w:rsidR="00700B7E" w:rsidRPr="00DC19AE" w:rsidRDefault="00700B7E" w:rsidP="009A4477"/>
    <w:p w:rsidR="00700B7E" w:rsidRDefault="00700B7E" w:rsidP="00401A77">
      <w:pPr>
        <w:pStyle w:val="Sezione"/>
      </w:pPr>
      <w:bookmarkStart w:id="65" w:name="_Toc405971176"/>
      <w:bookmarkStart w:id="66" w:name="_Toc406488100"/>
      <w:r>
        <w:t xml:space="preserve">E) </w:t>
      </w:r>
      <w:bookmarkEnd w:id="65"/>
      <w:r>
        <w:t>AUTORITA’ COMPETENTE PER TERRITORIO</w:t>
      </w:r>
      <w:bookmarkEnd w:id="66"/>
    </w:p>
    <w:p w:rsidR="00700B7E" w:rsidRDefault="00700B7E" w:rsidP="009A4477"/>
    <w:p w:rsidR="00700B7E" w:rsidRPr="00E95A2D" w:rsidRDefault="00700B7E" w:rsidP="00C4184F">
      <w:pPr>
        <w:spacing w:line="240" w:lineRule="auto"/>
        <w:jc w:val="both"/>
      </w:pPr>
      <w:r>
        <w:t xml:space="preserve">Negli elenchi delle autorità di destinazione </w:t>
      </w:r>
      <w:r w:rsidRPr="00E95A2D">
        <w:t xml:space="preserve">devono essere presenti anche la tipologia dell’Ufficio Servizi Sociali Minorenni (cod_tipo_ufficio = “USSM”) e la voce “SNT”. </w:t>
      </w:r>
    </w:p>
    <w:p w:rsidR="00700B7E" w:rsidRPr="00E95A2D" w:rsidRDefault="00700B7E" w:rsidP="009A4477"/>
    <w:p w:rsidR="00700B7E" w:rsidRPr="00E95A2D" w:rsidRDefault="00700B7E" w:rsidP="00E07EE5">
      <w:pPr>
        <w:keepNext/>
        <w:spacing w:line="240" w:lineRule="auto"/>
        <w:jc w:val="both"/>
      </w:pPr>
      <w:r>
        <w:rPr>
          <w:noProof/>
          <w:lang w:eastAsia="it-IT"/>
        </w:rPr>
        <w:pict>
          <v:shape id="Immagine 444" o:spid="_x0000_i1046" type="#_x0000_t75" style="width:480.75pt;height:21pt;visibility:visible" o:bordertopcolor="#4f81bd" o:borderleftcolor="#4f81bd" o:borderbottomcolor="#4f81bd" o:borderrightcolor="#4f81bd">
            <v:imagedata r:id="rId26" o:title=""/>
            <w10:bordertop type="single" width="6"/>
            <w10:borderleft type="single" width="6"/>
            <w10:borderbottom type="single" width="6"/>
            <w10:borderright type="single" width="6"/>
          </v:shape>
        </w:pict>
      </w:r>
    </w:p>
    <w:p w:rsidR="00700B7E" w:rsidRDefault="00700B7E" w:rsidP="00E07EE5">
      <w:pPr>
        <w:pStyle w:val="Caption"/>
        <w:jc w:val="both"/>
      </w:pPr>
      <w:bookmarkStart w:id="67" w:name="_Toc405545442"/>
      <w:bookmarkStart w:id="68" w:name="_Toc405971177"/>
      <w:r w:rsidRPr="00E95A2D">
        <w:t xml:space="preserve">Figura </w:t>
      </w:r>
      <w:fldSimple w:instr=" SEQ Figura \* ARABIC ">
        <w:r>
          <w:rPr>
            <w:noProof/>
          </w:rPr>
          <w:t>20</w:t>
        </w:r>
      </w:fldSimple>
      <w:r w:rsidRPr="00E95A2D">
        <w:t xml:space="preserve"> - Autorità competente per territorio</w:t>
      </w:r>
      <w:bookmarkEnd w:id="67"/>
      <w:bookmarkEnd w:id="68"/>
    </w:p>
    <w:p w:rsidR="00700B7E" w:rsidRPr="00B90260" w:rsidRDefault="00700B7E" w:rsidP="00B90260"/>
    <w:p w:rsidR="00700B7E" w:rsidRDefault="00700B7E" w:rsidP="00401A77">
      <w:pPr>
        <w:pStyle w:val="Sezione"/>
      </w:pPr>
      <w:bookmarkStart w:id="69" w:name="_Toc405971178"/>
      <w:bookmarkStart w:id="70" w:name="_Toc406488101"/>
      <w:r>
        <w:t xml:space="preserve">F) </w:t>
      </w:r>
      <w:bookmarkEnd w:id="69"/>
      <w:r>
        <w:t>AUTORITA’ DESTINAZIONE</w:t>
      </w:r>
      <w:bookmarkEnd w:id="70"/>
    </w:p>
    <w:p w:rsidR="00700B7E" w:rsidRDefault="00700B7E" w:rsidP="009A4477"/>
    <w:p w:rsidR="00700B7E" w:rsidRPr="00E95A2D" w:rsidRDefault="00700B7E">
      <w:pPr>
        <w:spacing w:line="240" w:lineRule="auto"/>
        <w:jc w:val="both"/>
      </w:pPr>
      <w:r w:rsidRPr="00E95A2D">
        <w:t>Negli elenchi delle autorità di destinazione devono essere presenti anche la tipologia dell’Ufficio Servizi Sociali Minorenni (cod_tipo_ufficio = “USSM”) e la voce “SNT”.</w:t>
      </w:r>
    </w:p>
    <w:p w:rsidR="00700B7E" w:rsidRPr="00E95A2D" w:rsidRDefault="00700B7E" w:rsidP="009A4477"/>
    <w:p w:rsidR="00700B7E" w:rsidRPr="00E95A2D" w:rsidRDefault="00700B7E" w:rsidP="00E07EE5">
      <w:pPr>
        <w:keepNext/>
        <w:spacing w:line="240" w:lineRule="auto"/>
        <w:jc w:val="both"/>
      </w:pPr>
      <w:r>
        <w:rPr>
          <w:noProof/>
          <w:lang w:eastAsia="it-IT"/>
        </w:rPr>
        <w:pict>
          <v:shape id="Immagine 434" o:spid="_x0000_i1047" type="#_x0000_t75" style="width:381.75pt;height:30.75pt;visibility:visible" o:bordertopcolor="#4f81bd" o:borderleftcolor="#4f81bd" o:borderbottomcolor="#4f81bd" o:borderrightcolor="#4f81bd">
            <v:imagedata r:id="rId27" o:title=""/>
            <w10:bordertop type="single" width="6"/>
            <w10:borderleft type="single" width="6"/>
            <w10:borderbottom type="single" width="6"/>
            <w10:borderright type="single" width="6"/>
          </v:shape>
        </w:pict>
      </w:r>
    </w:p>
    <w:p w:rsidR="00700B7E" w:rsidRPr="00E95A2D" w:rsidRDefault="00700B7E" w:rsidP="00E07EE5">
      <w:pPr>
        <w:pStyle w:val="Caption"/>
        <w:jc w:val="both"/>
      </w:pPr>
      <w:bookmarkStart w:id="71" w:name="_Toc405545443"/>
      <w:bookmarkStart w:id="72" w:name="_Toc405971179"/>
      <w:r w:rsidRPr="00E95A2D">
        <w:t xml:space="preserve">Figura </w:t>
      </w:r>
      <w:fldSimple w:instr=" SEQ Figura \* ARABIC ">
        <w:r>
          <w:rPr>
            <w:noProof/>
          </w:rPr>
          <w:t>21</w:t>
        </w:r>
      </w:fldSimple>
      <w:r w:rsidRPr="00E95A2D">
        <w:t xml:space="preserve"> - Autorità destinazione</w:t>
      </w:r>
      <w:bookmarkEnd w:id="71"/>
      <w:bookmarkEnd w:id="72"/>
    </w:p>
    <w:p w:rsidR="00700B7E" w:rsidRDefault="00700B7E" w:rsidP="009A4477"/>
    <w:p w:rsidR="00700B7E" w:rsidRDefault="00700B7E" w:rsidP="00401A77">
      <w:pPr>
        <w:pStyle w:val="Sezione"/>
      </w:pPr>
      <w:bookmarkStart w:id="73" w:name="_Toc405971180"/>
      <w:bookmarkStart w:id="74" w:name="_Toc406488102"/>
      <w:r>
        <w:t xml:space="preserve">G) </w:t>
      </w:r>
      <w:bookmarkEnd w:id="73"/>
      <w:r>
        <w:t>DESTINATARIO PER ESECUZIONE</w:t>
      </w:r>
      <w:bookmarkEnd w:id="74"/>
    </w:p>
    <w:p w:rsidR="00700B7E" w:rsidRDefault="00700B7E" w:rsidP="009A4477"/>
    <w:p w:rsidR="00700B7E" w:rsidRDefault="00700B7E" w:rsidP="002A570E">
      <w:pPr>
        <w:spacing w:line="240" w:lineRule="auto"/>
        <w:jc w:val="both"/>
      </w:pPr>
      <w:r w:rsidRPr="00E95A2D">
        <w:t>Negli elenchi del destinatario per l’esecuzione devono essere presenti anche la tipologia dell’Ufficio Servizi Sociali Minorenni (cod_tipo_ufficio = “USSM”) e la voce “SNT”.</w:t>
      </w:r>
      <w:r>
        <w:t xml:space="preserve"> </w:t>
      </w:r>
    </w:p>
    <w:p w:rsidR="00700B7E" w:rsidRPr="00F75E67" w:rsidRDefault="00700B7E" w:rsidP="009A4477"/>
    <w:p w:rsidR="00700B7E" w:rsidRDefault="00700B7E" w:rsidP="0046436D">
      <w:pPr>
        <w:keepNext/>
        <w:spacing w:line="240" w:lineRule="auto"/>
        <w:jc w:val="both"/>
      </w:pPr>
      <w:r>
        <w:rPr>
          <w:noProof/>
          <w:lang w:eastAsia="it-IT"/>
        </w:rPr>
        <w:pict>
          <v:shape id="Immagine 443" o:spid="_x0000_i1048" type="#_x0000_t75" style="width:478.5pt;height:24.75pt;visibility:visible" o:bordertopcolor="#4f81bd" o:borderleftcolor="#4f81bd" o:borderbottomcolor="#4f81bd" o:borderrightcolor="#4f81bd">
            <v:imagedata r:id="rId28" o:title=""/>
            <w10:bordertop type="single" width="6"/>
            <w10:borderleft type="single" width="6"/>
            <w10:borderbottom type="single" width="6"/>
            <w10:borderright type="single" width="6"/>
          </v:shape>
        </w:pict>
      </w:r>
    </w:p>
    <w:p w:rsidR="00700B7E" w:rsidRDefault="00700B7E" w:rsidP="0046436D">
      <w:pPr>
        <w:pStyle w:val="Caption"/>
        <w:jc w:val="both"/>
      </w:pPr>
      <w:bookmarkStart w:id="75" w:name="_Toc405545444"/>
      <w:bookmarkStart w:id="76" w:name="_Toc405971181"/>
      <w:r>
        <w:t xml:space="preserve">Figura </w:t>
      </w:r>
      <w:fldSimple w:instr=" SEQ Figura \* ARABIC ">
        <w:r>
          <w:rPr>
            <w:noProof/>
          </w:rPr>
          <w:t>22</w:t>
        </w:r>
      </w:fldSimple>
      <w:r>
        <w:t xml:space="preserve"> - Destinatario per esecuzione</w:t>
      </w:r>
      <w:bookmarkEnd w:id="75"/>
      <w:bookmarkEnd w:id="76"/>
    </w:p>
    <w:p w:rsidR="00700B7E" w:rsidRPr="00F75E67" w:rsidRDefault="00700B7E" w:rsidP="009A4477"/>
    <w:p w:rsidR="00700B7E" w:rsidRDefault="00700B7E" w:rsidP="006B2D1C">
      <w:pPr>
        <w:keepNext/>
        <w:spacing w:line="240" w:lineRule="auto"/>
        <w:jc w:val="both"/>
      </w:pPr>
      <w:r>
        <w:rPr>
          <w:noProof/>
          <w:lang w:eastAsia="it-IT"/>
        </w:rPr>
        <w:pict>
          <v:shape id="Immagine 442" o:spid="_x0000_i1049" type="#_x0000_t75" style="width:383.25pt;height:337.5pt;visibility:visible" o:bordertopcolor="#4f81bd" o:borderleftcolor="#4f81bd" o:borderbottomcolor="#4f81bd" o:borderrightcolor="#4f81bd">
            <v:imagedata r:id="rId29" o:title=""/>
            <w10:bordertop type="single" width="6"/>
            <w10:borderleft type="single" width="6"/>
            <w10:borderbottom type="single" width="6"/>
            <w10:borderright type="single" width="6"/>
          </v:shape>
        </w:pict>
      </w:r>
    </w:p>
    <w:p w:rsidR="00700B7E" w:rsidRDefault="00700B7E" w:rsidP="006B2D1C">
      <w:pPr>
        <w:pStyle w:val="Caption"/>
        <w:jc w:val="both"/>
      </w:pPr>
      <w:bookmarkStart w:id="77" w:name="_Toc405545445"/>
      <w:bookmarkStart w:id="78" w:name="_Toc405971182"/>
      <w:r>
        <w:t xml:space="preserve">Figura </w:t>
      </w:r>
      <w:fldSimple w:instr=" SEQ Figura \* ARABIC ">
        <w:r>
          <w:rPr>
            <w:noProof/>
          </w:rPr>
          <w:t>23</w:t>
        </w:r>
      </w:fldSimple>
      <w:r>
        <w:t xml:space="preserve"> - Destinatario per esecuzione</w:t>
      </w:r>
      <w:bookmarkEnd w:id="77"/>
      <w:bookmarkEnd w:id="78"/>
    </w:p>
    <w:p w:rsidR="00700B7E" w:rsidRPr="00105EC1" w:rsidRDefault="00700B7E" w:rsidP="009A4477"/>
    <w:p w:rsidR="00700B7E" w:rsidRDefault="00700B7E" w:rsidP="00401A77">
      <w:pPr>
        <w:pStyle w:val="Sezione"/>
      </w:pPr>
      <w:bookmarkStart w:id="79" w:name="_Toc405971183"/>
      <w:bookmarkStart w:id="80" w:name="_Toc406488103"/>
      <w:r>
        <w:t xml:space="preserve">I) </w:t>
      </w:r>
      <w:bookmarkEnd w:id="79"/>
      <w:r>
        <w:t>AUTORITA’ PER ESECUZIONE</w:t>
      </w:r>
      <w:bookmarkEnd w:id="80"/>
    </w:p>
    <w:p w:rsidR="00700B7E" w:rsidRDefault="00700B7E" w:rsidP="004255BC">
      <w:pPr>
        <w:spacing w:line="240" w:lineRule="auto"/>
        <w:jc w:val="both"/>
      </w:pPr>
    </w:p>
    <w:p w:rsidR="00700B7E" w:rsidRDefault="00700B7E" w:rsidP="004255BC">
      <w:pPr>
        <w:spacing w:line="240" w:lineRule="auto"/>
        <w:jc w:val="both"/>
      </w:pPr>
      <w:r>
        <w:t xml:space="preserve">Negli elenchi della Autorità per la restituzione </w:t>
      </w:r>
      <w:r w:rsidRPr="00E95A2D">
        <w:t>devono essere presenti anche la tipologia dell’Ufficio Servizi Sociali Minorenni (cod_tipo_ufficio = “USSM”) e la voce “SNT”.</w:t>
      </w:r>
      <w:r>
        <w:t xml:space="preserve"> </w:t>
      </w:r>
    </w:p>
    <w:p w:rsidR="00700B7E" w:rsidRDefault="00700B7E" w:rsidP="00984CCE">
      <w:pPr>
        <w:spacing w:line="240" w:lineRule="auto"/>
        <w:jc w:val="both"/>
      </w:pPr>
    </w:p>
    <w:p w:rsidR="00700B7E" w:rsidRDefault="00700B7E" w:rsidP="004255BC">
      <w:pPr>
        <w:keepNext/>
        <w:spacing w:line="240" w:lineRule="auto"/>
        <w:jc w:val="both"/>
      </w:pPr>
      <w:r>
        <w:rPr>
          <w:noProof/>
          <w:lang w:eastAsia="it-IT"/>
        </w:rPr>
        <w:pict>
          <v:shape id="Immagine 10" o:spid="_x0000_i1050" type="#_x0000_t75" style="width:479.25pt;height:21pt;visibility:visible" o:bordertopcolor="#4f81bd" o:borderleftcolor="#4f81bd" o:borderbottomcolor="#4f81bd" o:borderrightcolor="#4f81bd">
            <v:imagedata r:id="rId30" o:title=""/>
            <w10:bordertop type="single" width="6"/>
            <w10:borderleft type="single" width="6"/>
            <w10:borderbottom type="single" width="6"/>
            <w10:borderright type="single" width="6"/>
          </v:shape>
        </w:pict>
      </w:r>
    </w:p>
    <w:p w:rsidR="00700B7E" w:rsidRDefault="00700B7E" w:rsidP="004255BC">
      <w:pPr>
        <w:pStyle w:val="Caption"/>
        <w:jc w:val="both"/>
      </w:pPr>
      <w:bookmarkStart w:id="81" w:name="_Toc405545446"/>
      <w:bookmarkStart w:id="82" w:name="_Toc405971184"/>
      <w:r>
        <w:t xml:space="preserve">Figura </w:t>
      </w:r>
      <w:fldSimple w:instr=" SEQ Figura \* ARABIC ">
        <w:r>
          <w:rPr>
            <w:noProof/>
          </w:rPr>
          <w:t>24</w:t>
        </w:r>
      </w:fldSimple>
      <w:r>
        <w:t xml:space="preserve"> - Autorità per la Restituzione</w:t>
      </w:r>
      <w:bookmarkEnd w:id="81"/>
      <w:bookmarkEnd w:id="82"/>
    </w:p>
    <w:p w:rsidR="00700B7E" w:rsidRDefault="00700B7E" w:rsidP="009A4477"/>
    <w:p w:rsidR="00700B7E" w:rsidRDefault="00700B7E" w:rsidP="00401A77">
      <w:pPr>
        <w:pStyle w:val="Sezione"/>
      </w:pPr>
      <w:bookmarkStart w:id="83" w:name="_Toc406488104"/>
      <w:r>
        <w:t>SELEZIONE DEL MAGISTRATO</w:t>
      </w:r>
      <w:bookmarkEnd w:id="83"/>
    </w:p>
    <w:p w:rsidR="00700B7E" w:rsidRPr="00953317" w:rsidRDefault="00700B7E" w:rsidP="009A4477"/>
    <w:p w:rsidR="00700B7E" w:rsidRDefault="00700B7E" w:rsidP="00984CCE">
      <w:pPr>
        <w:spacing w:line="240" w:lineRule="auto"/>
        <w:jc w:val="both"/>
      </w:pPr>
      <w:r>
        <w:t xml:space="preserve">La selezione per magistrato deve tener correttamente conto dell’ufficio di appartenenza. </w:t>
      </w:r>
    </w:p>
    <w:p w:rsidR="00700B7E" w:rsidRDefault="00700B7E" w:rsidP="00984CCE">
      <w:pPr>
        <w:spacing w:line="240" w:lineRule="auto"/>
        <w:jc w:val="both"/>
      </w:pPr>
      <w:r>
        <w:t>Pertanto, l’operatore della Procura presso il Tribunale per i minorenni può selezionare un magistrato associato all’ufficio della Procura presso il Tribunale per i minorenni.</w:t>
      </w:r>
    </w:p>
    <w:p w:rsidR="00700B7E" w:rsidRDefault="00700B7E" w:rsidP="00984CCE">
      <w:pPr>
        <w:spacing w:line="240" w:lineRule="auto"/>
        <w:jc w:val="both"/>
      </w:pPr>
    </w:p>
    <w:p w:rsidR="00700B7E" w:rsidRDefault="00700B7E" w:rsidP="006B2D1C">
      <w:pPr>
        <w:keepNext/>
        <w:spacing w:line="240" w:lineRule="auto"/>
        <w:jc w:val="both"/>
      </w:pPr>
      <w:r>
        <w:rPr>
          <w:noProof/>
          <w:lang w:eastAsia="it-IT"/>
        </w:rPr>
        <w:pict>
          <v:shape id="Immagine 435" o:spid="_x0000_i1051" type="#_x0000_t75" style="width:478.5pt;height:22.5pt;visibility:visible" o:bordertopcolor="#4f81bd" o:borderleftcolor="#4f81bd" o:borderbottomcolor="#4f81bd" o:borderrightcolor="#4f81bd">
            <v:imagedata r:id="rId31" o:title=""/>
            <w10:bordertop type="single" width="6"/>
            <w10:borderleft type="single" width="6"/>
            <w10:borderbottom type="single" width="6"/>
            <w10:borderright type="single" width="6"/>
          </v:shape>
        </w:pict>
      </w:r>
    </w:p>
    <w:p w:rsidR="00700B7E" w:rsidRDefault="00700B7E" w:rsidP="006B2D1C">
      <w:pPr>
        <w:pStyle w:val="Caption"/>
        <w:jc w:val="both"/>
      </w:pPr>
      <w:bookmarkStart w:id="84" w:name="_Toc405545447"/>
      <w:bookmarkStart w:id="85" w:name="_Toc405971186"/>
      <w:r>
        <w:t xml:space="preserve">Figura </w:t>
      </w:r>
      <w:fldSimple w:instr=" SEQ Figura \* ARABIC ">
        <w:r>
          <w:rPr>
            <w:noProof/>
          </w:rPr>
          <w:t>25</w:t>
        </w:r>
      </w:fldSimple>
      <w:r>
        <w:t xml:space="preserve"> -  Magistrato firmatario</w:t>
      </w:r>
      <w:bookmarkEnd w:id="84"/>
      <w:bookmarkEnd w:id="85"/>
    </w:p>
    <w:p w:rsidR="00700B7E" w:rsidRDefault="00700B7E" w:rsidP="009A4477"/>
    <w:p w:rsidR="00700B7E" w:rsidRDefault="00700B7E" w:rsidP="00401A77">
      <w:pPr>
        <w:pStyle w:val="Sezione"/>
      </w:pPr>
      <w:bookmarkStart w:id="86" w:name="_Toc406488105"/>
      <w:r>
        <w:t>ETICHETTE DETTAGLIO</w:t>
      </w:r>
      <w:bookmarkEnd w:id="86"/>
    </w:p>
    <w:p w:rsidR="00700B7E" w:rsidRDefault="00700B7E" w:rsidP="00157773"/>
    <w:p w:rsidR="00700B7E" w:rsidRDefault="00700B7E" w:rsidP="00157773">
      <w:r>
        <w:t>Inoltre, sono da modificare le etichette delle maschere di dettaglio richiamate dopo la conferma delle informazioni inserite nelle maschere di inserimento.</w:t>
      </w:r>
    </w:p>
    <w:p w:rsidR="00700B7E" w:rsidRDefault="00700B7E" w:rsidP="00157773"/>
    <w:sectPr w:rsidR="00700B7E" w:rsidSect="009D5D4E">
      <w:footerReference w:type="even" r:id="rId32"/>
      <w:footerReference w:type="default" r:id="rId33"/>
      <w:pgSz w:w="11906" w:h="16838" w:code="9"/>
      <w:pgMar w:top="1418" w:right="1134" w:bottom="1134" w:left="1134" w:header="567" w:footer="567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00B7E" w:rsidRDefault="00700B7E">
      <w:pPr>
        <w:spacing w:line="240" w:lineRule="auto"/>
      </w:pPr>
      <w:r>
        <w:separator/>
      </w:r>
    </w:p>
  </w:endnote>
  <w:endnote w:type="continuationSeparator" w:id="0">
    <w:p w:rsidR="00700B7E" w:rsidRDefault="00700B7E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altName w:val="Calibri"/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Palatino">
    <w:panose1 w:val="020406020503050203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00B7E" w:rsidRDefault="00700B7E" w:rsidP="009A447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700B7E" w:rsidRDefault="00700B7E">
    <w:pPr>
      <w:pStyle w:val="Footer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00B7E" w:rsidRDefault="00700B7E" w:rsidP="00AA0384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:rsidR="00700B7E" w:rsidRDefault="00700B7E" w:rsidP="009A4477">
    <w:pPr>
      <w:pStyle w:val="Footer"/>
      <w:ind w:right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00B7E" w:rsidRDefault="00700B7E">
      <w:pPr>
        <w:spacing w:line="240" w:lineRule="auto"/>
      </w:pPr>
      <w:r>
        <w:separator/>
      </w:r>
    </w:p>
  </w:footnote>
  <w:footnote w:type="continuationSeparator" w:id="0">
    <w:p w:rsidR="00700B7E" w:rsidRDefault="00700B7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2B3AD574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  <w:rPr>
        <w:rFonts w:cs="Times New Roman"/>
      </w:rPr>
    </w:lvl>
  </w:abstractNum>
  <w:abstractNum w:abstractNumId="1">
    <w:nsid w:val="FFFFFF7D"/>
    <w:multiLevelType w:val="singleLevel"/>
    <w:tmpl w:val="972870B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  <w:rPr>
        <w:rFonts w:cs="Times New Roman"/>
      </w:rPr>
    </w:lvl>
  </w:abstractNum>
  <w:abstractNum w:abstractNumId="2">
    <w:nsid w:val="FFFFFF7E"/>
    <w:multiLevelType w:val="singleLevel"/>
    <w:tmpl w:val="28C45C4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  <w:rPr>
        <w:rFonts w:cs="Times New Roman"/>
      </w:rPr>
    </w:lvl>
  </w:abstractNum>
  <w:abstractNum w:abstractNumId="3">
    <w:nsid w:val="FFFFFF7F"/>
    <w:multiLevelType w:val="singleLevel"/>
    <w:tmpl w:val="B78298E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  <w:rPr>
        <w:rFonts w:cs="Times New Roman"/>
      </w:rPr>
    </w:lvl>
  </w:abstractNum>
  <w:abstractNum w:abstractNumId="4">
    <w:nsid w:val="FFFFFF80"/>
    <w:multiLevelType w:val="singleLevel"/>
    <w:tmpl w:val="1A4E60C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E88E43B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818C38A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D3A0486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358C98E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9">
    <w:nsid w:val="FFFFFF89"/>
    <w:multiLevelType w:val="singleLevel"/>
    <w:tmpl w:val="4EE03D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0EA30D7"/>
    <w:multiLevelType w:val="hybridMultilevel"/>
    <w:tmpl w:val="BFF24284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1">
    <w:nsid w:val="05C76126"/>
    <w:multiLevelType w:val="hybridMultilevel"/>
    <w:tmpl w:val="B5F038E8"/>
    <w:lvl w:ilvl="0" w:tplc="6024D3AC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2">
    <w:nsid w:val="06481744"/>
    <w:multiLevelType w:val="hybridMultilevel"/>
    <w:tmpl w:val="8BD628C6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3">
    <w:nsid w:val="08F24C84"/>
    <w:multiLevelType w:val="multilevel"/>
    <w:tmpl w:val="737825A4"/>
    <w:lvl w:ilvl="0">
      <w:start w:val="18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14">
    <w:nsid w:val="0F172A92"/>
    <w:multiLevelType w:val="hybridMultilevel"/>
    <w:tmpl w:val="CE3E999E"/>
    <w:lvl w:ilvl="0" w:tplc="CCE04020">
      <w:start w:val="1"/>
      <w:numFmt w:val="bullet"/>
      <w:lvlText w:val="-"/>
      <w:lvlJc w:val="left"/>
      <w:pPr>
        <w:tabs>
          <w:tab w:val="num" w:pos="417"/>
        </w:tabs>
        <w:ind w:left="340" w:hanging="283"/>
      </w:pPr>
      <w:rPr>
        <w:rFonts w:ascii="Times New Roman" w:hAnsi="Times New Roman" w:hint="default"/>
        <w:sz w:val="24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152015AC"/>
    <w:multiLevelType w:val="hybridMultilevel"/>
    <w:tmpl w:val="1346BB4A"/>
    <w:lvl w:ilvl="0" w:tplc="10CE1AD6">
      <w:start w:val="1"/>
      <w:numFmt w:val="lowerLetter"/>
      <w:lvlText w:val="%1)"/>
      <w:lvlJc w:val="left"/>
      <w:pPr>
        <w:tabs>
          <w:tab w:val="num" w:pos="-120"/>
        </w:tabs>
        <w:ind w:left="-12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  <w:rPr>
        <w:rFonts w:cs="Times New Roman"/>
      </w:rPr>
    </w:lvl>
  </w:abstractNum>
  <w:abstractNum w:abstractNumId="16">
    <w:nsid w:val="21EE63C4"/>
    <w:multiLevelType w:val="hybridMultilevel"/>
    <w:tmpl w:val="CA860740"/>
    <w:lvl w:ilvl="0" w:tplc="6024D3A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>
    <w:nsid w:val="2297465F"/>
    <w:multiLevelType w:val="hybridMultilevel"/>
    <w:tmpl w:val="111844D0"/>
    <w:lvl w:ilvl="0" w:tplc="0410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8">
    <w:nsid w:val="2B077420"/>
    <w:multiLevelType w:val="hybridMultilevel"/>
    <w:tmpl w:val="111844D0"/>
    <w:lvl w:ilvl="0" w:tplc="0410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9">
    <w:nsid w:val="2CCD7FB4"/>
    <w:multiLevelType w:val="hybridMultilevel"/>
    <w:tmpl w:val="1B9CAB38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0">
    <w:nsid w:val="36355401"/>
    <w:multiLevelType w:val="hybridMultilevel"/>
    <w:tmpl w:val="1346BB4A"/>
    <w:lvl w:ilvl="0" w:tplc="10CE1AD6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  <w:rPr>
        <w:rFonts w:cs="Times New Roman"/>
      </w:rPr>
    </w:lvl>
  </w:abstractNum>
  <w:abstractNum w:abstractNumId="21">
    <w:nsid w:val="378F1A7A"/>
    <w:multiLevelType w:val="hybridMultilevel"/>
    <w:tmpl w:val="B5F038E8"/>
    <w:lvl w:ilvl="0" w:tplc="6024D3AC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22">
    <w:nsid w:val="3F9B6B25"/>
    <w:multiLevelType w:val="hybridMultilevel"/>
    <w:tmpl w:val="1B9CAB38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3">
    <w:nsid w:val="3FD64765"/>
    <w:multiLevelType w:val="hybridMultilevel"/>
    <w:tmpl w:val="2F121E52"/>
    <w:lvl w:ilvl="0" w:tplc="0410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24">
    <w:nsid w:val="426C703B"/>
    <w:multiLevelType w:val="hybridMultilevel"/>
    <w:tmpl w:val="1B9CAB38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5">
    <w:nsid w:val="43AA232F"/>
    <w:multiLevelType w:val="hybridMultilevel"/>
    <w:tmpl w:val="1B9CAB38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6">
    <w:nsid w:val="472F0839"/>
    <w:multiLevelType w:val="hybridMultilevel"/>
    <w:tmpl w:val="111844D0"/>
    <w:lvl w:ilvl="0" w:tplc="0410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27">
    <w:nsid w:val="4C69143C"/>
    <w:multiLevelType w:val="hybridMultilevel"/>
    <w:tmpl w:val="8BD628C6"/>
    <w:lvl w:ilvl="0" w:tplc="04100017">
      <w:start w:val="1"/>
      <w:numFmt w:val="lowerLetter"/>
      <w:lvlText w:val="%1)"/>
      <w:lvlJc w:val="left"/>
      <w:pPr>
        <w:ind w:left="36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28">
    <w:nsid w:val="4FDB489A"/>
    <w:multiLevelType w:val="hybridMultilevel"/>
    <w:tmpl w:val="B9FED2F0"/>
    <w:lvl w:ilvl="0" w:tplc="0410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29">
    <w:nsid w:val="50940FB4"/>
    <w:multiLevelType w:val="hybridMultilevel"/>
    <w:tmpl w:val="1B9CAB38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0">
    <w:nsid w:val="55904231"/>
    <w:multiLevelType w:val="hybridMultilevel"/>
    <w:tmpl w:val="B5F038E8"/>
    <w:lvl w:ilvl="0" w:tplc="6024D3AC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31">
    <w:nsid w:val="56D5695A"/>
    <w:multiLevelType w:val="hybridMultilevel"/>
    <w:tmpl w:val="111844D0"/>
    <w:lvl w:ilvl="0" w:tplc="0410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32">
    <w:nsid w:val="586304AF"/>
    <w:multiLevelType w:val="hybridMultilevel"/>
    <w:tmpl w:val="B5F038E8"/>
    <w:lvl w:ilvl="0" w:tplc="6024D3AC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33">
    <w:nsid w:val="591708AF"/>
    <w:multiLevelType w:val="hybridMultilevel"/>
    <w:tmpl w:val="D4901CF8"/>
    <w:lvl w:ilvl="0" w:tplc="04100015">
      <w:start w:val="1"/>
      <w:numFmt w:val="upperLetter"/>
      <w:lvlText w:val="%1."/>
      <w:lvlJc w:val="left"/>
      <w:pPr>
        <w:ind w:left="36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34">
    <w:nsid w:val="59391D70"/>
    <w:multiLevelType w:val="hybridMultilevel"/>
    <w:tmpl w:val="FC90B17A"/>
    <w:lvl w:ilvl="0" w:tplc="C5084B8C">
      <w:start w:val="9"/>
      <w:numFmt w:val="upperLetter"/>
      <w:lvlText w:val="%1."/>
      <w:lvlJc w:val="left"/>
      <w:pPr>
        <w:ind w:left="36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5">
    <w:nsid w:val="5B50580D"/>
    <w:multiLevelType w:val="hybridMultilevel"/>
    <w:tmpl w:val="6A581E9E"/>
    <w:lvl w:ilvl="0" w:tplc="04100017">
      <w:start w:val="1"/>
      <w:numFmt w:val="lowerLetter"/>
      <w:lvlText w:val="%1)"/>
      <w:lvlJc w:val="left"/>
      <w:pPr>
        <w:ind w:left="36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36">
    <w:nsid w:val="62F520DA"/>
    <w:multiLevelType w:val="hybridMultilevel"/>
    <w:tmpl w:val="1B9CAB38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7">
    <w:nsid w:val="634644E5"/>
    <w:multiLevelType w:val="hybridMultilevel"/>
    <w:tmpl w:val="1B9CAB38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8">
    <w:nsid w:val="65813FE7"/>
    <w:multiLevelType w:val="multilevel"/>
    <w:tmpl w:val="737825A4"/>
    <w:lvl w:ilvl="0">
      <w:start w:val="18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cs="Times New Roman"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cs="Times New Roman"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39">
    <w:nsid w:val="67CF3BDD"/>
    <w:multiLevelType w:val="hybridMultilevel"/>
    <w:tmpl w:val="B5F038E8"/>
    <w:lvl w:ilvl="0" w:tplc="6024D3AC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40">
    <w:nsid w:val="693E464C"/>
    <w:multiLevelType w:val="hybridMultilevel"/>
    <w:tmpl w:val="F710B10E"/>
    <w:lvl w:ilvl="0" w:tplc="DB76E72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1">
    <w:nsid w:val="6D663F64"/>
    <w:multiLevelType w:val="hybridMultilevel"/>
    <w:tmpl w:val="75C2FD7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2">
    <w:nsid w:val="71075DF5"/>
    <w:multiLevelType w:val="hybridMultilevel"/>
    <w:tmpl w:val="A0AC9802"/>
    <w:lvl w:ilvl="0" w:tplc="10CE1AD6">
      <w:start w:val="1"/>
      <w:numFmt w:val="lowerLetter"/>
      <w:lvlText w:val="%1)"/>
      <w:lvlJc w:val="left"/>
      <w:pPr>
        <w:tabs>
          <w:tab w:val="num" w:pos="600"/>
        </w:tabs>
        <w:ind w:left="600" w:hanging="360"/>
      </w:pPr>
      <w:rPr>
        <w:rFonts w:cs="Times New Roman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72987F6F"/>
    <w:multiLevelType w:val="hybridMultilevel"/>
    <w:tmpl w:val="1346BB4A"/>
    <w:lvl w:ilvl="0" w:tplc="10CE1AD6">
      <w:start w:val="1"/>
      <w:numFmt w:val="lowerLetter"/>
      <w:lvlText w:val="%1)"/>
      <w:lvlJc w:val="left"/>
      <w:pPr>
        <w:tabs>
          <w:tab w:val="num" w:pos="-600"/>
        </w:tabs>
        <w:ind w:left="-60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240"/>
        </w:tabs>
        <w:ind w:left="2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960"/>
        </w:tabs>
        <w:ind w:left="9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1680"/>
        </w:tabs>
        <w:ind w:left="16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2400"/>
        </w:tabs>
        <w:ind w:left="24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3840"/>
        </w:tabs>
        <w:ind w:left="38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4560"/>
        </w:tabs>
        <w:ind w:left="45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5280"/>
        </w:tabs>
        <w:ind w:left="5280" w:hanging="180"/>
      </w:pPr>
      <w:rPr>
        <w:rFonts w:cs="Times New Roman"/>
      </w:rPr>
    </w:lvl>
  </w:abstractNum>
  <w:abstractNum w:abstractNumId="44">
    <w:nsid w:val="76D064D7"/>
    <w:multiLevelType w:val="hybridMultilevel"/>
    <w:tmpl w:val="2F121E52"/>
    <w:lvl w:ilvl="0" w:tplc="0410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45">
    <w:nsid w:val="783E27C6"/>
    <w:multiLevelType w:val="hybridMultilevel"/>
    <w:tmpl w:val="111844D0"/>
    <w:lvl w:ilvl="0" w:tplc="0410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46">
    <w:nsid w:val="7C801ACA"/>
    <w:multiLevelType w:val="hybridMultilevel"/>
    <w:tmpl w:val="E7B464BE"/>
    <w:lvl w:ilvl="0" w:tplc="6024D3A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7">
    <w:nsid w:val="7DFB5E1A"/>
    <w:multiLevelType w:val="hybridMultilevel"/>
    <w:tmpl w:val="B5F038E8"/>
    <w:lvl w:ilvl="0" w:tplc="6024D3AC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48">
    <w:nsid w:val="7EF7188C"/>
    <w:multiLevelType w:val="hybridMultilevel"/>
    <w:tmpl w:val="111844D0"/>
    <w:lvl w:ilvl="0" w:tplc="0410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49">
    <w:nsid w:val="7F71755C"/>
    <w:multiLevelType w:val="hybridMultilevel"/>
    <w:tmpl w:val="89FCEE2E"/>
    <w:lvl w:ilvl="0" w:tplc="0410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num w:numId="1">
    <w:abstractNumId w:val="38"/>
  </w:num>
  <w:num w:numId="2">
    <w:abstractNumId w:val="14"/>
  </w:num>
  <w:num w:numId="3">
    <w:abstractNumId w:val="42"/>
  </w:num>
  <w:num w:numId="4">
    <w:abstractNumId w:val="15"/>
  </w:num>
  <w:num w:numId="5">
    <w:abstractNumId w:val="46"/>
  </w:num>
  <w:num w:numId="6">
    <w:abstractNumId w:val="49"/>
  </w:num>
  <w:num w:numId="7">
    <w:abstractNumId w:val="23"/>
  </w:num>
  <w:num w:numId="8">
    <w:abstractNumId w:val="28"/>
  </w:num>
  <w:num w:numId="9">
    <w:abstractNumId w:val="10"/>
  </w:num>
  <w:num w:numId="10">
    <w:abstractNumId w:val="47"/>
  </w:num>
  <w:num w:numId="11">
    <w:abstractNumId w:val="39"/>
  </w:num>
  <w:num w:numId="12">
    <w:abstractNumId w:val="30"/>
  </w:num>
  <w:num w:numId="13">
    <w:abstractNumId w:val="11"/>
  </w:num>
  <w:num w:numId="14">
    <w:abstractNumId w:val="12"/>
  </w:num>
  <w:num w:numId="15">
    <w:abstractNumId w:val="32"/>
  </w:num>
  <w:num w:numId="16">
    <w:abstractNumId w:val="21"/>
  </w:num>
  <w:num w:numId="17">
    <w:abstractNumId w:val="18"/>
  </w:num>
  <w:num w:numId="18">
    <w:abstractNumId w:val="26"/>
  </w:num>
  <w:num w:numId="19">
    <w:abstractNumId w:val="33"/>
  </w:num>
  <w:num w:numId="20">
    <w:abstractNumId w:val="36"/>
  </w:num>
  <w:num w:numId="21">
    <w:abstractNumId w:val="19"/>
  </w:num>
  <w:num w:numId="22">
    <w:abstractNumId w:val="29"/>
  </w:num>
  <w:num w:numId="23">
    <w:abstractNumId w:val="24"/>
  </w:num>
  <w:num w:numId="24">
    <w:abstractNumId w:val="37"/>
  </w:num>
  <w:num w:numId="25">
    <w:abstractNumId w:val="20"/>
  </w:num>
  <w:num w:numId="26">
    <w:abstractNumId w:val="22"/>
  </w:num>
  <w:num w:numId="27">
    <w:abstractNumId w:val="40"/>
  </w:num>
  <w:num w:numId="28">
    <w:abstractNumId w:val="16"/>
  </w:num>
  <w:num w:numId="29">
    <w:abstractNumId w:val="43"/>
  </w:num>
  <w:num w:numId="30">
    <w:abstractNumId w:val="25"/>
  </w:num>
  <w:num w:numId="31">
    <w:abstractNumId w:val="35"/>
  </w:num>
  <w:num w:numId="32">
    <w:abstractNumId w:val="45"/>
  </w:num>
  <w:num w:numId="33">
    <w:abstractNumId w:val="48"/>
  </w:num>
  <w:num w:numId="34">
    <w:abstractNumId w:val="44"/>
  </w:num>
  <w:num w:numId="35">
    <w:abstractNumId w:val="31"/>
  </w:num>
  <w:num w:numId="36">
    <w:abstractNumId w:val="17"/>
  </w:num>
  <w:num w:numId="37">
    <w:abstractNumId w:val="27"/>
  </w:num>
  <w:num w:numId="38">
    <w:abstractNumId w:val="34"/>
  </w:num>
  <w:num w:numId="39">
    <w:abstractNumId w:val="41"/>
  </w:num>
  <w:num w:numId="40">
    <w:abstractNumId w:val="8"/>
  </w:num>
  <w:num w:numId="41">
    <w:abstractNumId w:val="3"/>
  </w:num>
  <w:num w:numId="42">
    <w:abstractNumId w:val="2"/>
  </w:num>
  <w:num w:numId="43">
    <w:abstractNumId w:val="1"/>
  </w:num>
  <w:num w:numId="44">
    <w:abstractNumId w:val="0"/>
  </w:num>
  <w:num w:numId="45">
    <w:abstractNumId w:val="9"/>
  </w:num>
  <w:num w:numId="46">
    <w:abstractNumId w:val="7"/>
  </w:num>
  <w:num w:numId="47">
    <w:abstractNumId w:val="6"/>
  </w:num>
  <w:num w:numId="48">
    <w:abstractNumId w:val="5"/>
  </w:num>
  <w:num w:numId="49">
    <w:abstractNumId w:val="4"/>
  </w:num>
  <w:num w:numId="50">
    <w:abstractNumId w:val="13"/>
  </w:num>
  <w:numIdMacAtCleanup w:val="38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283"/>
  <w:doNotHyphenateCaps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docVars>
    <w:docVar w:name="WR_DATA" w:val="&lt;13.1.12.0:656778&gt;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PBi/X/M4B3y"/>
    <w:docVar w:name="WR_METADATA_KEY" w:val="5e61183c-9f26-42be-b63a-e351936a5e35"/>
  </w:docVars>
  <w:rsids>
    <w:rsidRoot w:val="00E521EB"/>
    <w:rsid w:val="00000539"/>
    <w:rsid w:val="00000FCD"/>
    <w:rsid w:val="00005687"/>
    <w:rsid w:val="00006262"/>
    <w:rsid w:val="000066BA"/>
    <w:rsid w:val="000066F2"/>
    <w:rsid w:val="00010B56"/>
    <w:rsid w:val="00013861"/>
    <w:rsid w:val="00013B43"/>
    <w:rsid w:val="000151A3"/>
    <w:rsid w:val="00015D32"/>
    <w:rsid w:val="00016557"/>
    <w:rsid w:val="0001685E"/>
    <w:rsid w:val="000203D6"/>
    <w:rsid w:val="00024F58"/>
    <w:rsid w:val="00025F55"/>
    <w:rsid w:val="000308F5"/>
    <w:rsid w:val="00031239"/>
    <w:rsid w:val="000325D6"/>
    <w:rsid w:val="00036631"/>
    <w:rsid w:val="00041B86"/>
    <w:rsid w:val="00041C52"/>
    <w:rsid w:val="00041D8B"/>
    <w:rsid w:val="0004504F"/>
    <w:rsid w:val="00045612"/>
    <w:rsid w:val="00046678"/>
    <w:rsid w:val="00046F49"/>
    <w:rsid w:val="0004742C"/>
    <w:rsid w:val="00047CC2"/>
    <w:rsid w:val="0005388E"/>
    <w:rsid w:val="00054140"/>
    <w:rsid w:val="0005730F"/>
    <w:rsid w:val="00057692"/>
    <w:rsid w:val="00062414"/>
    <w:rsid w:val="00064055"/>
    <w:rsid w:val="00064A3B"/>
    <w:rsid w:val="00066D05"/>
    <w:rsid w:val="00066D0A"/>
    <w:rsid w:val="00072FA0"/>
    <w:rsid w:val="00075C6C"/>
    <w:rsid w:val="0007689F"/>
    <w:rsid w:val="00077E90"/>
    <w:rsid w:val="00080128"/>
    <w:rsid w:val="000805C4"/>
    <w:rsid w:val="00080757"/>
    <w:rsid w:val="00081C03"/>
    <w:rsid w:val="000827E4"/>
    <w:rsid w:val="00086FA2"/>
    <w:rsid w:val="000874D9"/>
    <w:rsid w:val="00092E40"/>
    <w:rsid w:val="000944BE"/>
    <w:rsid w:val="0009576B"/>
    <w:rsid w:val="00097C5C"/>
    <w:rsid w:val="000A3091"/>
    <w:rsid w:val="000A49EA"/>
    <w:rsid w:val="000A54AD"/>
    <w:rsid w:val="000A74EF"/>
    <w:rsid w:val="000A7AC5"/>
    <w:rsid w:val="000B0836"/>
    <w:rsid w:val="000B28B5"/>
    <w:rsid w:val="000B2E59"/>
    <w:rsid w:val="000B3125"/>
    <w:rsid w:val="000B349F"/>
    <w:rsid w:val="000B4003"/>
    <w:rsid w:val="000B5A84"/>
    <w:rsid w:val="000B6FAB"/>
    <w:rsid w:val="000C2CAE"/>
    <w:rsid w:val="000C38A3"/>
    <w:rsid w:val="000C3C61"/>
    <w:rsid w:val="000C78E8"/>
    <w:rsid w:val="000D0A4D"/>
    <w:rsid w:val="000D30AF"/>
    <w:rsid w:val="000D6CA8"/>
    <w:rsid w:val="000E2CF5"/>
    <w:rsid w:val="000E44B4"/>
    <w:rsid w:val="000E450A"/>
    <w:rsid w:val="000E502A"/>
    <w:rsid w:val="000E5E21"/>
    <w:rsid w:val="000E6664"/>
    <w:rsid w:val="000E74F7"/>
    <w:rsid w:val="000E7551"/>
    <w:rsid w:val="000F0028"/>
    <w:rsid w:val="000F0C03"/>
    <w:rsid w:val="000F1267"/>
    <w:rsid w:val="000F68F0"/>
    <w:rsid w:val="000F7B4C"/>
    <w:rsid w:val="00100323"/>
    <w:rsid w:val="00101374"/>
    <w:rsid w:val="00101D74"/>
    <w:rsid w:val="00102A35"/>
    <w:rsid w:val="00104151"/>
    <w:rsid w:val="00105EC1"/>
    <w:rsid w:val="0011286D"/>
    <w:rsid w:val="00113725"/>
    <w:rsid w:val="00113C1A"/>
    <w:rsid w:val="00113E77"/>
    <w:rsid w:val="00116AFD"/>
    <w:rsid w:val="00116EE1"/>
    <w:rsid w:val="0012043A"/>
    <w:rsid w:val="0012045A"/>
    <w:rsid w:val="00122F7B"/>
    <w:rsid w:val="00124D96"/>
    <w:rsid w:val="00125C59"/>
    <w:rsid w:val="00126F22"/>
    <w:rsid w:val="00127365"/>
    <w:rsid w:val="00133A4D"/>
    <w:rsid w:val="00133D23"/>
    <w:rsid w:val="00137CF8"/>
    <w:rsid w:val="00145190"/>
    <w:rsid w:val="00145264"/>
    <w:rsid w:val="00146568"/>
    <w:rsid w:val="00146594"/>
    <w:rsid w:val="00147F26"/>
    <w:rsid w:val="00151B0F"/>
    <w:rsid w:val="00151CA0"/>
    <w:rsid w:val="0015377D"/>
    <w:rsid w:val="00157773"/>
    <w:rsid w:val="00165089"/>
    <w:rsid w:val="001708AA"/>
    <w:rsid w:val="0017121E"/>
    <w:rsid w:val="00171BF7"/>
    <w:rsid w:val="0017201B"/>
    <w:rsid w:val="00172D59"/>
    <w:rsid w:val="001731F2"/>
    <w:rsid w:val="00175B12"/>
    <w:rsid w:val="0017711E"/>
    <w:rsid w:val="00180E4A"/>
    <w:rsid w:val="00184841"/>
    <w:rsid w:val="001850C2"/>
    <w:rsid w:val="001854D7"/>
    <w:rsid w:val="00191983"/>
    <w:rsid w:val="001927E2"/>
    <w:rsid w:val="00193DEE"/>
    <w:rsid w:val="00197D05"/>
    <w:rsid w:val="001A0B4E"/>
    <w:rsid w:val="001A24B1"/>
    <w:rsid w:val="001A29E8"/>
    <w:rsid w:val="001A56F1"/>
    <w:rsid w:val="001B2E69"/>
    <w:rsid w:val="001B36FB"/>
    <w:rsid w:val="001B556C"/>
    <w:rsid w:val="001B6599"/>
    <w:rsid w:val="001B6E2D"/>
    <w:rsid w:val="001C0018"/>
    <w:rsid w:val="001C64E3"/>
    <w:rsid w:val="001D02A6"/>
    <w:rsid w:val="001D0BAA"/>
    <w:rsid w:val="001D1754"/>
    <w:rsid w:val="001D3D45"/>
    <w:rsid w:val="001D3FBF"/>
    <w:rsid w:val="001D4DBD"/>
    <w:rsid w:val="001D6894"/>
    <w:rsid w:val="001D6C82"/>
    <w:rsid w:val="001E0C5B"/>
    <w:rsid w:val="001E1099"/>
    <w:rsid w:val="001E178B"/>
    <w:rsid w:val="001E2828"/>
    <w:rsid w:val="001E3E5F"/>
    <w:rsid w:val="001E54E4"/>
    <w:rsid w:val="001E616A"/>
    <w:rsid w:val="001E67E8"/>
    <w:rsid w:val="001E6F57"/>
    <w:rsid w:val="001F0A02"/>
    <w:rsid w:val="001F29AA"/>
    <w:rsid w:val="001F29E0"/>
    <w:rsid w:val="001F482E"/>
    <w:rsid w:val="001F4A6D"/>
    <w:rsid w:val="001F6FD8"/>
    <w:rsid w:val="00202292"/>
    <w:rsid w:val="00203F91"/>
    <w:rsid w:val="002043D6"/>
    <w:rsid w:val="00205107"/>
    <w:rsid w:val="002129F2"/>
    <w:rsid w:val="00214380"/>
    <w:rsid w:val="00215381"/>
    <w:rsid w:val="00216D26"/>
    <w:rsid w:val="00217194"/>
    <w:rsid w:val="002214F7"/>
    <w:rsid w:val="00224792"/>
    <w:rsid w:val="00226ABB"/>
    <w:rsid w:val="0023023E"/>
    <w:rsid w:val="00232116"/>
    <w:rsid w:val="00232BCB"/>
    <w:rsid w:val="00236AAE"/>
    <w:rsid w:val="00236F73"/>
    <w:rsid w:val="002378D3"/>
    <w:rsid w:val="00237FD9"/>
    <w:rsid w:val="0024264E"/>
    <w:rsid w:val="00242C19"/>
    <w:rsid w:val="00243892"/>
    <w:rsid w:val="00243C33"/>
    <w:rsid w:val="002509F6"/>
    <w:rsid w:val="002533B0"/>
    <w:rsid w:val="00254557"/>
    <w:rsid w:val="002560C2"/>
    <w:rsid w:val="00256A34"/>
    <w:rsid w:val="00257AAA"/>
    <w:rsid w:val="002619BE"/>
    <w:rsid w:val="00262A9F"/>
    <w:rsid w:val="00264306"/>
    <w:rsid w:val="0026635C"/>
    <w:rsid w:val="0026793B"/>
    <w:rsid w:val="00275535"/>
    <w:rsid w:val="0027646C"/>
    <w:rsid w:val="00276528"/>
    <w:rsid w:val="00276BC9"/>
    <w:rsid w:val="00276D03"/>
    <w:rsid w:val="0028054A"/>
    <w:rsid w:val="002809CE"/>
    <w:rsid w:val="002838B8"/>
    <w:rsid w:val="00283E81"/>
    <w:rsid w:val="002844BA"/>
    <w:rsid w:val="00287376"/>
    <w:rsid w:val="002905DB"/>
    <w:rsid w:val="002925AB"/>
    <w:rsid w:val="002954A7"/>
    <w:rsid w:val="00295A37"/>
    <w:rsid w:val="00295F3F"/>
    <w:rsid w:val="00296132"/>
    <w:rsid w:val="0029672E"/>
    <w:rsid w:val="002A1E4D"/>
    <w:rsid w:val="002A570E"/>
    <w:rsid w:val="002B05AD"/>
    <w:rsid w:val="002B1C54"/>
    <w:rsid w:val="002C08D0"/>
    <w:rsid w:val="002C233F"/>
    <w:rsid w:val="002C27B6"/>
    <w:rsid w:val="002C7CCD"/>
    <w:rsid w:val="002D1B3A"/>
    <w:rsid w:val="002D24FD"/>
    <w:rsid w:val="002D347E"/>
    <w:rsid w:val="002D3831"/>
    <w:rsid w:val="002D40CF"/>
    <w:rsid w:val="002D43B9"/>
    <w:rsid w:val="002D57D4"/>
    <w:rsid w:val="002D6AF9"/>
    <w:rsid w:val="002E0FD6"/>
    <w:rsid w:val="002E11BF"/>
    <w:rsid w:val="002E6545"/>
    <w:rsid w:val="002E752D"/>
    <w:rsid w:val="002F0FE9"/>
    <w:rsid w:val="002F1334"/>
    <w:rsid w:val="002F5D86"/>
    <w:rsid w:val="002F724D"/>
    <w:rsid w:val="002F7461"/>
    <w:rsid w:val="00300815"/>
    <w:rsid w:val="00300E5C"/>
    <w:rsid w:val="00301094"/>
    <w:rsid w:val="00302EFE"/>
    <w:rsid w:val="00310733"/>
    <w:rsid w:val="0031333D"/>
    <w:rsid w:val="00316106"/>
    <w:rsid w:val="003178AD"/>
    <w:rsid w:val="00320766"/>
    <w:rsid w:val="003221E4"/>
    <w:rsid w:val="0032288D"/>
    <w:rsid w:val="00322890"/>
    <w:rsid w:val="0032487B"/>
    <w:rsid w:val="00325261"/>
    <w:rsid w:val="003272A5"/>
    <w:rsid w:val="003273B7"/>
    <w:rsid w:val="00332FBD"/>
    <w:rsid w:val="00334CF7"/>
    <w:rsid w:val="003425C7"/>
    <w:rsid w:val="0034292C"/>
    <w:rsid w:val="00342B19"/>
    <w:rsid w:val="003436DD"/>
    <w:rsid w:val="003439EF"/>
    <w:rsid w:val="00344003"/>
    <w:rsid w:val="00344D10"/>
    <w:rsid w:val="0034751C"/>
    <w:rsid w:val="00347683"/>
    <w:rsid w:val="00351C95"/>
    <w:rsid w:val="00351FED"/>
    <w:rsid w:val="00352F2D"/>
    <w:rsid w:val="00353827"/>
    <w:rsid w:val="003556D6"/>
    <w:rsid w:val="00355CDC"/>
    <w:rsid w:val="003560A1"/>
    <w:rsid w:val="00363116"/>
    <w:rsid w:val="0036315F"/>
    <w:rsid w:val="00364244"/>
    <w:rsid w:val="003650AC"/>
    <w:rsid w:val="00365702"/>
    <w:rsid w:val="00372E36"/>
    <w:rsid w:val="003737AD"/>
    <w:rsid w:val="00373C36"/>
    <w:rsid w:val="0037610D"/>
    <w:rsid w:val="00377F17"/>
    <w:rsid w:val="00382009"/>
    <w:rsid w:val="00384816"/>
    <w:rsid w:val="00384B66"/>
    <w:rsid w:val="00385EF3"/>
    <w:rsid w:val="0038633E"/>
    <w:rsid w:val="00386730"/>
    <w:rsid w:val="0038764F"/>
    <w:rsid w:val="003907D0"/>
    <w:rsid w:val="0039104A"/>
    <w:rsid w:val="00395FD6"/>
    <w:rsid w:val="003A0C50"/>
    <w:rsid w:val="003A1043"/>
    <w:rsid w:val="003A5E30"/>
    <w:rsid w:val="003A6DAD"/>
    <w:rsid w:val="003B0272"/>
    <w:rsid w:val="003B0299"/>
    <w:rsid w:val="003B0F10"/>
    <w:rsid w:val="003B104A"/>
    <w:rsid w:val="003B116B"/>
    <w:rsid w:val="003B153E"/>
    <w:rsid w:val="003B194C"/>
    <w:rsid w:val="003B2412"/>
    <w:rsid w:val="003B3CB8"/>
    <w:rsid w:val="003B4B5F"/>
    <w:rsid w:val="003C06D1"/>
    <w:rsid w:val="003C2D50"/>
    <w:rsid w:val="003C563E"/>
    <w:rsid w:val="003D0C84"/>
    <w:rsid w:val="003D1961"/>
    <w:rsid w:val="003D1C9E"/>
    <w:rsid w:val="003D33C0"/>
    <w:rsid w:val="003D5290"/>
    <w:rsid w:val="003D6BF2"/>
    <w:rsid w:val="003E121C"/>
    <w:rsid w:val="003E34BF"/>
    <w:rsid w:val="003E3A1B"/>
    <w:rsid w:val="003E3C9D"/>
    <w:rsid w:val="003E40DC"/>
    <w:rsid w:val="003E418E"/>
    <w:rsid w:val="003E4D7B"/>
    <w:rsid w:val="003E7BE3"/>
    <w:rsid w:val="003F02EA"/>
    <w:rsid w:val="003F0384"/>
    <w:rsid w:val="003F0E4A"/>
    <w:rsid w:val="003F1B03"/>
    <w:rsid w:val="003F3058"/>
    <w:rsid w:val="003F4EE5"/>
    <w:rsid w:val="003F5666"/>
    <w:rsid w:val="003F6E48"/>
    <w:rsid w:val="003F7770"/>
    <w:rsid w:val="00400A07"/>
    <w:rsid w:val="00401A77"/>
    <w:rsid w:val="00401D11"/>
    <w:rsid w:val="00401E2D"/>
    <w:rsid w:val="0040205D"/>
    <w:rsid w:val="00403DD9"/>
    <w:rsid w:val="004040AD"/>
    <w:rsid w:val="00405F72"/>
    <w:rsid w:val="00406196"/>
    <w:rsid w:val="00411310"/>
    <w:rsid w:val="00411E0D"/>
    <w:rsid w:val="00416914"/>
    <w:rsid w:val="00416BBB"/>
    <w:rsid w:val="0042222A"/>
    <w:rsid w:val="004227D0"/>
    <w:rsid w:val="00423042"/>
    <w:rsid w:val="00424F5D"/>
    <w:rsid w:val="004255BC"/>
    <w:rsid w:val="00430718"/>
    <w:rsid w:val="004311A3"/>
    <w:rsid w:val="00432372"/>
    <w:rsid w:val="00433663"/>
    <w:rsid w:val="00435444"/>
    <w:rsid w:val="00436B56"/>
    <w:rsid w:val="00437D82"/>
    <w:rsid w:val="004418CA"/>
    <w:rsid w:val="00442A48"/>
    <w:rsid w:val="00444067"/>
    <w:rsid w:val="004505C0"/>
    <w:rsid w:val="00453F26"/>
    <w:rsid w:val="0045593A"/>
    <w:rsid w:val="004569DA"/>
    <w:rsid w:val="00457D18"/>
    <w:rsid w:val="0046004F"/>
    <w:rsid w:val="004618B1"/>
    <w:rsid w:val="00461E02"/>
    <w:rsid w:val="00462092"/>
    <w:rsid w:val="00462254"/>
    <w:rsid w:val="00462568"/>
    <w:rsid w:val="0046436D"/>
    <w:rsid w:val="00465F44"/>
    <w:rsid w:val="004676EC"/>
    <w:rsid w:val="00470634"/>
    <w:rsid w:val="00471DC3"/>
    <w:rsid w:val="004776BD"/>
    <w:rsid w:val="0047781E"/>
    <w:rsid w:val="0048032B"/>
    <w:rsid w:val="004813A9"/>
    <w:rsid w:val="00483A55"/>
    <w:rsid w:val="00485BD5"/>
    <w:rsid w:val="004930FE"/>
    <w:rsid w:val="004958BD"/>
    <w:rsid w:val="00497001"/>
    <w:rsid w:val="004971EF"/>
    <w:rsid w:val="004972AB"/>
    <w:rsid w:val="00497B32"/>
    <w:rsid w:val="004A1233"/>
    <w:rsid w:val="004A25B8"/>
    <w:rsid w:val="004A371F"/>
    <w:rsid w:val="004A49C1"/>
    <w:rsid w:val="004A7592"/>
    <w:rsid w:val="004B055A"/>
    <w:rsid w:val="004B4A03"/>
    <w:rsid w:val="004B6752"/>
    <w:rsid w:val="004B7018"/>
    <w:rsid w:val="004C20F5"/>
    <w:rsid w:val="004C2F7E"/>
    <w:rsid w:val="004C4303"/>
    <w:rsid w:val="004C66C7"/>
    <w:rsid w:val="004C6773"/>
    <w:rsid w:val="004C797E"/>
    <w:rsid w:val="004D0B89"/>
    <w:rsid w:val="004D2BDD"/>
    <w:rsid w:val="004D430A"/>
    <w:rsid w:val="004D46C0"/>
    <w:rsid w:val="004D6E1C"/>
    <w:rsid w:val="004E2981"/>
    <w:rsid w:val="004E3D96"/>
    <w:rsid w:val="004E4F54"/>
    <w:rsid w:val="004F3E53"/>
    <w:rsid w:val="004F6137"/>
    <w:rsid w:val="00501495"/>
    <w:rsid w:val="005028D1"/>
    <w:rsid w:val="0051001C"/>
    <w:rsid w:val="005101CF"/>
    <w:rsid w:val="005105B1"/>
    <w:rsid w:val="00516BF2"/>
    <w:rsid w:val="00517FB8"/>
    <w:rsid w:val="005206CB"/>
    <w:rsid w:val="00520A7E"/>
    <w:rsid w:val="00521510"/>
    <w:rsid w:val="00523044"/>
    <w:rsid w:val="00523276"/>
    <w:rsid w:val="00526EE6"/>
    <w:rsid w:val="00527DD6"/>
    <w:rsid w:val="00530B3D"/>
    <w:rsid w:val="005310C4"/>
    <w:rsid w:val="005336A2"/>
    <w:rsid w:val="00533C75"/>
    <w:rsid w:val="00534094"/>
    <w:rsid w:val="00534AB7"/>
    <w:rsid w:val="00535C12"/>
    <w:rsid w:val="00536ED9"/>
    <w:rsid w:val="0053787D"/>
    <w:rsid w:val="005378E3"/>
    <w:rsid w:val="00537CFC"/>
    <w:rsid w:val="005411FE"/>
    <w:rsid w:val="00542B6B"/>
    <w:rsid w:val="00546D75"/>
    <w:rsid w:val="005507D1"/>
    <w:rsid w:val="00550A8A"/>
    <w:rsid w:val="0055134C"/>
    <w:rsid w:val="00551556"/>
    <w:rsid w:val="0055240F"/>
    <w:rsid w:val="00553CDB"/>
    <w:rsid w:val="00556EB6"/>
    <w:rsid w:val="00560179"/>
    <w:rsid w:val="005607B9"/>
    <w:rsid w:val="0056301F"/>
    <w:rsid w:val="00563B1C"/>
    <w:rsid w:val="0056459C"/>
    <w:rsid w:val="00565238"/>
    <w:rsid w:val="00565CF9"/>
    <w:rsid w:val="00565DB2"/>
    <w:rsid w:val="00573DBD"/>
    <w:rsid w:val="0057526F"/>
    <w:rsid w:val="00576BE8"/>
    <w:rsid w:val="00580350"/>
    <w:rsid w:val="00580583"/>
    <w:rsid w:val="005854FC"/>
    <w:rsid w:val="005902C7"/>
    <w:rsid w:val="00594DBF"/>
    <w:rsid w:val="00595084"/>
    <w:rsid w:val="00596587"/>
    <w:rsid w:val="0059677D"/>
    <w:rsid w:val="005A02FC"/>
    <w:rsid w:val="005A0B35"/>
    <w:rsid w:val="005A1A9C"/>
    <w:rsid w:val="005A1DEB"/>
    <w:rsid w:val="005A1ED3"/>
    <w:rsid w:val="005A5523"/>
    <w:rsid w:val="005A7A33"/>
    <w:rsid w:val="005B1281"/>
    <w:rsid w:val="005B1357"/>
    <w:rsid w:val="005B384A"/>
    <w:rsid w:val="005B7512"/>
    <w:rsid w:val="005C0B4C"/>
    <w:rsid w:val="005C17B4"/>
    <w:rsid w:val="005C1944"/>
    <w:rsid w:val="005C1C7F"/>
    <w:rsid w:val="005C2097"/>
    <w:rsid w:val="005C31D6"/>
    <w:rsid w:val="005C4398"/>
    <w:rsid w:val="005C5296"/>
    <w:rsid w:val="005C590B"/>
    <w:rsid w:val="005C77E1"/>
    <w:rsid w:val="005D25EB"/>
    <w:rsid w:val="005D31DF"/>
    <w:rsid w:val="005D35C2"/>
    <w:rsid w:val="005D4401"/>
    <w:rsid w:val="005D53B3"/>
    <w:rsid w:val="005D6D94"/>
    <w:rsid w:val="005D77A0"/>
    <w:rsid w:val="005E1065"/>
    <w:rsid w:val="005E307E"/>
    <w:rsid w:val="005E5A7C"/>
    <w:rsid w:val="005E6A14"/>
    <w:rsid w:val="005F050D"/>
    <w:rsid w:val="005F0ACB"/>
    <w:rsid w:val="005F0BEC"/>
    <w:rsid w:val="005F16B0"/>
    <w:rsid w:val="005F29E1"/>
    <w:rsid w:val="005F2BFE"/>
    <w:rsid w:val="006001E2"/>
    <w:rsid w:val="0060339B"/>
    <w:rsid w:val="006063ED"/>
    <w:rsid w:val="006064A5"/>
    <w:rsid w:val="006071FD"/>
    <w:rsid w:val="00607709"/>
    <w:rsid w:val="006111DB"/>
    <w:rsid w:val="00614680"/>
    <w:rsid w:val="00614CBA"/>
    <w:rsid w:val="00614DEF"/>
    <w:rsid w:val="00615890"/>
    <w:rsid w:val="00616460"/>
    <w:rsid w:val="006164D5"/>
    <w:rsid w:val="00622C58"/>
    <w:rsid w:val="00622C71"/>
    <w:rsid w:val="00626A01"/>
    <w:rsid w:val="006306A5"/>
    <w:rsid w:val="00631A7A"/>
    <w:rsid w:val="00631B46"/>
    <w:rsid w:val="00633A24"/>
    <w:rsid w:val="006344E2"/>
    <w:rsid w:val="006369A5"/>
    <w:rsid w:val="00641AD2"/>
    <w:rsid w:val="00645864"/>
    <w:rsid w:val="0064593D"/>
    <w:rsid w:val="00645C8E"/>
    <w:rsid w:val="0064726B"/>
    <w:rsid w:val="00650FCC"/>
    <w:rsid w:val="006532BB"/>
    <w:rsid w:val="00653F0F"/>
    <w:rsid w:val="00654E1C"/>
    <w:rsid w:val="00655734"/>
    <w:rsid w:val="006617CB"/>
    <w:rsid w:val="00661C1E"/>
    <w:rsid w:val="0066288B"/>
    <w:rsid w:val="00663DC5"/>
    <w:rsid w:val="0066552C"/>
    <w:rsid w:val="006664FD"/>
    <w:rsid w:val="00666BC9"/>
    <w:rsid w:val="00673444"/>
    <w:rsid w:val="00673A9B"/>
    <w:rsid w:val="00683E8B"/>
    <w:rsid w:val="00684154"/>
    <w:rsid w:val="00684ED0"/>
    <w:rsid w:val="00684F2B"/>
    <w:rsid w:val="00685C1B"/>
    <w:rsid w:val="006861C5"/>
    <w:rsid w:val="0068695F"/>
    <w:rsid w:val="00691211"/>
    <w:rsid w:val="00692C78"/>
    <w:rsid w:val="00693539"/>
    <w:rsid w:val="006959B8"/>
    <w:rsid w:val="00695FF2"/>
    <w:rsid w:val="006A0DF2"/>
    <w:rsid w:val="006A1AF9"/>
    <w:rsid w:val="006A2D0A"/>
    <w:rsid w:val="006A4A09"/>
    <w:rsid w:val="006A5B22"/>
    <w:rsid w:val="006A612E"/>
    <w:rsid w:val="006A73BB"/>
    <w:rsid w:val="006A7E58"/>
    <w:rsid w:val="006B27C8"/>
    <w:rsid w:val="006B2D1C"/>
    <w:rsid w:val="006B31EA"/>
    <w:rsid w:val="006B3E68"/>
    <w:rsid w:val="006B591E"/>
    <w:rsid w:val="006C1AED"/>
    <w:rsid w:val="006C4737"/>
    <w:rsid w:val="006C5B87"/>
    <w:rsid w:val="006C5BB4"/>
    <w:rsid w:val="006C7ABE"/>
    <w:rsid w:val="006C7AEA"/>
    <w:rsid w:val="006D0043"/>
    <w:rsid w:val="006D0852"/>
    <w:rsid w:val="006D2942"/>
    <w:rsid w:val="006D3027"/>
    <w:rsid w:val="006D4B64"/>
    <w:rsid w:val="006D6890"/>
    <w:rsid w:val="006D6A3E"/>
    <w:rsid w:val="006D6DE9"/>
    <w:rsid w:val="006E00DC"/>
    <w:rsid w:val="006E1007"/>
    <w:rsid w:val="006E3770"/>
    <w:rsid w:val="006E5126"/>
    <w:rsid w:val="006E64F3"/>
    <w:rsid w:val="006F114B"/>
    <w:rsid w:val="006F5BDB"/>
    <w:rsid w:val="006F614D"/>
    <w:rsid w:val="006F74E6"/>
    <w:rsid w:val="006F7A19"/>
    <w:rsid w:val="007009C8"/>
    <w:rsid w:val="00700B7E"/>
    <w:rsid w:val="00701925"/>
    <w:rsid w:val="0070230F"/>
    <w:rsid w:val="007029A3"/>
    <w:rsid w:val="00703BC4"/>
    <w:rsid w:val="007045BD"/>
    <w:rsid w:val="007060B9"/>
    <w:rsid w:val="007102F6"/>
    <w:rsid w:val="00712531"/>
    <w:rsid w:val="00713EF9"/>
    <w:rsid w:val="00715310"/>
    <w:rsid w:val="00716E50"/>
    <w:rsid w:val="0072174D"/>
    <w:rsid w:val="00724F2D"/>
    <w:rsid w:val="00725346"/>
    <w:rsid w:val="00730664"/>
    <w:rsid w:val="00732DEB"/>
    <w:rsid w:val="00733815"/>
    <w:rsid w:val="00734D17"/>
    <w:rsid w:val="0073570F"/>
    <w:rsid w:val="00741015"/>
    <w:rsid w:val="007412C9"/>
    <w:rsid w:val="00741670"/>
    <w:rsid w:val="007463CC"/>
    <w:rsid w:val="007473E7"/>
    <w:rsid w:val="007474D3"/>
    <w:rsid w:val="00750135"/>
    <w:rsid w:val="007522A4"/>
    <w:rsid w:val="00754D04"/>
    <w:rsid w:val="007552A2"/>
    <w:rsid w:val="007554C3"/>
    <w:rsid w:val="00760157"/>
    <w:rsid w:val="0076613A"/>
    <w:rsid w:val="00766EBC"/>
    <w:rsid w:val="007675DE"/>
    <w:rsid w:val="00770384"/>
    <w:rsid w:val="00773F80"/>
    <w:rsid w:val="00776724"/>
    <w:rsid w:val="00777058"/>
    <w:rsid w:val="00777415"/>
    <w:rsid w:val="007775EE"/>
    <w:rsid w:val="00777942"/>
    <w:rsid w:val="00777D2B"/>
    <w:rsid w:val="0078009A"/>
    <w:rsid w:val="00781942"/>
    <w:rsid w:val="007826EC"/>
    <w:rsid w:val="007845E9"/>
    <w:rsid w:val="007879AC"/>
    <w:rsid w:val="0079163F"/>
    <w:rsid w:val="0079262D"/>
    <w:rsid w:val="00794988"/>
    <w:rsid w:val="00796B9B"/>
    <w:rsid w:val="007A0CAB"/>
    <w:rsid w:val="007A2BB1"/>
    <w:rsid w:val="007A2BC5"/>
    <w:rsid w:val="007A58DD"/>
    <w:rsid w:val="007A5B0E"/>
    <w:rsid w:val="007B1D45"/>
    <w:rsid w:val="007B50D8"/>
    <w:rsid w:val="007B5388"/>
    <w:rsid w:val="007B6BCB"/>
    <w:rsid w:val="007B6D64"/>
    <w:rsid w:val="007B6F5B"/>
    <w:rsid w:val="007B7D0E"/>
    <w:rsid w:val="007C0608"/>
    <w:rsid w:val="007C1B36"/>
    <w:rsid w:val="007C27A6"/>
    <w:rsid w:val="007C32F5"/>
    <w:rsid w:val="007C394C"/>
    <w:rsid w:val="007C515E"/>
    <w:rsid w:val="007C5928"/>
    <w:rsid w:val="007D0D6A"/>
    <w:rsid w:val="007D1476"/>
    <w:rsid w:val="007D347E"/>
    <w:rsid w:val="007D65F9"/>
    <w:rsid w:val="007E1116"/>
    <w:rsid w:val="007E19DB"/>
    <w:rsid w:val="007E1B8D"/>
    <w:rsid w:val="007E3164"/>
    <w:rsid w:val="007E39E2"/>
    <w:rsid w:val="007E45BF"/>
    <w:rsid w:val="007E6AC4"/>
    <w:rsid w:val="007F05D2"/>
    <w:rsid w:val="007F0D92"/>
    <w:rsid w:val="007F37F8"/>
    <w:rsid w:val="007F430A"/>
    <w:rsid w:val="007F4DB1"/>
    <w:rsid w:val="007F5662"/>
    <w:rsid w:val="00800503"/>
    <w:rsid w:val="008027D1"/>
    <w:rsid w:val="008077B8"/>
    <w:rsid w:val="0081044C"/>
    <w:rsid w:val="00810C83"/>
    <w:rsid w:val="008110BA"/>
    <w:rsid w:val="00811439"/>
    <w:rsid w:val="00811C62"/>
    <w:rsid w:val="00813253"/>
    <w:rsid w:val="00815120"/>
    <w:rsid w:val="00815658"/>
    <w:rsid w:val="00824348"/>
    <w:rsid w:val="008269B3"/>
    <w:rsid w:val="00827216"/>
    <w:rsid w:val="00827317"/>
    <w:rsid w:val="0082736A"/>
    <w:rsid w:val="008305DC"/>
    <w:rsid w:val="00835EE4"/>
    <w:rsid w:val="00836E2A"/>
    <w:rsid w:val="00842311"/>
    <w:rsid w:val="008479C6"/>
    <w:rsid w:val="00847AD2"/>
    <w:rsid w:val="0085425F"/>
    <w:rsid w:val="00854E74"/>
    <w:rsid w:val="00854F26"/>
    <w:rsid w:val="00855507"/>
    <w:rsid w:val="0085571F"/>
    <w:rsid w:val="00856273"/>
    <w:rsid w:val="00856EC4"/>
    <w:rsid w:val="008571B3"/>
    <w:rsid w:val="00857F62"/>
    <w:rsid w:val="00860A03"/>
    <w:rsid w:val="00861702"/>
    <w:rsid w:val="00862056"/>
    <w:rsid w:val="008622B5"/>
    <w:rsid w:val="008634A4"/>
    <w:rsid w:val="00867353"/>
    <w:rsid w:val="008723B2"/>
    <w:rsid w:val="0087259B"/>
    <w:rsid w:val="00873337"/>
    <w:rsid w:val="008753AF"/>
    <w:rsid w:val="008808BD"/>
    <w:rsid w:val="00881814"/>
    <w:rsid w:val="00881C49"/>
    <w:rsid w:val="00882242"/>
    <w:rsid w:val="008839E3"/>
    <w:rsid w:val="00886290"/>
    <w:rsid w:val="00887765"/>
    <w:rsid w:val="008924F3"/>
    <w:rsid w:val="00892A8D"/>
    <w:rsid w:val="0089333C"/>
    <w:rsid w:val="00894181"/>
    <w:rsid w:val="00894958"/>
    <w:rsid w:val="00894E68"/>
    <w:rsid w:val="008970FD"/>
    <w:rsid w:val="00897928"/>
    <w:rsid w:val="008A1DEC"/>
    <w:rsid w:val="008A427C"/>
    <w:rsid w:val="008A456C"/>
    <w:rsid w:val="008A6F50"/>
    <w:rsid w:val="008B0E7D"/>
    <w:rsid w:val="008B3BB3"/>
    <w:rsid w:val="008B3DEC"/>
    <w:rsid w:val="008B3E48"/>
    <w:rsid w:val="008B6FC5"/>
    <w:rsid w:val="008B7080"/>
    <w:rsid w:val="008C0A03"/>
    <w:rsid w:val="008C1AEF"/>
    <w:rsid w:val="008C3635"/>
    <w:rsid w:val="008C4EB3"/>
    <w:rsid w:val="008D2B09"/>
    <w:rsid w:val="008D43B7"/>
    <w:rsid w:val="008D69E0"/>
    <w:rsid w:val="008D6FDA"/>
    <w:rsid w:val="008E0B1C"/>
    <w:rsid w:val="008E283F"/>
    <w:rsid w:val="008E754E"/>
    <w:rsid w:val="008F1A12"/>
    <w:rsid w:val="008F1CB6"/>
    <w:rsid w:val="008F202A"/>
    <w:rsid w:val="008F66F9"/>
    <w:rsid w:val="00901E25"/>
    <w:rsid w:val="009040CE"/>
    <w:rsid w:val="00904421"/>
    <w:rsid w:val="009044E8"/>
    <w:rsid w:val="00905960"/>
    <w:rsid w:val="00910263"/>
    <w:rsid w:val="00911694"/>
    <w:rsid w:val="00911707"/>
    <w:rsid w:val="00911DEC"/>
    <w:rsid w:val="009167F0"/>
    <w:rsid w:val="00921EDF"/>
    <w:rsid w:val="009226B0"/>
    <w:rsid w:val="009239F2"/>
    <w:rsid w:val="00924672"/>
    <w:rsid w:val="00924BCE"/>
    <w:rsid w:val="009251CD"/>
    <w:rsid w:val="00925DE8"/>
    <w:rsid w:val="00927DF4"/>
    <w:rsid w:val="00931032"/>
    <w:rsid w:val="009376EA"/>
    <w:rsid w:val="0093787E"/>
    <w:rsid w:val="00937C73"/>
    <w:rsid w:val="00947881"/>
    <w:rsid w:val="0095015C"/>
    <w:rsid w:val="00952E6B"/>
    <w:rsid w:val="00953317"/>
    <w:rsid w:val="00954B91"/>
    <w:rsid w:val="0095609F"/>
    <w:rsid w:val="00963801"/>
    <w:rsid w:val="00966DAC"/>
    <w:rsid w:val="00967BCA"/>
    <w:rsid w:val="00970F1A"/>
    <w:rsid w:val="00971F46"/>
    <w:rsid w:val="00972395"/>
    <w:rsid w:val="00973218"/>
    <w:rsid w:val="0097483C"/>
    <w:rsid w:val="00975AC9"/>
    <w:rsid w:val="009771F1"/>
    <w:rsid w:val="009803CB"/>
    <w:rsid w:val="00981EBB"/>
    <w:rsid w:val="00982752"/>
    <w:rsid w:val="00983D8C"/>
    <w:rsid w:val="00984483"/>
    <w:rsid w:val="00984CCE"/>
    <w:rsid w:val="009866B2"/>
    <w:rsid w:val="00986873"/>
    <w:rsid w:val="009873D2"/>
    <w:rsid w:val="00990260"/>
    <w:rsid w:val="00990282"/>
    <w:rsid w:val="00991AB4"/>
    <w:rsid w:val="0099373E"/>
    <w:rsid w:val="009939EF"/>
    <w:rsid w:val="00993F42"/>
    <w:rsid w:val="009979D7"/>
    <w:rsid w:val="009A0232"/>
    <w:rsid w:val="009A1ABE"/>
    <w:rsid w:val="009A1D19"/>
    <w:rsid w:val="009A34B6"/>
    <w:rsid w:val="009A4477"/>
    <w:rsid w:val="009A4874"/>
    <w:rsid w:val="009A50EB"/>
    <w:rsid w:val="009B037D"/>
    <w:rsid w:val="009B06BE"/>
    <w:rsid w:val="009B1394"/>
    <w:rsid w:val="009B3B16"/>
    <w:rsid w:val="009C77D8"/>
    <w:rsid w:val="009D1ADD"/>
    <w:rsid w:val="009D4AD1"/>
    <w:rsid w:val="009D5311"/>
    <w:rsid w:val="009D5D4E"/>
    <w:rsid w:val="009D723C"/>
    <w:rsid w:val="009D7A23"/>
    <w:rsid w:val="009D7CD5"/>
    <w:rsid w:val="009E0374"/>
    <w:rsid w:val="009E0A94"/>
    <w:rsid w:val="009E2FB1"/>
    <w:rsid w:val="009E5692"/>
    <w:rsid w:val="009E5E60"/>
    <w:rsid w:val="009F0ABC"/>
    <w:rsid w:val="009F1C32"/>
    <w:rsid w:val="009F4FD4"/>
    <w:rsid w:val="009F5891"/>
    <w:rsid w:val="009F5909"/>
    <w:rsid w:val="00A00F0A"/>
    <w:rsid w:val="00A01D15"/>
    <w:rsid w:val="00A02575"/>
    <w:rsid w:val="00A030FD"/>
    <w:rsid w:val="00A03A17"/>
    <w:rsid w:val="00A03C55"/>
    <w:rsid w:val="00A04E85"/>
    <w:rsid w:val="00A06414"/>
    <w:rsid w:val="00A07B89"/>
    <w:rsid w:val="00A11ACD"/>
    <w:rsid w:val="00A12D8C"/>
    <w:rsid w:val="00A13476"/>
    <w:rsid w:val="00A141D8"/>
    <w:rsid w:val="00A14B2E"/>
    <w:rsid w:val="00A15BAE"/>
    <w:rsid w:val="00A17C64"/>
    <w:rsid w:val="00A20DC8"/>
    <w:rsid w:val="00A23C83"/>
    <w:rsid w:val="00A24348"/>
    <w:rsid w:val="00A24F2D"/>
    <w:rsid w:val="00A322F6"/>
    <w:rsid w:val="00A3273A"/>
    <w:rsid w:val="00A338D1"/>
    <w:rsid w:val="00A367F5"/>
    <w:rsid w:val="00A41137"/>
    <w:rsid w:val="00A41986"/>
    <w:rsid w:val="00A44151"/>
    <w:rsid w:val="00A45BBF"/>
    <w:rsid w:val="00A4602D"/>
    <w:rsid w:val="00A508CC"/>
    <w:rsid w:val="00A5149A"/>
    <w:rsid w:val="00A536CC"/>
    <w:rsid w:val="00A53CEE"/>
    <w:rsid w:val="00A5589E"/>
    <w:rsid w:val="00A55BFF"/>
    <w:rsid w:val="00A6179B"/>
    <w:rsid w:val="00A6228B"/>
    <w:rsid w:val="00A62B8F"/>
    <w:rsid w:val="00A65E0D"/>
    <w:rsid w:val="00A669B1"/>
    <w:rsid w:val="00A6783C"/>
    <w:rsid w:val="00A678DD"/>
    <w:rsid w:val="00A71511"/>
    <w:rsid w:val="00A71AC6"/>
    <w:rsid w:val="00A71FAF"/>
    <w:rsid w:val="00A75717"/>
    <w:rsid w:val="00A75CA9"/>
    <w:rsid w:val="00A7694B"/>
    <w:rsid w:val="00A80697"/>
    <w:rsid w:val="00A80EAB"/>
    <w:rsid w:val="00A81020"/>
    <w:rsid w:val="00A83AB4"/>
    <w:rsid w:val="00A8518F"/>
    <w:rsid w:val="00A87873"/>
    <w:rsid w:val="00A923DB"/>
    <w:rsid w:val="00A933F4"/>
    <w:rsid w:val="00A93736"/>
    <w:rsid w:val="00A951E3"/>
    <w:rsid w:val="00A958E7"/>
    <w:rsid w:val="00A96580"/>
    <w:rsid w:val="00AA0384"/>
    <w:rsid w:val="00AA0C5E"/>
    <w:rsid w:val="00AA1DCB"/>
    <w:rsid w:val="00AA211F"/>
    <w:rsid w:val="00AA4514"/>
    <w:rsid w:val="00AA6566"/>
    <w:rsid w:val="00AB0702"/>
    <w:rsid w:val="00AB145F"/>
    <w:rsid w:val="00AB3725"/>
    <w:rsid w:val="00AB3A56"/>
    <w:rsid w:val="00AB492F"/>
    <w:rsid w:val="00AB4946"/>
    <w:rsid w:val="00AC0045"/>
    <w:rsid w:val="00AC18D9"/>
    <w:rsid w:val="00AC3A4D"/>
    <w:rsid w:val="00AC3FCF"/>
    <w:rsid w:val="00AC6EA0"/>
    <w:rsid w:val="00AD0459"/>
    <w:rsid w:val="00AD2AA1"/>
    <w:rsid w:val="00AD7F93"/>
    <w:rsid w:val="00AE0464"/>
    <w:rsid w:val="00AE0A29"/>
    <w:rsid w:val="00AE0F7F"/>
    <w:rsid w:val="00AE18F6"/>
    <w:rsid w:val="00AE1DB0"/>
    <w:rsid w:val="00AE2F57"/>
    <w:rsid w:val="00AE51BF"/>
    <w:rsid w:val="00AE5D34"/>
    <w:rsid w:val="00AF208D"/>
    <w:rsid w:val="00AF4882"/>
    <w:rsid w:val="00AF6246"/>
    <w:rsid w:val="00AF6867"/>
    <w:rsid w:val="00AF7364"/>
    <w:rsid w:val="00B00627"/>
    <w:rsid w:val="00B03136"/>
    <w:rsid w:val="00B0507E"/>
    <w:rsid w:val="00B05307"/>
    <w:rsid w:val="00B063F0"/>
    <w:rsid w:val="00B11561"/>
    <w:rsid w:val="00B13448"/>
    <w:rsid w:val="00B151C5"/>
    <w:rsid w:val="00B155B1"/>
    <w:rsid w:val="00B156B5"/>
    <w:rsid w:val="00B16D67"/>
    <w:rsid w:val="00B1715F"/>
    <w:rsid w:val="00B17C43"/>
    <w:rsid w:val="00B23D5A"/>
    <w:rsid w:val="00B263C8"/>
    <w:rsid w:val="00B3112E"/>
    <w:rsid w:val="00B34270"/>
    <w:rsid w:val="00B3477A"/>
    <w:rsid w:val="00B37EA4"/>
    <w:rsid w:val="00B4146F"/>
    <w:rsid w:val="00B43B71"/>
    <w:rsid w:val="00B43E41"/>
    <w:rsid w:val="00B45264"/>
    <w:rsid w:val="00B47ED5"/>
    <w:rsid w:val="00B52087"/>
    <w:rsid w:val="00B54173"/>
    <w:rsid w:val="00B54BE1"/>
    <w:rsid w:val="00B54FF1"/>
    <w:rsid w:val="00B56E04"/>
    <w:rsid w:val="00B605F1"/>
    <w:rsid w:val="00B60C56"/>
    <w:rsid w:val="00B61F58"/>
    <w:rsid w:val="00B624CA"/>
    <w:rsid w:val="00B633A0"/>
    <w:rsid w:val="00B6379B"/>
    <w:rsid w:val="00B63D8D"/>
    <w:rsid w:val="00B645AF"/>
    <w:rsid w:val="00B64A5B"/>
    <w:rsid w:val="00B65500"/>
    <w:rsid w:val="00B6567C"/>
    <w:rsid w:val="00B662FE"/>
    <w:rsid w:val="00B67F2F"/>
    <w:rsid w:val="00B724F8"/>
    <w:rsid w:val="00B7274C"/>
    <w:rsid w:val="00B738CF"/>
    <w:rsid w:val="00B761BD"/>
    <w:rsid w:val="00B762D6"/>
    <w:rsid w:val="00B777CF"/>
    <w:rsid w:val="00B77E9A"/>
    <w:rsid w:val="00B8046B"/>
    <w:rsid w:val="00B819D4"/>
    <w:rsid w:val="00B82961"/>
    <w:rsid w:val="00B84E8A"/>
    <w:rsid w:val="00B852DA"/>
    <w:rsid w:val="00B87931"/>
    <w:rsid w:val="00B8796E"/>
    <w:rsid w:val="00B90260"/>
    <w:rsid w:val="00B91395"/>
    <w:rsid w:val="00B9173A"/>
    <w:rsid w:val="00B92471"/>
    <w:rsid w:val="00B952D4"/>
    <w:rsid w:val="00B95C50"/>
    <w:rsid w:val="00B96A9E"/>
    <w:rsid w:val="00B96B40"/>
    <w:rsid w:val="00BA1CF7"/>
    <w:rsid w:val="00BA1DEF"/>
    <w:rsid w:val="00BA1EA8"/>
    <w:rsid w:val="00BA279D"/>
    <w:rsid w:val="00BA5147"/>
    <w:rsid w:val="00BB1AB1"/>
    <w:rsid w:val="00BB2B79"/>
    <w:rsid w:val="00BB490E"/>
    <w:rsid w:val="00BB5ECF"/>
    <w:rsid w:val="00BB6510"/>
    <w:rsid w:val="00BB68BB"/>
    <w:rsid w:val="00BC3264"/>
    <w:rsid w:val="00BC3C74"/>
    <w:rsid w:val="00BC49D4"/>
    <w:rsid w:val="00BC76AD"/>
    <w:rsid w:val="00BD0381"/>
    <w:rsid w:val="00BD0875"/>
    <w:rsid w:val="00BD1D49"/>
    <w:rsid w:val="00BD1DA6"/>
    <w:rsid w:val="00BD22F2"/>
    <w:rsid w:val="00BD54DA"/>
    <w:rsid w:val="00BD69FA"/>
    <w:rsid w:val="00BE01D2"/>
    <w:rsid w:val="00BE0211"/>
    <w:rsid w:val="00BE5C23"/>
    <w:rsid w:val="00BE7999"/>
    <w:rsid w:val="00BF105A"/>
    <w:rsid w:val="00BF3164"/>
    <w:rsid w:val="00BF66E4"/>
    <w:rsid w:val="00BF70F8"/>
    <w:rsid w:val="00BF72F8"/>
    <w:rsid w:val="00BF7339"/>
    <w:rsid w:val="00C014A0"/>
    <w:rsid w:val="00C036E8"/>
    <w:rsid w:val="00C038A0"/>
    <w:rsid w:val="00C03A77"/>
    <w:rsid w:val="00C11C98"/>
    <w:rsid w:val="00C13B08"/>
    <w:rsid w:val="00C1442C"/>
    <w:rsid w:val="00C14959"/>
    <w:rsid w:val="00C2172D"/>
    <w:rsid w:val="00C27592"/>
    <w:rsid w:val="00C27F6B"/>
    <w:rsid w:val="00C304C8"/>
    <w:rsid w:val="00C3283D"/>
    <w:rsid w:val="00C32AA7"/>
    <w:rsid w:val="00C331E5"/>
    <w:rsid w:val="00C365D1"/>
    <w:rsid w:val="00C40C5C"/>
    <w:rsid w:val="00C4184F"/>
    <w:rsid w:val="00C41CCE"/>
    <w:rsid w:val="00C435C4"/>
    <w:rsid w:val="00C454BE"/>
    <w:rsid w:val="00C45BE2"/>
    <w:rsid w:val="00C46F54"/>
    <w:rsid w:val="00C47D7F"/>
    <w:rsid w:val="00C548EF"/>
    <w:rsid w:val="00C562E0"/>
    <w:rsid w:val="00C56445"/>
    <w:rsid w:val="00C61CD7"/>
    <w:rsid w:val="00C63FA1"/>
    <w:rsid w:val="00C657E4"/>
    <w:rsid w:val="00C65F9F"/>
    <w:rsid w:val="00C66829"/>
    <w:rsid w:val="00C67DA4"/>
    <w:rsid w:val="00C7057D"/>
    <w:rsid w:val="00C71016"/>
    <w:rsid w:val="00C72D79"/>
    <w:rsid w:val="00C730FD"/>
    <w:rsid w:val="00C754FA"/>
    <w:rsid w:val="00C75573"/>
    <w:rsid w:val="00C75A1C"/>
    <w:rsid w:val="00C75BA9"/>
    <w:rsid w:val="00C76DF4"/>
    <w:rsid w:val="00C8085D"/>
    <w:rsid w:val="00C81712"/>
    <w:rsid w:val="00C82387"/>
    <w:rsid w:val="00C82C5A"/>
    <w:rsid w:val="00C82D64"/>
    <w:rsid w:val="00C83064"/>
    <w:rsid w:val="00C8481B"/>
    <w:rsid w:val="00C8539D"/>
    <w:rsid w:val="00C86810"/>
    <w:rsid w:val="00C92A19"/>
    <w:rsid w:val="00C92ABE"/>
    <w:rsid w:val="00CA053E"/>
    <w:rsid w:val="00CA3B5A"/>
    <w:rsid w:val="00CA5651"/>
    <w:rsid w:val="00CA65BA"/>
    <w:rsid w:val="00CB045E"/>
    <w:rsid w:val="00CB2866"/>
    <w:rsid w:val="00CB37E6"/>
    <w:rsid w:val="00CB58C2"/>
    <w:rsid w:val="00CB6396"/>
    <w:rsid w:val="00CB72FA"/>
    <w:rsid w:val="00CB7F4D"/>
    <w:rsid w:val="00CC00AF"/>
    <w:rsid w:val="00CC0C65"/>
    <w:rsid w:val="00CC1A8E"/>
    <w:rsid w:val="00CC1D6F"/>
    <w:rsid w:val="00CC24F4"/>
    <w:rsid w:val="00CC37B9"/>
    <w:rsid w:val="00CC4F8F"/>
    <w:rsid w:val="00CC693D"/>
    <w:rsid w:val="00CD1EFD"/>
    <w:rsid w:val="00CD64FA"/>
    <w:rsid w:val="00CD7D6F"/>
    <w:rsid w:val="00CE19F3"/>
    <w:rsid w:val="00CE66A5"/>
    <w:rsid w:val="00CE68A1"/>
    <w:rsid w:val="00CE6DF9"/>
    <w:rsid w:val="00CF0C64"/>
    <w:rsid w:val="00CF25A9"/>
    <w:rsid w:val="00CF270D"/>
    <w:rsid w:val="00CF328A"/>
    <w:rsid w:val="00CF516D"/>
    <w:rsid w:val="00CF57F8"/>
    <w:rsid w:val="00D0040B"/>
    <w:rsid w:val="00D01FA1"/>
    <w:rsid w:val="00D030AD"/>
    <w:rsid w:val="00D055C2"/>
    <w:rsid w:val="00D05736"/>
    <w:rsid w:val="00D06CFD"/>
    <w:rsid w:val="00D1480B"/>
    <w:rsid w:val="00D160B9"/>
    <w:rsid w:val="00D17D12"/>
    <w:rsid w:val="00D221D3"/>
    <w:rsid w:val="00D25795"/>
    <w:rsid w:val="00D27060"/>
    <w:rsid w:val="00D270AF"/>
    <w:rsid w:val="00D27223"/>
    <w:rsid w:val="00D27E4C"/>
    <w:rsid w:val="00D27ECC"/>
    <w:rsid w:val="00D308C9"/>
    <w:rsid w:val="00D33C21"/>
    <w:rsid w:val="00D3767F"/>
    <w:rsid w:val="00D417EE"/>
    <w:rsid w:val="00D41891"/>
    <w:rsid w:val="00D41B51"/>
    <w:rsid w:val="00D42153"/>
    <w:rsid w:val="00D426F8"/>
    <w:rsid w:val="00D4281A"/>
    <w:rsid w:val="00D4357C"/>
    <w:rsid w:val="00D4376B"/>
    <w:rsid w:val="00D43D8A"/>
    <w:rsid w:val="00D43F7F"/>
    <w:rsid w:val="00D45021"/>
    <w:rsid w:val="00D4671F"/>
    <w:rsid w:val="00D47A20"/>
    <w:rsid w:val="00D47C91"/>
    <w:rsid w:val="00D47F16"/>
    <w:rsid w:val="00D50AE2"/>
    <w:rsid w:val="00D51528"/>
    <w:rsid w:val="00D52163"/>
    <w:rsid w:val="00D5393E"/>
    <w:rsid w:val="00D57000"/>
    <w:rsid w:val="00D5756D"/>
    <w:rsid w:val="00D606C9"/>
    <w:rsid w:val="00D61B1F"/>
    <w:rsid w:val="00D62843"/>
    <w:rsid w:val="00D62916"/>
    <w:rsid w:val="00D65AA1"/>
    <w:rsid w:val="00D6788F"/>
    <w:rsid w:val="00D70210"/>
    <w:rsid w:val="00D70523"/>
    <w:rsid w:val="00D70BE2"/>
    <w:rsid w:val="00D740C2"/>
    <w:rsid w:val="00D76018"/>
    <w:rsid w:val="00D76E1B"/>
    <w:rsid w:val="00D81532"/>
    <w:rsid w:val="00D828BF"/>
    <w:rsid w:val="00D8397A"/>
    <w:rsid w:val="00D84F3D"/>
    <w:rsid w:val="00D8520C"/>
    <w:rsid w:val="00D8552F"/>
    <w:rsid w:val="00D8747D"/>
    <w:rsid w:val="00D9260A"/>
    <w:rsid w:val="00D979D9"/>
    <w:rsid w:val="00DA0FA5"/>
    <w:rsid w:val="00DA2F82"/>
    <w:rsid w:val="00DA6563"/>
    <w:rsid w:val="00DA6B52"/>
    <w:rsid w:val="00DA70F3"/>
    <w:rsid w:val="00DA7980"/>
    <w:rsid w:val="00DB0016"/>
    <w:rsid w:val="00DB3049"/>
    <w:rsid w:val="00DB3458"/>
    <w:rsid w:val="00DB4414"/>
    <w:rsid w:val="00DB5C33"/>
    <w:rsid w:val="00DB6E54"/>
    <w:rsid w:val="00DB70AC"/>
    <w:rsid w:val="00DB7CB7"/>
    <w:rsid w:val="00DC0BF4"/>
    <w:rsid w:val="00DC179A"/>
    <w:rsid w:val="00DC19AE"/>
    <w:rsid w:val="00DC359E"/>
    <w:rsid w:val="00DC3694"/>
    <w:rsid w:val="00DD0653"/>
    <w:rsid w:val="00DD1B1D"/>
    <w:rsid w:val="00DD74D0"/>
    <w:rsid w:val="00DD7753"/>
    <w:rsid w:val="00DE001E"/>
    <w:rsid w:val="00DE0071"/>
    <w:rsid w:val="00DE3E82"/>
    <w:rsid w:val="00DE492A"/>
    <w:rsid w:val="00DE678B"/>
    <w:rsid w:val="00DE7982"/>
    <w:rsid w:val="00DF32AB"/>
    <w:rsid w:val="00DF4D35"/>
    <w:rsid w:val="00DF5562"/>
    <w:rsid w:val="00DF60B5"/>
    <w:rsid w:val="00E00067"/>
    <w:rsid w:val="00E004FD"/>
    <w:rsid w:val="00E01004"/>
    <w:rsid w:val="00E04227"/>
    <w:rsid w:val="00E044F4"/>
    <w:rsid w:val="00E04583"/>
    <w:rsid w:val="00E05911"/>
    <w:rsid w:val="00E05B2A"/>
    <w:rsid w:val="00E0721D"/>
    <w:rsid w:val="00E07535"/>
    <w:rsid w:val="00E07910"/>
    <w:rsid w:val="00E07BA5"/>
    <w:rsid w:val="00E07EE5"/>
    <w:rsid w:val="00E1011F"/>
    <w:rsid w:val="00E11AF2"/>
    <w:rsid w:val="00E12527"/>
    <w:rsid w:val="00E16898"/>
    <w:rsid w:val="00E17275"/>
    <w:rsid w:val="00E216A5"/>
    <w:rsid w:val="00E22766"/>
    <w:rsid w:val="00E22C98"/>
    <w:rsid w:val="00E22EFA"/>
    <w:rsid w:val="00E22F1A"/>
    <w:rsid w:val="00E242C2"/>
    <w:rsid w:val="00E243D1"/>
    <w:rsid w:val="00E248EB"/>
    <w:rsid w:val="00E24DF6"/>
    <w:rsid w:val="00E2650B"/>
    <w:rsid w:val="00E26F8A"/>
    <w:rsid w:val="00E27507"/>
    <w:rsid w:val="00E301C6"/>
    <w:rsid w:val="00E312F7"/>
    <w:rsid w:val="00E31375"/>
    <w:rsid w:val="00E320B5"/>
    <w:rsid w:val="00E34C19"/>
    <w:rsid w:val="00E359B2"/>
    <w:rsid w:val="00E35A4B"/>
    <w:rsid w:val="00E363E5"/>
    <w:rsid w:val="00E37EA8"/>
    <w:rsid w:val="00E40394"/>
    <w:rsid w:val="00E412E7"/>
    <w:rsid w:val="00E44574"/>
    <w:rsid w:val="00E44BBD"/>
    <w:rsid w:val="00E46E59"/>
    <w:rsid w:val="00E47A05"/>
    <w:rsid w:val="00E50F6E"/>
    <w:rsid w:val="00E521EB"/>
    <w:rsid w:val="00E56776"/>
    <w:rsid w:val="00E5720C"/>
    <w:rsid w:val="00E60785"/>
    <w:rsid w:val="00E624D5"/>
    <w:rsid w:val="00E70904"/>
    <w:rsid w:val="00E70E76"/>
    <w:rsid w:val="00E714D0"/>
    <w:rsid w:val="00E7317E"/>
    <w:rsid w:val="00E73427"/>
    <w:rsid w:val="00E73DDD"/>
    <w:rsid w:val="00E75B36"/>
    <w:rsid w:val="00E76185"/>
    <w:rsid w:val="00E7738F"/>
    <w:rsid w:val="00E811BE"/>
    <w:rsid w:val="00E82E5F"/>
    <w:rsid w:val="00E83B9E"/>
    <w:rsid w:val="00E84798"/>
    <w:rsid w:val="00E85706"/>
    <w:rsid w:val="00E86800"/>
    <w:rsid w:val="00E872A4"/>
    <w:rsid w:val="00E92401"/>
    <w:rsid w:val="00E95A2D"/>
    <w:rsid w:val="00E95BC2"/>
    <w:rsid w:val="00E97EF6"/>
    <w:rsid w:val="00EA031A"/>
    <w:rsid w:val="00EA1A20"/>
    <w:rsid w:val="00EA214E"/>
    <w:rsid w:val="00EA2F18"/>
    <w:rsid w:val="00EA5DFF"/>
    <w:rsid w:val="00EB0301"/>
    <w:rsid w:val="00EB2A5A"/>
    <w:rsid w:val="00EB36E2"/>
    <w:rsid w:val="00EB49E8"/>
    <w:rsid w:val="00EB6E92"/>
    <w:rsid w:val="00EB7772"/>
    <w:rsid w:val="00EC1A2D"/>
    <w:rsid w:val="00EC1F47"/>
    <w:rsid w:val="00EC25DA"/>
    <w:rsid w:val="00EC2C9F"/>
    <w:rsid w:val="00ED0AA4"/>
    <w:rsid w:val="00ED3F73"/>
    <w:rsid w:val="00ED5C38"/>
    <w:rsid w:val="00ED6558"/>
    <w:rsid w:val="00ED72D2"/>
    <w:rsid w:val="00ED7628"/>
    <w:rsid w:val="00ED76F2"/>
    <w:rsid w:val="00EE1091"/>
    <w:rsid w:val="00EE1A3F"/>
    <w:rsid w:val="00EE2438"/>
    <w:rsid w:val="00EE35B9"/>
    <w:rsid w:val="00EE3D76"/>
    <w:rsid w:val="00EE4E65"/>
    <w:rsid w:val="00EE64C1"/>
    <w:rsid w:val="00EE79E1"/>
    <w:rsid w:val="00EF0616"/>
    <w:rsid w:val="00EF3566"/>
    <w:rsid w:val="00F0225D"/>
    <w:rsid w:val="00F032A0"/>
    <w:rsid w:val="00F045F2"/>
    <w:rsid w:val="00F048AC"/>
    <w:rsid w:val="00F051D6"/>
    <w:rsid w:val="00F056AD"/>
    <w:rsid w:val="00F06128"/>
    <w:rsid w:val="00F069C7"/>
    <w:rsid w:val="00F078D6"/>
    <w:rsid w:val="00F11F73"/>
    <w:rsid w:val="00F1210B"/>
    <w:rsid w:val="00F12475"/>
    <w:rsid w:val="00F13FAE"/>
    <w:rsid w:val="00F14373"/>
    <w:rsid w:val="00F16105"/>
    <w:rsid w:val="00F16360"/>
    <w:rsid w:val="00F1721C"/>
    <w:rsid w:val="00F1737D"/>
    <w:rsid w:val="00F17638"/>
    <w:rsid w:val="00F21CF7"/>
    <w:rsid w:val="00F21E45"/>
    <w:rsid w:val="00F24FB4"/>
    <w:rsid w:val="00F257A4"/>
    <w:rsid w:val="00F26906"/>
    <w:rsid w:val="00F26B51"/>
    <w:rsid w:val="00F26DC6"/>
    <w:rsid w:val="00F32C43"/>
    <w:rsid w:val="00F33743"/>
    <w:rsid w:val="00F33925"/>
    <w:rsid w:val="00F33C89"/>
    <w:rsid w:val="00F33FF7"/>
    <w:rsid w:val="00F3447C"/>
    <w:rsid w:val="00F34EE0"/>
    <w:rsid w:val="00F3516B"/>
    <w:rsid w:val="00F4063D"/>
    <w:rsid w:val="00F40788"/>
    <w:rsid w:val="00F42E71"/>
    <w:rsid w:val="00F430D4"/>
    <w:rsid w:val="00F46BC4"/>
    <w:rsid w:val="00F47F6D"/>
    <w:rsid w:val="00F502BA"/>
    <w:rsid w:val="00F502BF"/>
    <w:rsid w:val="00F51E34"/>
    <w:rsid w:val="00F532AB"/>
    <w:rsid w:val="00F56774"/>
    <w:rsid w:val="00F60412"/>
    <w:rsid w:val="00F61D44"/>
    <w:rsid w:val="00F64126"/>
    <w:rsid w:val="00F64B77"/>
    <w:rsid w:val="00F67FD8"/>
    <w:rsid w:val="00F700F5"/>
    <w:rsid w:val="00F70AE8"/>
    <w:rsid w:val="00F728A4"/>
    <w:rsid w:val="00F75E67"/>
    <w:rsid w:val="00F76AE9"/>
    <w:rsid w:val="00F77051"/>
    <w:rsid w:val="00F819FF"/>
    <w:rsid w:val="00F823A4"/>
    <w:rsid w:val="00F82C5F"/>
    <w:rsid w:val="00F83023"/>
    <w:rsid w:val="00F840DB"/>
    <w:rsid w:val="00F853D5"/>
    <w:rsid w:val="00F87739"/>
    <w:rsid w:val="00F9027A"/>
    <w:rsid w:val="00F91F36"/>
    <w:rsid w:val="00F96253"/>
    <w:rsid w:val="00F9629D"/>
    <w:rsid w:val="00FA1146"/>
    <w:rsid w:val="00FA16F8"/>
    <w:rsid w:val="00FA269F"/>
    <w:rsid w:val="00FA45C4"/>
    <w:rsid w:val="00FA609A"/>
    <w:rsid w:val="00FA7CAF"/>
    <w:rsid w:val="00FB2D95"/>
    <w:rsid w:val="00FB3AFA"/>
    <w:rsid w:val="00FB3FDA"/>
    <w:rsid w:val="00FB4C19"/>
    <w:rsid w:val="00FB544C"/>
    <w:rsid w:val="00FB5A17"/>
    <w:rsid w:val="00FC39E8"/>
    <w:rsid w:val="00FC48AD"/>
    <w:rsid w:val="00FC4D1F"/>
    <w:rsid w:val="00FC7BF9"/>
    <w:rsid w:val="00FD182B"/>
    <w:rsid w:val="00FD63EC"/>
    <w:rsid w:val="00FD6F90"/>
    <w:rsid w:val="00FE02D2"/>
    <w:rsid w:val="00FE1A42"/>
    <w:rsid w:val="00FE681B"/>
    <w:rsid w:val="00FE7911"/>
    <w:rsid w:val="00FF0079"/>
    <w:rsid w:val="00FF7B8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metricconverter"/>
  <w:smartTagType w:namespaceuri="urn:schemas-microsoft-com:office:smarttags" w:name="PersonName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2"/>
        <w:szCs w:val="22"/>
        <w:lang w:val="it-IT" w:eastAsia="it-IT" w:bidi="ar-SA"/>
      </w:rPr>
    </w:rPrDefault>
    <w:pPrDefault/>
  </w:docDefaults>
  <w:latentStyles w:defLockedState="0" w:defUIPriority="99" w:defSemiHidden="1" w:defUnhideWhenUsed="0" w:defQFormat="0" w:count="267">
    <w:lsdException w:name="Normal" w:semiHidden="0" w:uiPriority="0" w:qFormat="1"/>
    <w:lsdException w:name="heading 1" w:semiHidden="0" w:uiPriority="0" w:qFormat="1"/>
    <w:lsdException w:name="heading 2" w:semiHidden="0" w:uiPriority="0" w:qFormat="1"/>
    <w:lsdException w:name="heading 3" w:semiHidden="0" w:uiPriority="0" w:qFormat="1"/>
    <w:lsdException w:name="heading 4" w:semiHidden="0" w:uiPriority="0" w:qFormat="1"/>
    <w:lsdException w:name="heading 5" w:semiHidden="0" w:uiPriority="0" w:qFormat="1"/>
    <w:lsdException w:name="heading 6" w:semiHidden="0" w:uiPriority="0" w:qFormat="1"/>
    <w:lsdException w:name="heading 7" w:semiHidden="0" w:uiPriority="0" w:qFormat="1"/>
    <w:lsdException w:name="heading 8" w:semiHidden="0" w:uiPriority="0" w:qFormat="1"/>
    <w:lsdException w:name="heading 9" w:semiHidden="0" w:uiPriority="0" w:qFormat="1"/>
    <w:lsdException w:name="index 1" w:locked="1" w:unhideWhenUsed="1"/>
    <w:lsdException w:name="index 2" w:locked="1" w:unhideWhenUsed="1"/>
    <w:lsdException w:name="index 3" w:locked="1" w:unhideWhenUsed="1"/>
    <w:lsdException w:name="index 4" w:locked="1" w:unhideWhenUsed="1"/>
    <w:lsdException w:name="index 5" w:locked="1" w:unhideWhenUsed="1"/>
    <w:lsdException w:name="index 6" w:locked="1" w:unhideWhenUsed="1"/>
    <w:lsdException w:name="index 7" w:locked="1" w:unhideWhenUsed="1"/>
    <w:lsdException w:name="index 8" w:locked="1" w:unhideWhenUsed="1"/>
    <w:lsdException w:name="index 9" w:locked="1" w:unhideWhenUsed="1"/>
    <w:lsdException w:name="toc 1" w:semiHidden="0" w:uiPriority="0"/>
    <w:lsdException w:name="toc 2" w:semiHidden="0" w:uiPriority="0"/>
    <w:lsdException w:name="toc 3" w:semiHidden="0" w:uiPriority="0"/>
    <w:lsdException w:name="toc 4" w:semiHidden="0" w:uiPriority="0"/>
    <w:lsdException w:name="toc 5" w:semiHidden="0" w:uiPriority="0"/>
    <w:lsdException w:name="toc 6" w:semiHidden="0" w:uiPriority="0"/>
    <w:lsdException w:name="toc 7" w:semiHidden="0" w:uiPriority="0"/>
    <w:lsdException w:name="toc 8" w:semiHidden="0" w:uiPriority="0"/>
    <w:lsdException w:name="toc 9" w:semiHidden="0" w:uiPriority="0"/>
    <w:lsdException w:name="Normal Indent" w:locked="1" w:unhideWhenUsed="1"/>
    <w:lsdException w:name="footnote text" w:locked="1" w:unhideWhenUsed="1"/>
    <w:lsdException w:name="annotation text" w:locked="1" w:unhideWhenUsed="1"/>
    <w:lsdException w:name="header" w:locked="1" w:unhideWhenUsed="1"/>
    <w:lsdException w:name="footer" w:locked="1" w:unhideWhenUsed="1"/>
    <w:lsdException w:name="index heading" w:locked="1" w:unhideWhenUsed="1"/>
    <w:lsdException w:name="caption" w:semiHidden="0" w:uiPriority="0" w:qFormat="1"/>
    <w:lsdException w:name="table of figures" w:locked="1" w:unhideWhenUsed="1"/>
    <w:lsdException w:name="envelope address" w:locked="1" w:unhideWhenUsed="1"/>
    <w:lsdException w:name="envelope return" w:locked="1" w:unhideWhenUsed="1"/>
    <w:lsdException w:name="footnote reference" w:locked="1" w:unhideWhenUsed="1"/>
    <w:lsdException w:name="annotation reference" w:locked="1" w:unhideWhenUsed="1"/>
    <w:lsdException w:name="line number" w:locked="1" w:unhideWhenUsed="1"/>
    <w:lsdException w:name="page number" w:locked="1" w:unhideWhenUsed="1"/>
    <w:lsdException w:name="endnote reference" w:locked="1" w:unhideWhenUsed="1"/>
    <w:lsdException w:name="endnote text" w:locked="1" w:unhideWhenUsed="1"/>
    <w:lsdException w:name="table of authorities" w:locked="1" w:unhideWhenUsed="1"/>
    <w:lsdException w:name="macro" w:locked="1" w:unhideWhenUsed="1"/>
    <w:lsdException w:name="toa heading" w:locked="1" w:unhideWhenUsed="1"/>
    <w:lsdException w:name="List" w:locked="1" w:unhideWhenUsed="1"/>
    <w:lsdException w:name="List Bullet" w:locked="1" w:unhideWhenUsed="1"/>
    <w:lsdException w:name="List Number" w:locked="1" w:unhideWhenUsed="1"/>
    <w:lsdException w:name="List 2" w:locked="1" w:unhideWhenUsed="1"/>
    <w:lsdException w:name="List 3" w:locked="1" w:unhideWhenUsed="1"/>
    <w:lsdException w:name="List 4" w:locked="1" w:unhideWhenUsed="1"/>
    <w:lsdException w:name="List 5" w:locked="1" w:unhideWhenUsed="1"/>
    <w:lsdException w:name="List Bullet 2" w:locked="1" w:unhideWhenUsed="1"/>
    <w:lsdException w:name="List Bullet 3" w:locked="1" w:unhideWhenUsed="1"/>
    <w:lsdException w:name="List Bullet 4" w:locked="1" w:unhideWhenUsed="1"/>
    <w:lsdException w:name="List Bullet 5" w:locked="1" w:unhideWhenUsed="1"/>
    <w:lsdException w:name="List Number 2" w:locked="1" w:unhideWhenUsed="1"/>
    <w:lsdException w:name="List Number 3" w:locked="1" w:unhideWhenUsed="1"/>
    <w:lsdException w:name="List Number 4" w:locked="1" w:unhideWhenUsed="1"/>
    <w:lsdException w:name="List Number 5" w:locked="1" w:unhideWhenUsed="1"/>
    <w:lsdException w:name="Title" w:semiHidden="0" w:uiPriority="0" w:qFormat="1"/>
    <w:lsdException w:name="Closing" w:locked="1" w:unhideWhenUsed="1"/>
    <w:lsdException w:name="Signature" w:locked="1" w:unhideWhenUsed="1"/>
    <w:lsdException w:name="Default Paragraph Font" w:semiHidden="0" w:uiPriority="0"/>
    <w:lsdException w:name="Body Text" w:locked="1" w:unhideWhenUsed="1"/>
    <w:lsdException w:name="Body Text Indent" w:locked="1" w:unhideWhenUsed="1"/>
    <w:lsdException w:name="List Continue" w:locked="1" w:unhideWhenUsed="1"/>
    <w:lsdException w:name="List Continue 2" w:locked="1" w:unhideWhenUsed="1"/>
    <w:lsdException w:name="List Continue 3" w:locked="1" w:unhideWhenUsed="1"/>
    <w:lsdException w:name="List Continue 4" w:locked="1" w:unhideWhenUsed="1"/>
    <w:lsdException w:name="List Continue 5" w:locked="1" w:unhideWhenUsed="1"/>
    <w:lsdException w:name="Message Header" w:locked="1" w:unhideWhenUsed="1"/>
    <w:lsdException w:name="Subtitle" w:semiHidden="0" w:uiPriority="0" w:qFormat="1"/>
    <w:lsdException w:name="Salutation" w:locked="1" w:unhideWhenUsed="1"/>
    <w:lsdException w:name="Date" w:locked="1" w:unhideWhenUsed="1"/>
    <w:lsdException w:name="Body Text First Indent" w:locked="1" w:unhideWhenUsed="1"/>
    <w:lsdException w:name="Body Text First Indent 2" w:locked="1" w:unhideWhenUsed="1"/>
    <w:lsdException w:name="Note Heading" w:locked="1" w:unhideWhenUsed="1"/>
    <w:lsdException w:name="Body Text 2" w:locked="1" w:unhideWhenUsed="1"/>
    <w:lsdException w:name="Body Text 3" w:locked="1" w:unhideWhenUsed="1"/>
    <w:lsdException w:name="Body Text Indent 2" w:locked="1" w:unhideWhenUsed="1"/>
    <w:lsdException w:name="Body Text Indent 3" w:locked="1" w:unhideWhenUsed="1"/>
    <w:lsdException w:name="Block Text" w:locked="1" w:unhideWhenUsed="1"/>
    <w:lsdException w:name="Hyperlink" w:locked="1" w:unhideWhenUsed="1"/>
    <w:lsdException w:name="FollowedHyperlink" w:locked="1" w:unhideWhenUsed="1"/>
    <w:lsdException w:name="Strong" w:semiHidden="0" w:uiPriority="0" w:qFormat="1"/>
    <w:lsdException w:name="Emphasis" w:semiHidden="0" w:uiPriority="0" w:qFormat="1"/>
    <w:lsdException w:name="Document Map" w:locked="1" w:unhideWhenUsed="1"/>
    <w:lsdException w:name="Plain Text" w:locked="1" w:unhideWhenUsed="1"/>
    <w:lsdException w:name="E-mail Signature" w:locked="1" w:unhideWhenUsed="1"/>
    <w:lsdException w:name="HTML Top of Form" w:locked="1" w:unhideWhenUsed="1"/>
    <w:lsdException w:name="HTML Bottom of Form" w:locked="1" w:unhideWhenUsed="1"/>
    <w:lsdException w:name="Normal (Web)" w:locked="1" w:unhideWhenUsed="1"/>
    <w:lsdException w:name="HTML Acronym" w:locked="1" w:unhideWhenUsed="1"/>
    <w:lsdException w:name="HTML Address" w:locked="1" w:unhideWhenUsed="1"/>
    <w:lsdException w:name="HTML Cite" w:locked="1" w:unhideWhenUsed="1"/>
    <w:lsdException w:name="HTML Code" w:locked="1" w:unhideWhenUsed="1"/>
    <w:lsdException w:name="HTML Definition" w:locked="1" w:unhideWhenUsed="1"/>
    <w:lsdException w:name="HTML Keyboard" w:locked="1" w:unhideWhenUsed="1"/>
    <w:lsdException w:name="HTML Preformatted" w:locked="1" w:unhideWhenUsed="1"/>
    <w:lsdException w:name="HTML Sample" w:locked="1" w:unhideWhenUsed="1"/>
    <w:lsdException w:name="HTML Typewriter" w:locked="1" w:unhideWhenUsed="1"/>
    <w:lsdException w:name="HTML Variable" w:locked="1" w:unhideWhenUsed="1"/>
    <w:lsdException w:name="Normal Table" w:locked="1" w:unhideWhenUsed="1"/>
    <w:lsdException w:name="annotation subject" w:locked="1" w:unhideWhenUsed="1"/>
    <w:lsdException w:name="No List" w:locked="1" w:unhideWhenUsed="1"/>
    <w:lsdException w:name="Outline List 1" w:locked="1" w:unhideWhenUsed="1"/>
    <w:lsdException w:name="Outline List 2" w:locked="1" w:unhideWhenUsed="1"/>
    <w:lsdException w:name="Outline List 3" w:locked="1" w:unhideWhenUsed="1"/>
    <w:lsdException w:name="Table Simple 1" w:locked="1" w:unhideWhenUsed="1"/>
    <w:lsdException w:name="Table Simple 2" w:locked="1" w:unhideWhenUsed="1"/>
    <w:lsdException w:name="Table Simple 3" w:locked="1" w:unhideWhenUsed="1"/>
    <w:lsdException w:name="Table Classic 1" w:locked="1" w:unhideWhenUsed="1"/>
    <w:lsdException w:name="Table Classic 2" w:locked="1" w:unhideWhenUsed="1"/>
    <w:lsdException w:name="Table Classic 3" w:locked="1" w:unhideWhenUsed="1"/>
    <w:lsdException w:name="Table Classic 4" w:locked="1" w:unhideWhenUsed="1"/>
    <w:lsdException w:name="Table Colorful 1" w:locked="1" w:unhideWhenUsed="1"/>
    <w:lsdException w:name="Table Colorful 2" w:locked="1" w:unhideWhenUsed="1"/>
    <w:lsdException w:name="Table Colorful 3" w:locked="1" w:unhideWhenUsed="1"/>
    <w:lsdException w:name="Table Columns 1" w:locked="1" w:unhideWhenUsed="1"/>
    <w:lsdException w:name="Table Columns 2" w:locked="1" w:unhideWhenUsed="1"/>
    <w:lsdException w:name="Table Columns 3" w:locked="1" w:unhideWhenUsed="1"/>
    <w:lsdException w:name="Table Columns 4" w:locked="1" w:unhideWhenUsed="1"/>
    <w:lsdException w:name="Table Columns 5" w:locked="1" w:unhideWhenUsed="1"/>
    <w:lsdException w:name="Table Grid 1" w:locked="1" w:unhideWhenUsed="1"/>
    <w:lsdException w:name="Table Grid 2" w:locked="1" w:unhideWhenUsed="1"/>
    <w:lsdException w:name="Table Grid 3" w:locked="1" w:unhideWhenUsed="1"/>
    <w:lsdException w:name="Table Grid 4" w:locked="1" w:unhideWhenUsed="1"/>
    <w:lsdException w:name="Table Grid 5" w:locked="1" w:unhideWhenUsed="1"/>
    <w:lsdException w:name="Table Grid 6" w:locked="1" w:unhideWhenUsed="1"/>
    <w:lsdException w:name="Table Grid 7" w:locked="1" w:unhideWhenUsed="1"/>
    <w:lsdException w:name="Table Grid 8" w:locked="1" w:unhideWhenUsed="1"/>
    <w:lsdException w:name="Table List 1" w:locked="1" w:unhideWhenUsed="1"/>
    <w:lsdException w:name="Table List 2" w:locked="1" w:unhideWhenUsed="1"/>
    <w:lsdException w:name="Table List 3" w:locked="1" w:unhideWhenUsed="1"/>
    <w:lsdException w:name="Table List 4" w:locked="1" w:unhideWhenUsed="1"/>
    <w:lsdException w:name="Table List 5" w:locked="1" w:unhideWhenUsed="1"/>
    <w:lsdException w:name="Table List 6" w:locked="1" w:unhideWhenUsed="1"/>
    <w:lsdException w:name="Table List 7" w:locked="1" w:unhideWhenUsed="1"/>
    <w:lsdException w:name="Table List 8" w:locked="1" w:unhideWhenUsed="1"/>
    <w:lsdException w:name="Table 3D effects 1" w:locked="1" w:unhideWhenUsed="1"/>
    <w:lsdException w:name="Table 3D effects 2" w:locked="1" w:unhideWhenUsed="1"/>
    <w:lsdException w:name="Table 3D effects 3" w:locked="1" w:unhideWhenUsed="1"/>
    <w:lsdException w:name="Table Contemporary" w:locked="1" w:unhideWhenUsed="1"/>
    <w:lsdException w:name="Table Elegant" w:locked="1" w:unhideWhenUsed="1"/>
    <w:lsdException w:name="Table Professional" w:locked="1" w:unhideWhenUsed="1"/>
    <w:lsdException w:name="Table Subtle 1" w:locked="1" w:unhideWhenUsed="1"/>
    <w:lsdException w:name="Table Subtle 2" w:locked="1" w:unhideWhenUsed="1"/>
    <w:lsdException w:name="Table Web 1" w:locked="1" w:unhideWhenUsed="1"/>
    <w:lsdException w:name="Table Web 2" w:locked="1" w:unhideWhenUsed="1"/>
    <w:lsdException w:name="Table Web 3" w:locked="1" w:unhideWhenUsed="1"/>
    <w:lsdException w:name="Balloon Text" w:locked="1" w:unhideWhenUsed="1"/>
    <w:lsdException w:name="Table Grid" w:semiHidden="0" w:uiPriority="0"/>
    <w:lsdException w:name="Table Theme" w:locked="1" w:unhideWhenUsed="1"/>
    <w:lsdException w:name="No Spacing" w:semiHidden="0" w:uiPriority="1" w:qFormat="1"/>
    <w:lsdException w:name="Light Shading" w:semiHidden="0" w:uiPriority="60"/>
    <w:lsdException w:name="Light List" w:semiHidden="0" w:uiPriority="61"/>
    <w:lsdException w:name="Light Grid" w:semiHidden="0" w:uiPriority="62"/>
    <w:lsdException w:name="Medium Shading 1" w:semiHidden="0" w:uiPriority="63"/>
    <w:lsdException w:name="Medium Shading 2" w:semiHidden="0" w:uiPriority="64"/>
    <w:lsdException w:name="Medium List 1" w:semiHidden="0" w:uiPriority="65"/>
    <w:lsdException w:name="Medium List 2" w:semiHidden="0" w:uiPriority="66"/>
    <w:lsdException w:name="Medium Grid 1" w:semiHidden="0" w:uiPriority="67"/>
    <w:lsdException w:name="Medium Grid 2" w:semiHidden="0" w:uiPriority="68"/>
    <w:lsdException w:name="Medium Grid 3" w:semiHidden="0" w:uiPriority="69"/>
    <w:lsdException w:name="Dark List" w:semiHidden="0" w:uiPriority="70"/>
    <w:lsdException w:name="Colorful Shading" w:semiHidden="0" w:uiPriority="71"/>
    <w:lsdException w:name="Colorful List" w:semiHidden="0" w:uiPriority="72"/>
    <w:lsdException w:name="Colorful Grid" w:semiHidden="0" w:uiPriority="73"/>
    <w:lsdException w:name="Light Shading Accent 1" w:semiHidden="0" w:uiPriority="60"/>
    <w:lsdException w:name="Light List Accent 1" w:semiHidden="0" w:uiPriority="61"/>
    <w:lsdException w:name="Light Grid Accent 1" w:semiHidden="0" w:uiPriority="62"/>
    <w:lsdException w:name="Medium Shading 1 Accent 1" w:semiHidden="0" w:uiPriority="63"/>
    <w:lsdException w:name="Medium Shading 2 Accent 1" w:semiHidden="0" w:uiPriority="64"/>
    <w:lsdException w:name="Medium List 1 Accent 1" w:semiHidden="0" w:uiPriority="65"/>
    <w:lsdException w:name="List Paragraph" w:semiHidden="0" w:uiPriority="34" w:qFormat="1"/>
    <w:lsdException w:name="Quote" w:semiHidden="0" w:uiPriority="29" w:qFormat="1"/>
    <w:lsdException w:name="Intense Quote" w:semiHidden="0" w:uiPriority="30" w:qFormat="1"/>
    <w:lsdException w:name="Medium List 2 Accent 1" w:semiHidden="0" w:uiPriority="66"/>
    <w:lsdException w:name="Medium Grid 1 Accent 1" w:semiHidden="0" w:uiPriority="67"/>
    <w:lsdException w:name="Medium Grid 2 Accent 1" w:semiHidden="0" w:uiPriority="68"/>
    <w:lsdException w:name="Medium Grid 3 Accent 1" w:semiHidden="0" w:uiPriority="69"/>
    <w:lsdException w:name="Dark List Accent 1" w:semiHidden="0" w:uiPriority="70"/>
    <w:lsdException w:name="Colorful Shading Accent 1" w:semiHidden="0" w:uiPriority="71"/>
    <w:lsdException w:name="Colorful List Accent 1" w:semiHidden="0" w:uiPriority="72"/>
    <w:lsdException w:name="Colorful Grid Accent 1" w:semiHidden="0" w:uiPriority="73"/>
    <w:lsdException w:name="Light Shading Accent 2" w:semiHidden="0" w:uiPriority="60"/>
    <w:lsdException w:name="Light List Accent 2" w:semiHidden="0" w:uiPriority="61"/>
    <w:lsdException w:name="Light Grid Accent 2" w:semiHidden="0" w:uiPriority="62"/>
    <w:lsdException w:name="Medium Shading 1 Accent 2" w:semiHidden="0" w:uiPriority="63"/>
    <w:lsdException w:name="Medium Shading 2 Accent 2" w:semiHidden="0" w:uiPriority="64"/>
    <w:lsdException w:name="Medium List 1 Accent 2" w:semiHidden="0" w:uiPriority="65"/>
    <w:lsdException w:name="Medium List 2 Accent 2" w:semiHidden="0" w:uiPriority="66"/>
    <w:lsdException w:name="Medium Grid 1 Accent 2" w:semiHidden="0" w:uiPriority="67"/>
    <w:lsdException w:name="Medium Grid 2 Accent 2" w:semiHidden="0" w:uiPriority="68"/>
    <w:lsdException w:name="Medium Grid 3 Accent 2" w:semiHidden="0" w:uiPriority="69"/>
    <w:lsdException w:name="Dark List Accent 2" w:semiHidden="0" w:uiPriority="70"/>
    <w:lsdException w:name="Colorful Shading Accent 2" w:semiHidden="0" w:uiPriority="71"/>
    <w:lsdException w:name="Colorful List Accent 2" w:semiHidden="0" w:uiPriority="72"/>
    <w:lsdException w:name="Colorful Grid Accent 2" w:semiHidden="0" w:uiPriority="73"/>
    <w:lsdException w:name="Light Shading Accent 3" w:semiHidden="0" w:uiPriority="60"/>
    <w:lsdException w:name="Light List Accent 3" w:semiHidden="0" w:uiPriority="61"/>
    <w:lsdException w:name="Light Grid Accent 3" w:semiHidden="0" w:uiPriority="62"/>
    <w:lsdException w:name="Medium Shading 1 Accent 3" w:semiHidden="0" w:uiPriority="63"/>
    <w:lsdException w:name="Medium Shading 2 Accent 3" w:semiHidden="0" w:uiPriority="64"/>
    <w:lsdException w:name="Medium List 1 Accent 3" w:semiHidden="0" w:uiPriority="65"/>
    <w:lsdException w:name="Medium List 2 Accent 3" w:semiHidden="0" w:uiPriority="66"/>
    <w:lsdException w:name="Medium Grid 1 Accent 3" w:semiHidden="0" w:uiPriority="67"/>
    <w:lsdException w:name="Medium Grid 2 Accent 3" w:semiHidden="0" w:uiPriority="68"/>
    <w:lsdException w:name="Medium Grid 3 Accent 3" w:semiHidden="0" w:uiPriority="69"/>
    <w:lsdException w:name="Dark List Accent 3" w:semiHidden="0" w:uiPriority="70"/>
    <w:lsdException w:name="Colorful Shading Accent 3" w:semiHidden="0" w:uiPriority="71"/>
    <w:lsdException w:name="Colorful List Accent 3" w:semiHidden="0" w:uiPriority="72"/>
    <w:lsdException w:name="Colorful Grid Accent 3" w:semiHidden="0" w:uiPriority="73"/>
    <w:lsdException w:name="Light Shading Accent 4" w:semiHidden="0" w:uiPriority="60"/>
    <w:lsdException w:name="Light List Accent 4" w:semiHidden="0" w:uiPriority="61"/>
    <w:lsdException w:name="Light Grid Accent 4" w:semiHidden="0" w:uiPriority="62"/>
    <w:lsdException w:name="Medium Shading 1 Accent 4" w:semiHidden="0" w:uiPriority="63"/>
    <w:lsdException w:name="Medium Shading 2 Accent 4" w:semiHidden="0" w:uiPriority="64"/>
    <w:lsdException w:name="Medium List 1 Accent 4" w:semiHidden="0" w:uiPriority="65"/>
    <w:lsdException w:name="Medium List 2 Accent 4" w:semiHidden="0" w:uiPriority="66"/>
    <w:lsdException w:name="Medium Grid 1 Accent 4" w:semiHidden="0" w:uiPriority="67"/>
    <w:lsdException w:name="Medium Grid 2 Accent 4" w:semiHidden="0" w:uiPriority="68"/>
    <w:lsdException w:name="Medium Grid 3 Accent 4" w:semiHidden="0" w:uiPriority="69"/>
    <w:lsdException w:name="Dark List Accent 4" w:semiHidden="0" w:uiPriority="70"/>
    <w:lsdException w:name="Colorful Shading Accent 4" w:semiHidden="0" w:uiPriority="71"/>
    <w:lsdException w:name="Colorful List Accent 4" w:semiHidden="0" w:uiPriority="72"/>
    <w:lsdException w:name="Colorful Grid Accent 4" w:semiHidden="0" w:uiPriority="73"/>
    <w:lsdException w:name="Light Shading Accent 5" w:semiHidden="0" w:uiPriority="60"/>
    <w:lsdException w:name="Light List Accent 5" w:semiHidden="0" w:uiPriority="61"/>
    <w:lsdException w:name="Light Grid Accent 5" w:semiHidden="0" w:uiPriority="62"/>
    <w:lsdException w:name="Medium Shading 1 Accent 5" w:semiHidden="0" w:uiPriority="63"/>
    <w:lsdException w:name="Medium Shading 2 Accent 5" w:semiHidden="0" w:uiPriority="64"/>
    <w:lsdException w:name="Medium List 1 Accent 5" w:semiHidden="0" w:uiPriority="65"/>
    <w:lsdException w:name="Medium List 2 Accent 5" w:semiHidden="0" w:uiPriority="66"/>
    <w:lsdException w:name="Medium Grid 1 Accent 5" w:semiHidden="0" w:uiPriority="67"/>
    <w:lsdException w:name="Medium Grid 2 Accent 5" w:semiHidden="0" w:uiPriority="68"/>
    <w:lsdException w:name="Medium Grid 3 Accent 5" w:semiHidden="0" w:uiPriority="69"/>
    <w:lsdException w:name="Dark List Accent 5" w:semiHidden="0" w:uiPriority="70"/>
    <w:lsdException w:name="Colorful Shading Accent 5" w:semiHidden="0" w:uiPriority="71"/>
    <w:lsdException w:name="Colorful List Accent 5" w:semiHidden="0" w:uiPriority="72"/>
    <w:lsdException w:name="Colorful Grid Accent 5" w:semiHidden="0" w:uiPriority="73"/>
    <w:lsdException w:name="Light Shading Accent 6" w:semiHidden="0" w:uiPriority="60"/>
    <w:lsdException w:name="Light List Accent 6" w:semiHidden="0" w:uiPriority="61"/>
    <w:lsdException w:name="Light Grid Accent 6" w:semiHidden="0" w:uiPriority="62"/>
    <w:lsdException w:name="Medium Shading 1 Accent 6" w:semiHidden="0" w:uiPriority="63"/>
    <w:lsdException w:name="Medium Shading 2 Accent 6" w:semiHidden="0" w:uiPriority="64"/>
    <w:lsdException w:name="Medium List 1 Accent 6" w:semiHidden="0" w:uiPriority="65"/>
    <w:lsdException w:name="Medium List 2 Accent 6" w:semiHidden="0" w:uiPriority="66"/>
    <w:lsdException w:name="Medium Grid 1 Accent 6" w:semiHidden="0" w:uiPriority="67"/>
    <w:lsdException w:name="Medium Grid 2 Accent 6" w:semiHidden="0" w:uiPriority="68"/>
    <w:lsdException w:name="Medium Grid 3 Accent 6" w:semiHidden="0" w:uiPriority="69"/>
    <w:lsdException w:name="Dark List Accent 6" w:semiHidden="0" w:uiPriority="70"/>
    <w:lsdException w:name="Colorful Shading Accent 6" w:semiHidden="0" w:uiPriority="71"/>
    <w:lsdException w:name="Colorful List Accent 6" w:semiHidden="0" w:uiPriority="72"/>
    <w:lsdException w:name="Colorful Grid Accent 6" w:semiHidden="0" w:uiPriority="73"/>
    <w:lsdException w:name="Subtle Emphasis" w:semiHidden="0" w:uiPriority="19" w:qFormat="1"/>
    <w:lsdException w:name="Intense Emphasis" w:semiHidden="0" w:uiPriority="21" w:qFormat="1"/>
    <w:lsdException w:name="Subtle Reference" w:semiHidden="0" w:uiPriority="31" w:qFormat="1"/>
    <w:lsdException w:name="Intense Reference" w:semiHidden="0" w:uiPriority="32" w:qFormat="1"/>
    <w:lsdException w:name="Book Title" w:semiHidden="0" w:uiPriority="33" w:qFormat="1"/>
    <w:lsdException w:name="Bibliography" w:uiPriority="37" w:unhideWhenUsed="1"/>
    <w:lsdException w:name="TOC Heading" w:uiPriority="39" w:unhideWhenUsed="1" w:qFormat="1"/>
  </w:latentStyles>
  <w:style w:type="paragraph" w:default="1" w:styleId="Normal">
    <w:name w:val="Normal"/>
    <w:qFormat/>
    <w:rsid w:val="009A4477"/>
    <w:pPr>
      <w:spacing w:line="259" w:lineRule="auto"/>
    </w:pPr>
    <w:rPr>
      <w:rFonts w:ascii="Calibri" w:hAnsi="Calibri"/>
      <w:lang w:eastAsia="en-US"/>
    </w:rPr>
  </w:style>
  <w:style w:type="paragraph" w:styleId="Heading1">
    <w:name w:val="heading 1"/>
    <w:basedOn w:val="Normal"/>
    <w:next w:val="Normal"/>
    <w:link w:val="Heading1Char1"/>
    <w:uiPriority w:val="99"/>
    <w:qFormat/>
    <w:rsid w:val="00437D82"/>
    <w:pPr>
      <w:keepNext/>
      <w:keepLines/>
      <w:numPr>
        <w:numId w:val="1"/>
      </w:numPr>
      <w:spacing w:before="240"/>
      <w:outlineLvl w:val="0"/>
    </w:pPr>
    <w:rPr>
      <w:rFonts w:ascii="Calibri Light" w:hAnsi="Calibri Light"/>
      <w:color w:val="2E74B5"/>
      <w:sz w:val="32"/>
      <w:szCs w:val="32"/>
    </w:rPr>
  </w:style>
  <w:style w:type="paragraph" w:styleId="Heading2">
    <w:name w:val="heading 2"/>
    <w:aliases w:val="Arial 12 Fett Kursiv,Abschnitt,Attribute Heading 2,h2,CAPITOLO"/>
    <w:basedOn w:val="Normal"/>
    <w:next w:val="Normal"/>
    <w:link w:val="Heading2Char1"/>
    <w:uiPriority w:val="99"/>
    <w:qFormat/>
    <w:rsid w:val="00437D82"/>
    <w:pPr>
      <w:keepNext/>
      <w:keepLines/>
      <w:numPr>
        <w:ilvl w:val="1"/>
        <w:numId w:val="1"/>
      </w:numPr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/>
    <w:rsid w:val="00E01004"/>
    <w:pPr>
      <w:keepNext/>
      <w:pageBreakBefore/>
      <w:numPr>
        <w:ilvl w:val="2"/>
        <w:numId w:val="1"/>
      </w:numPr>
      <w:shd w:val="clear" w:color="auto" w:fill="FFCC99"/>
      <w:spacing w:before="120" w:after="60" w:line="240" w:lineRule="auto"/>
      <w:outlineLvl w:val="2"/>
    </w:pPr>
    <w:rPr>
      <w:rFonts w:ascii="Arial" w:hAnsi="Arial" w:cs="Arial"/>
      <w:b/>
      <w:bCs/>
      <w:sz w:val="20"/>
      <w:szCs w:val="26"/>
    </w:rPr>
  </w:style>
  <w:style w:type="paragraph" w:styleId="Heading4">
    <w:name w:val="heading 4"/>
    <w:basedOn w:val="Normal"/>
    <w:next w:val="Normal"/>
    <w:link w:val="Heading4Char"/>
    <w:uiPriority w:val="99"/>
    <w:qFormat/>
    <w:rsid w:val="00437D82"/>
    <w:pPr>
      <w:keepNext/>
      <w:numPr>
        <w:ilvl w:val="3"/>
        <w:numId w:val="1"/>
      </w:numPr>
      <w:spacing w:before="240" w:after="60"/>
      <w:outlineLvl w:val="3"/>
    </w:pPr>
    <w:rPr>
      <w:rFonts w:ascii="Times New Roman" w:hAnsi="Times New Roman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9"/>
    <w:qFormat/>
    <w:rsid w:val="00437D82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9"/>
    <w:qFormat/>
    <w:rsid w:val="00437D82"/>
    <w:pPr>
      <w:numPr>
        <w:ilvl w:val="5"/>
        <w:numId w:val="1"/>
      </w:numPr>
      <w:spacing w:before="240" w:after="60"/>
      <w:outlineLvl w:val="5"/>
    </w:pPr>
    <w:rPr>
      <w:rFonts w:ascii="Times New Roman" w:hAnsi="Times New Roman"/>
      <w:b/>
      <w:bCs/>
    </w:rPr>
  </w:style>
  <w:style w:type="paragraph" w:styleId="Heading7">
    <w:name w:val="heading 7"/>
    <w:basedOn w:val="Normal"/>
    <w:next w:val="Normal"/>
    <w:link w:val="Heading7Char"/>
    <w:uiPriority w:val="99"/>
    <w:qFormat/>
    <w:rsid w:val="00437D82"/>
    <w:pPr>
      <w:numPr>
        <w:ilvl w:val="6"/>
        <w:numId w:val="1"/>
      </w:numPr>
      <w:spacing w:before="240" w:after="60"/>
      <w:outlineLvl w:val="6"/>
    </w:pPr>
    <w:rPr>
      <w:rFonts w:ascii="Times New Roman" w:hAnsi="Times New Roman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9"/>
    <w:qFormat/>
    <w:rsid w:val="00437D82"/>
    <w:pPr>
      <w:numPr>
        <w:ilvl w:val="7"/>
        <w:numId w:val="1"/>
      </w:num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9"/>
    <w:qFormat/>
    <w:rsid w:val="00437D82"/>
    <w:pPr>
      <w:numPr>
        <w:ilvl w:val="8"/>
        <w:numId w:val="1"/>
      </w:numPr>
      <w:spacing w:before="240" w:after="60"/>
      <w:outlineLvl w:val="8"/>
    </w:pPr>
    <w:rPr>
      <w:rFonts w:ascii="Arial" w:hAnsi="Arial" w:cs="Arial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437D82"/>
    <w:rPr>
      <w:rFonts w:ascii="Calibri Light" w:hAnsi="Calibri Light" w:cs="Times New Roman"/>
      <w:color w:val="2E74B5"/>
      <w:sz w:val="32"/>
      <w:szCs w:val="32"/>
    </w:rPr>
  </w:style>
  <w:style w:type="character" w:customStyle="1" w:styleId="Heading2Char">
    <w:name w:val="Heading 2 Char"/>
    <w:aliases w:val="Arial 12 Fett Kursiv Char,Abschnitt Char,Attribute Heading 2 Char,h2 Char,CAPITOLO Char"/>
    <w:basedOn w:val="DefaultParagraphFont"/>
    <w:link w:val="Heading2"/>
    <w:uiPriority w:val="99"/>
    <w:locked/>
    <w:rsid w:val="00437D82"/>
    <w:rPr>
      <w:rFonts w:ascii="Calibri Light" w:hAnsi="Calibri Light" w:cs="Times New Roman"/>
      <w:color w:val="2E74B5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9"/>
    <w:locked/>
    <w:rsid w:val="00E01004"/>
    <w:rPr>
      <w:rFonts w:ascii="Arial" w:hAnsi="Arial" w:cs="Arial"/>
      <w:b/>
      <w:bCs/>
      <w:sz w:val="26"/>
      <w:szCs w:val="26"/>
      <w:lang w:val="it-IT" w:eastAsia="en-US" w:bidi="ar-SA"/>
    </w:rPr>
  </w:style>
  <w:style w:type="character" w:customStyle="1" w:styleId="Heading4Char">
    <w:name w:val="Heading 4 Char"/>
    <w:basedOn w:val="DefaultParagraphFont"/>
    <w:link w:val="Heading4"/>
    <w:uiPriority w:val="99"/>
    <w:locked/>
    <w:rsid w:val="002D40CF"/>
    <w:rPr>
      <w:rFonts w:cs="Times New Roman"/>
      <w:b/>
      <w:bCs/>
      <w:sz w:val="28"/>
      <w:szCs w:val="28"/>
      <w:lang w:val="it-IT" w:eastAsia="en-US" w:bidi="ar-SA"/>
    </w:rPr>
  </w:style>
  <w:style w:type="character" w:customStyle="1" w:styleId="Heading5Char">
    <w:name w:val="Heading 5 Char"/>
    <w:basedOn w:val="DefaultParagraphFont"/>
    <w:link w:val="Heading5"/>
    <w:uiPriority w:val="99"/>
    <w:locked/>
    <w:rsid w:val="002D40CF"/>
    <w:rPr>
      <w:rFonts w:ascii="Calibri" w:hAnsi="Calibri" w:cs="Times New Roman"/>
      <w:b/>
      <w:bCs/>
      <w:i/>
      <w:iCs/>
      <w:sz w:val="26"/>
      <w:szCs w:val="26"/>
      <w:lang w:val="it-IT" w:eastAsia="en-US" w:bidi="ar-SA"/>
    </w:rPr>
  </w:style>
  <w:style w:type="character" w:customStyle="1" w:styleId="Heading6Char">
    <w:name w:val="Heading 6 Char"/>
    <w:basedOn w:val="DefaultParagraphFont"/>
    <w:link w:val="Heading6"/>
    <w:uiPriority w:val="99"/>
    <w:locked/>
    <w:rsid w:val="002D40CF"/>
    <w:rPr>
      <w:rFonts w:cs="Times New Roman"/>
      <w:b/>
      <w:bCs/>
      <w:sz w:val="22"/>
      <w:szCs w:val="22"/>
      <w:lang w:val="it-IT" w:eastAsia="en-US" w:bidi="ar-SA"/>
    </w:rPr>
  </w:style>
  <w:style w:type="character" w:customStyle="1" w:styleId="Heading7Char">
    <w:name w:val="Heading 7 Char"/>
    <w:basedOn w:val="DefaultParagraphFont"/>
    <w:link w:val="Heading7"/>
    <w:uiPriority w:val="99"/>
    <w:locked/>
    <w:rsid w:val="002D40CF"/>
    <w:rPr>
      <w:rFonts w:cs="Times New Roman"/>
      <w:sz w:val="24"/>
      <w:szCs w:val="24"/>
      <w:lang w:val="it-IT" w:eastAsia="en-US" w:bidi="ar-SA"/>
    </w:rPr>
  </w:style>
  <w:style w:type="character" w:customStyle="1" w:styleId="Heading8Char">
    <w:name w:val="Heading 8 Char"/>
    <w:basedOn w:val="DefaultParagraphFont"/>
    <w:link w:val="Heading8"/>
    <w:uiPriority w:val="99"/>
    <w:locked/>
    <w:rsid w:val="002D40CF"/>
    <w:rPr>
      <w:rFonts w:cs="Times New Roman"/>
      <w:i/>
      <w:iCs/>
      <w:sz w:val="24"/>
      <w:szCs w:val="24"/>
      <w:lang w:val="it-IT" w:eastAsia="en-US" w:bidi="ar-SA"/>
    </w:rPr>
  </w:style>
  <w:style w:type="character" w:customStyle="1" w:styleId="Heading9Char">
    <w:name w:val="Heading 9 Char"/>
    <w:basedOn w:val="DefaultParagraphFont"/>
    <w:link w:val="Heading9"/>
    <w:uiPriority w:val="99"/>
    <w:locked/>
    <w:rsid w:val="002D40CF"/>
    <w:rPr>
      <w:rFonts w:ascii="Arial" w:hAnsi="Arial" w:cs="Arial"/>
      <w:sz w:val="22"/>
      <w:szCs w:val="22"/>
      <w:lang w:val="it-IT" w:eastAsia="en-US" w:bidi="ar-SA"/>
    </w:rPr>
  </w:style>
  <w:style w:type="paragraph" w:customStyle="1" w:styleId="Paragrafoelenco1">
    <w:name w:val="Paragrafo elenco1"/>
    <w:basedOn w:val="Normal"/>
    <w:uiPriority w:val="99"/>
    <w:rsid w:val="00437D82"/>
    <w:pPr>
      <w:ind w:left="720"/>
    </w:pPr>
  </w:style>
  <w:style w:type="paragraph" w:customStyle="1" w:styleId="Nessunaspaziatura1">
    <w:name w:val="Nessuna spaziatura1"/>
    <w:uiPriority w:val="99"/>
    <w:rsid w:val="00437D82"/>
    <w:rPr>
      <w:rFonts w:ascii="Calibri" w:hAnsi="Calibri"/>
      <w:lang w:eastAsia="en-US"/>
    </w:rPr>
  </w:style>
  <w:style w:type="paragraph" w:styleId="Footer">
    <w:name w:val="footer"/>
    <w:aliases w:val="Piè di pagina sx"/>
    <w:basedOn w:val="Normal"/>
    <w:link w:val="FooterChar"/>
    <w:uiPriority w:val="99"/>
    <w:semiHidden/>
    <w:rsid w:val="00437D82"/>
    <w:pPr>
      <w:tabs>
        <w:tab w:val="center" w:pos="4819"/>
        <w:tab w:val="right" w:pos="9638"/>
      </w:tabs>
    </w:pPr>
  </w:style>
  <w:style w:type="character" w:customStyle="1" w:styleId="FooterChar">
    <w:name w:val="Footer Char"/>
    <w:aliases w:val="Piè di pagina sx Char"/>
    <w:basedOn w:val="DefaultParagraphFont"/>
    <w:link w:val="Footer"/>
    <w:uiPriority w:val="99"/>
    <w:semiHidden/>
    <w:locked/>
    <w:rsid w:val="003D33C0"/>
    <w:rPr>
      <w:rFonts w:ascii="Calibri" w:hAnsi="Calibri" w:cs="Times New Roman"/>
      <w:sz w:val="22"/>
      <w:szCs w:val="22"/>
      <w:lang w:eastAsia="en-US"/>
    </w:rPr>
  </w:style>
  <w:style w:type="character" w:styleId="PageNumber">
    <w:name w:val="page number"/>
    <w:basedOn w:val="DefaultParagraphFont"/>
    <w:uiPriority w:val="99"/>
    <w:semiHidden/>
    <w:rsid w:val="00437D82"/>
    <w:rPr>
      <w:rFonts w:cs="Times New Roman"/>
    </w:rPr>
  </w:style>
  <w:style w:type="paragraph" w:styleId="Header">
    <w:name w:val="header"/>
    <w:basedOn w:val="Normal"/>
    <w:link w:val="HeaderChar"/>
    <w:uiPriority w:val="99"/>
    <w:semiHidden/>
    <w:rsid w:val="00437D82"/>
    <w:pPr>
      <w:tabs>
        <w:tab w:val="center" w:pos="4819"/>
        <w:tab w:val="right" w:pos="9638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2D40CF"/>
    <w:rPr>
      <w:rFonts w:ascii="Calibri" w:hAnsi="Calibri" w:cs="Times New Roman"/>
      <w:lang w:eastAsia="en-US"/>
    </w:rPr>
  </w:style>
  <w:style w:type="paragraph" w:styleId="TOC1">
    <w:name w:val="toc 1"/>
    <w:basedOn w:val="Normal"/>
    <w:next w:val="Normal"/>
    <w:autoRedefine/>
    <w:uiPriority w:val="99"/>
    <w:rsid w:val="00437D82"/>
  </w:style>
  <w:style w:type="paragraph" w:styleId="TOC2">
    <w:name w:val="toc 2"/>
    <w:basedOn w:val="Normal"/>
    <w:next w:val="Normal"/>
    <w:autoRedefine/>
    <w:uiPriority w:val="99"/>
    <w:rsid w:val="00437D82"/>
    <w:pPr>
      <w:ind w:left="220"/>
    </w:pPr>
  </w:style>
  <w:style w:type="paragraph" w:styleId="TOC3">
    <w:name w:val="toc 3"/>
    <w:basedOn w:val="Normal"/>
    <w:next w:val="Normal"/>
    <w:autoRedefine/>
    <w:uiPriority w:val="99"/>
    <w:rsid w:val="00437D82"/>
    <w:pPr>
      <w:ind w:left="440"/>
    </w:pPr>
  </w:style>
  <w:style w:type="paragraph" w:styleId="TOC4">
    <w:name w:val="toc 4"/>
    <w:basedOn w:val="Normal"/>
    <w:next w:val="Normal"/>
    <w:autoRedefine/>
    <w:uiPriority w:val="99"/>
    <w:rsid w:val="00437D82"/>
    <w:pPr>
      <w:ind w:left="660"/>
    </w:pPr>
  </w:style>
  <w:style w:type="paragraph" w:styleId="TOC5">
    <w:name w:val="toc 5"/>
    <w:basedOn w:val="Normal"/>
    <w:next w:val="Normal"/>
    <w:autoRedefine/>
    <w:uiPriority w:val="99"/>
    <w:rsid w:val="00437D82"/>
    <w:pPr>
      <w:ind w:left="880"/>
    </w:pPr>
  </w:style>
  <w:style w:type="paragraph" w:styleId="TOC6">
    <w:name w:val="toc 6"/>
    <w:basedOn w:val="Normal"/>
    <w:next w:val="Normal"/>
    <w:autoRedefine/>
    <w:uiPriority w:val="99"/>
    <w:rsid w:val="00437D82"/>
    <w:pPr>
      <w:ind w:left="1100"/>
    </w:pPr>
  </w:style>
  <w:style w:type="paragraph" w:styleId="TOC7">
    <w:name w:val="toc 7"/>
    <w:basedOn w:val="Normal"/>
    <w:next w:val="Normal"/>
    <w:autoRedefine/>
    <w:uiPriority w:val="99"/>
    <w:rsid w:val="00437D82"/>
    <w:pPr>
      <w:ind w:left="1320"/>
    </w:pPr>
  </w:style>
  <w:style w:type="paragraph" w:styleId="TOC8">
    <w:name w:val="toc 8"/>
    <w:basedOn w:val="Normal"/>
    <w:next w:val="Normal"/>
    <w:autoRedefine/>
    <w:uiPriority w:val="99"/>
    <w:rsid w:val="00437D82"/>
    <w:pPr>
      <w:ind w:left="1540"/>
    </w:pPr>
  </w:style>
  <w:style w:type="paragraph" w:styleId="TOC9">
    <w:name w:val="toc 9"/>
    <w:basedOn w:val="Normal"/>
    <w:next w:val="Normal"/>
    <w:autoRedefine/>
    <w:uiPriority w:val="99"/>
    <w:rsid w:val="00437D82"/>
    <w:pPr>
      <w:ind w:left="1760"/>
    </w:pPr>
  </w:style>
  <w:style w:type="character" w:styleId="Hyperlink">
    <w:name w:val="Hyperlink"/>
    <w:basedOn w:val="DefaultParagraphFont"/>
    <w:uiPriority w:val="99"/>
    <w:rsid w:val="00437D82"/>
    <w:rPr>
      <w:rFonts w:cs="Times New Roman"/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rsid w:val="00437D82"/>
    <w:rPr>
      <w:rFonts w:cs="Times New Roman"/>
      <w:color w:val="800080"/>
      <w:u w:val="single"/>
    </w:rPr>
  </w:style>
  <w:style w:type="paragraph" w:styleId="Title">
    <w:name w:val="Title"/>
    <w:basedOn w:val="Normal"/>
    <w:link w:val="TitleChar"/>
    <w:uiPriority w:val="99"/>
    <w:qFormat/>
    <w:rsid w:val="00437D82"/>
    <w:pPr>
      <w:jc w:val="center"/>
    </w:pPr>
    <w:rPr>
      <w:rFonts w:ascii="Times New Roman" w:hAnsi="Times New Roman"/>
      <w:b/>
      <w:bCs/>
      <w:color w:val="2E74B5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99"/>
    <w:locked/>
    <w:rsid w:val="002D40CF"/>
    <w:rPr>
      <w:rFonts w:ascii="Cambria" w:hAnsi="Cambria" w:cs="Times New Roman"/>
      <w:b/>
      <w:bCs/>
      <w:kern w:val="28"/>
      <w:sz w:val="32"/>
      <w:szCs w:val="32"/>
      <w:lang w:eastAsia="en-US"/>
    </w:rPr>
  </w:style>
  <w:style w:type="paragraph" w:customStyle="1" w:styleId="Normal2">
    <w:name w:val="Normal2"/>
    <w:basedOn w:val="Normal"/>
    <w:uiPriority w:val="99"/>
    <w:rsid w:val="00437D82"/>
    <w:pPr>
      <w:spacing w:before="160" w:line="240" w:lineRule="auto"/>
      <w:ind w:left="700"/>
      <w:jc w:val="both"/>
    </w:pPr>
    <w:rPr>
      <w:rFonts w:ascii="Times New Roman" w:hAnsi="Times New Roman"/>
      <w:sz w:val="24"/>
      <w:szCs w:val="20"/>
      <w:lang w:eastAsia="it-IT"/>
    </w:rPr>
  </w:style>
  <w:style w:type="paragraph" w:customStyle="1" w:styleId="Frontespizio-Release">
    <w:name w:val="Frontespizio-Release"/>
    <w:uiPriority w:val="99"/>
    <w:rsid w:val="00437D82"/>
    <w:pPr>
      <w:spacing w:before="600" w:line="200" w:lineRule="atLeast"/>
      <w:jc w:val="right"/>
    </w:pPr>
    <w:rPr>
      <w:rFonts w:ascii="Palatino" w:hAnsi="Palatino"/>
      <w:i/>
      <w:sz w:val="20"/>
      <w:szCs w:val="20"/>
    </w:rPr>
  </w:style>
  <w:style w:type="paragraph" w:customStyle="1" w:styleId="Frontespizio-Codicedocu">
    <w:name w:val="Frontespizio-Codice docu"/>
    <w:uiPriority w:val="99"/>
    <w:rsid w:val="00437D82"/>
    <w:pPr>
      <w:spacing w:before="2000"/>
      <w:jc w:val="right"/>
    </w:pPr>
    <w:rPr>
      <w:rFonts w:ascii="Palatino" w:hAnsi="Palatino"/>
      <w:i/>
      <w:sz w:val="20"/>
      <w:szCs w:val="20"/>
      <w:lang w:val="en-US"/>
    </w:rPr>
  </w:style>
  <w:style w:type="paragraph" w:customStyle="1" w:styleId="TitoloPrincipale">
    <w:name w:val="TitoloPrincipale"/>
    <w:basedOn w:val="Heading1"/>
    <w:next w:val="Normal"/>
    <w:uiPriority w:val="99"/>
    <w:rsid w:val="00437D82"/>
    <w:pPr>
      <w:keepNext w:val="0"/>
      <w:keepLines w:val="0"/>
      <w:pageBreakBefore/>
      <w:numPr>
        <w:numId w:val="0"/>
      </w:numPr>
      <w:pBdr>
        <w:top w:val="single" w:sz="48" w:space="1" w:color="auto"/>
      </w:pBdr>
      <w:spacing w:before="3840" w:after="240" w:line="240" w:lineRule="auto"/>
      <w:jc w:val="right"/>
      <w:outlineLvl w:val="9"/>
    </w:pPr>
    <w:rPr>
      <w:rFonts w:ascii="Arial" w:hAnsi="Arial"/>
      <w:b/>
      <w:color w:val="auto"/>
      <w:sz w:val="60"/>
      <w:szCs w:val="20"/>
      <w:lang w:eastAsia="it-IT"/>
    </w:rPr>
  </w:style>
  <w:style w:type="paragraph" w:styleId="Index1">
    <w:name w:val="index 1"/>
    <w:basedOn w:val="Normal"/>
    <w:next w:val="Normal"/>
    <w:autoRedefine/>
    <w:uiPriority w:val="99"/>
    <w:semiHidden/>
    <w:rsid w:val="00437D82"/>
    <w:pPr>
      <w:ind w:left="220" w:hanging="220"/>
    </w:pPr>
  </w:style>
  <w:style w:type="paragraph" w:styleId="IndexHeading">
    <w:name w:val="index heading"/>
    <w:basedOn w:val="Normal"/>
    <w:next w:val="Index1"/>
    <w:uiPriority w:val="99"/>
    <w:semiHidden/>
    <w:rsid w:val="00437D82"/>
    <w:pPr>
      <w:widowControl w:val="0"/>
      <w:spacing w:line="240" w:lineRule="auto"/>
      <w:jc w:val="both"/>
    </w:pPr>
    <w:rPr>
      <w:rFonts w:ascii="Times New Roman" w:hAnsi="Times New Roman"/>
      <w:sz w:val="20"/>
      <w:szCs w:val="20"/>
      <w:lang w:eastAsia="it-IT"/>
    </w:rPr>
  </w:style>
  <w:style w:type="paragraph" w:customStyle="1" w:styleId="Colophon-Aggiornamenti">
    <w:name w:val="Colophon-Aggiornamenti"/>
    <w:uiPriority w:val="99"/>
    <w:rsid w:val="00437D82"/>
    <w:pPr>
      <w:spacing w:before="1200" w:after="400"/>
    </w:pPr>
    <w:rPr>
      <w:rFonts w:ascii="Palatino" w:hAnsi="Palatino"/>
      <w:b/>
      <w:sz w:val="48"/>
      <w:szCs w:val="20"/>
    </w:rPr>
  </w:style>
  <w:style w:type="paragraph" w:customStyle="1" w:styleId="Standard">
    <w:name w:val="Standard"/>
    <w:uiPriority w:val="99"/>
    <w:rsid w:val="00437D82"/>
    <w:pPr>
      <w:widowControl w:val="0"/>
    </w:pPr>
    <w:rPr>
      <w:sz w:val="24"/>
      <w:szCs w:val="20"/>
    </w:rPr>
  </w:style>
  <w:style w:type="paragraph" w:styleId="BodyText">
    <w:name w:val="Body Text"/>
    <w:basedOn w:val="Normal"/>
    <w:link w:val="BodyTextChar"/>
    <w:uiPriority w:val="99"/>
    <w:semiHidden/>
    <w:rsid w:val="00437D82"/>
    <w:pPr>
      <w:jc w:val="both"/>
    </w:p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sid w:val="002D40CF"/>
    <w:rPr>
      <w:rFonts w:ascii="Calibri" w:hAnsi="Calibri" w:cs="Times New Roman"/>
      <w:lang w:eastAsia="en-US"/>
    </w:rPr>
  </w:style>
  <w:style w:type="paragraph" w:styleId="Caption">
    <w:name w:val="caption"/>
    <w:basedOn w:val="Normal"/>
    <w:next w:val="Normal"/>
    <w:uiPriority w:val="99"/>
    <w:qFormat/>
    <w:rsid w:val="00B063F0"/>
    <w:pPr>
      <w:spacing w:before="120" w:after="120"/>
      <w:outlineLvl w:val="3"/>
    </w:pPr>
    <w:rPr>
      <w:b/>
      <w:bCs/>
      <w:sz w:val="20"/>
      <w:szCs w:val="20"/>
      <w:u w:val="single"/>
    </w:rPr>
  </w:style>
  <w:style w:type="paragraph" w:customStyle="1" w:styleId="UseCaseLivello3">
    <w:name w:val="UseCase Livello3"/>
    <w:basedOn w:val="Heading3"/>
    <w:autoRedefine/>
    <w:uiPriority w:val="99"/>
    <w:rsid w:val="00437D82"/>
    <w:pPr>
      <w:numPr>
        <w:ilvl w:val="0"/>
        <w:numId w:val="0"/>
      </w:numPr>
      <w:spacing w:after="0"/>
    </w:pPr>
    <w:rPr>
      <w:rFonts w:ascii="Times New Roman" w:hAnsi="Times New Roman" w:cs="Times New Roman"/>
      <w:bCs w:val="0"/>
      <w:noProof/>
      <w:kern w:val="1"/>
      <w:sz w:val="24"/>
      <w:szCs w:val="24"/>
      <w:shd w:val="clear" w:color="auto" w:fill="FFFF00"/>
      <w:lang w:eastAsia="it-IT"/>
    </w:rPr>
  </w:style>
  <w:style w:type="paragraph" w:customStyle="1" w:styleId="tx">
    <w:name w:val="tx"/>
    <w:basedOn w:val="Normal"/>
    <w:uiPriority w:val="99"/>
    <w:rsid w:val="00437D82"/>
    <w:pPr>
      <w:spacing w:before="20" w:after="20" w:line="240" w:lineRule="auto"/>
    </w:pPr>
    <w:rPr>
      <w:rFonts w:ascii="Times New Roman" w:hAnsi="Times New Roman"/>
      <w:sz w:val="24"/>
      <w:szCs w:val="24"/>
      <w:lang w:eastAsia="it-IT"/>
    </w:rPr>
  </w:style>
  <w:style w:type="paragraph" w:styleId="TableofFigures">
    <w:name w:val="table of figures"/>
    <w:basedOn w:val="Normal"/>
    <w:next w:val="Normal"/>
    <w:uiPriority w:val="99"/>
    <w:rsid w:val="00437D82"/>
    <w:pPr>
      <w:ind w:left="440" w:hanging="440"/>
    </w:pPr>
  </w:style>
  <w:style w:type="paragraph" w:styleId="HTMLPreformatted">
    <w:name w:val="HTML Preformatted"/>
    <w:basedOn w:val="Normal"/>
    <w:link w:val="HTMLPreformattedChar"/>
    <w:uiPriority w:val="99"/>
    <w:semiHidden/>
    <w:rsid w:val="00437D8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hAnsi="Courier New" w:cs="Courier New"/>
      <w:sz w:val="20"/>
      <w:szCs w:val="20"/>
      <w:lang w:eastAsia="it-IT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locked/>
    <w:rsid w:val="00C038A0"/>
    <w:rPr>
      <w:rFonts w:ascii="Courier New" w:hAnsi="Courier New" w:cs="Courier New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rsid w:val="00437D82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locked/>
    <w:rsid w:val="002D40CF"/>
    <w:rPr>
      <w:rFonts w:ascii="Arial" w:hAnsi="Arial" w:cs="Arial"/>
      <w:vanish/>
      <w:sz w:val="16"/>
      <w:szCs w:val="16"/>
      <w:lang w:eastAsia="en-US"/>
    </w:rPr>
  </w:style>
  <w:style w:type="paragraph" w:styleId="z-TopofForm">
    <w:name w:val="HTML Top of Form"/>
    <w:basedOn w:val="Normal"/>
    <w:next w:val="Normal"/>
    <w:link w:val="z-TopofFormChar"/>
    <w:hidden/>
    <w:uiPriority w:val="99"/>
    <w:rsid w:val="00437D82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locked/>
    <w:rsid w:val="002D40CF"/>
    <w:rPr>
      <w:rFonts w:ascii="Arial" w:hAnsi="Arial" w:cs="Arial"/>
      <w:vanish/>
      <w:sz w:val="16"/>
      <w:szCs w:val="16"/>
      <w:lang w:eastAsia="en-US"/>
    </w:rPr>
  </w:style>
  <w:style w:type="paragraph" w:styleId="BodyTextIndent">
    <w:name w:val="Body Text Indent"/>
    <w:basedOn w:val="Normal"/>
    <w:link w:val="BodyTextIndentChar"/>
    <w:uiPriority w:val="99"/>
    <w:semiHidden/>
    <w:rsid w:val="00437D82"/>
    <w:pPr>
      <w:shd w:val="clear" w:color="auto" w:fill="FFFF00"/>
      <w:spacing w:line="240" w:lineRule="auto"/>
      <w:ind w:left="709"/>
      <w:jc w:val="both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locked/>
    <w:rsid w:val="002D40CF"/>
    <w:rPr>
      <w:rFonts w:ascii="Calibri" w:hAnsi="Calibri" w:cs="Times New Roman"/>
      <w:lang w:eastAsia="en-US"/>
    </w:rPr>
  </w:style>
  <w:style w:type="character" w:customStyle="1" w:styleId="htmltxt1">
    <w:name w:val="html_txt1"/>
    <w:basedOn w:val="DefaultParagraphFont"/>
    <w:uiPriority w:val="99"/>
    <w:rsid w:val="00437D82"/>
    <w:rPr>
      <w:rFonts w:cs="Times New Roman"/>
      <w:color w:val="000000"/>
    </w:rPr>
  </w:style>
  <w:style w:type="character" w:customStyle="1" w:styleId="htmltag1">
    <w:name w:val="html_tag1"/>
    <w:basedOn w:val="DefaultParagraphFont"/>
    <w:uiPriority w:val="99"/>
    <w:rsid w:val="00437D82"/>
    <w:rPr>
      <w:rFonts w:cs="Times New Roman"/>
      <w:color w:val="0000FF"/>
    </w:rPr>
  </w:style>
  <w:style w:type="character" w:customStyle="1" w:styleId="htmlatr1">
    <w:name w:val="html_atr1"/>
    <w:basedOn w:val="DefaultParagraphFont"/>
    <w:uiPriority w:val="99"/>
    <w:rsid w:val="00437D82"/>
    <w:rPr>
      <w:rFonts w:cs="Times New Roman"/>
      <w:color w:val="FF0000"/>
    </w:rPr>
  </w:style>
  <w:style w:type="character" w:customStyle="1" w:styleId="htmlval1">
    <w:name w:val="html_val1"/>
    <w:basedOn w:val="DefaultParagraphFont"/>
    <w:uiPriority w:val="99"/>
    <w:rsid w:val="00437D82"/>
    <w:rPr>
      <w:rFonts w:cs="Times New Roman"/>
      <w:color w:val="0000FF"/>
    </w:rPr>
  </w:style>
  <w:style w:type="character" w:customStyle="1" w:styleId="htmlelm1">
    <w:name w:val="html_elm1"/>
    <w:basedOn w:val="DefaultParagraphFont"/>
    <w:uiPriority w:val="99"/>
    <w:rsid w:val="00437D82"/>
    <w:rPr>
      <w:rFonts w:cs="Times New Roman"/>
      <w:color w:val="800000"/>
    </w:rPr>
  </w:style>
  <w:style w:type="paragraph" w:styleId="BodyText2">
    <w:name w:val="Body Text 2"/>
    <w:basedOn w:val="Normal"/>
    <w:link w:val="BodyText2Char"/>
    <w:uiPriority w:val="99"/>
    <w:semiHidden/>
    <w:rsid w:val="00437D82"/>
    <w:rPr>
      <w:color w:val="000000"/>
      <w:sz w:val="18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locked/>
    <w:rsid w:val="002D40CF"/>
    <w:rPr>
      <w:rFonts w:ascii="Calibri" w:hAnsi="Calibri" w:cs="Times New Roman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rsid w:val="00E521E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E521EB"/>
    <w:rPr>
      <w:rFonts w:ascii="Tahoma" w:hAnsi="Tahoma" w:cs="Tahoma"/>
      <w:sz w:val="16"/>
      <w:szCs w:val="16"/>
      <w:lang w:eastAsia="en-US"/>
    </w:rPr>
  </w:style>
  <w:style w:type="paragraph" w:styleId="ListParagraph">
    <w:name w:val="List Paragraph"/>
    <w:basedOn w:val="Normal"/>
    <w:uiPriority w:val="99"/>
    <w:qFormat/>
    <w:rsid w:val="004971EF"/>
    <w:pPr>
      <w:ind w:left="720"/>
      <w:contextualSpacing/>
    </w:pPr>
  </w:style>
  <w:style w:type="character" w:customStyle="1" w:styleId="Heading1Char1">
    <w:name w:val="Heading 1 Char1"/>
    <w:basedOn w:val="DefaultParagraphFont"/>
    <w:link w:val="Heading1"/>
    <w:uiPriority w:val="99"/>
    <w:locked/>
    <w:rsid w:val="00FA269F"/>
    <w:rPr>
      <w:rFonts w:ascii="Calibri Light" w:hAnsi="Calibri Light" w:cs="Times New Roman"/>
      <w:color w:val="2E74B5"/>
      <w:sz w:val="32"/>
      <w:szCs w:val="32"/>
      <w:lang w:val="it-IT" w:eastAsia="en-US" w:bidi="ar-SA"/>
    </w:rPr>
  </w:style>
  <w:style w:type="character" w:customStyle="1" w:styleId="Heading2Char1">
    <w:name w:val="Heading 2 Char1"/>
    <w:aliases w:val="Arial 12 Fett Kursiv Char1,Abschnitt Char1,Attribute Heading 2 Char1,h2 Char1,CAPITOLO Char1"/>
    <w:basedOn w:val="DefaultParagraphFont"/>
    <w:link w:val="Heading2"/>
    <w:uiPriority w:val="99"/>
    <w:locked/>
    <w:rsid w:val="00FA269F"/>
    <w:rPr>
      <w:rFonts w:ascii="Calibri Light" w:hAnsi="Calibri Light" w:cs="Times New Roman"/>
      <w:color w:val="2E74B5"/>
      <w:sz w:val="26"/>
      <w:szCs w:val="26"/>
      <w:lang w:val="it-IT" w:eastAsia="en-US" w:bidi="ar-SA"/>
    </w:rPr>
  </w:style>
  <w:style w:type="character" w:styleId="Strong">
    <w:name w:val="Strong"/>
    <w:basedOn w:val="DefaultParagraphFont"/>
    <w:uiPriority w:val="99"/>
    <w:qFormat/>
    <w:rsid w:val="00DA70F3"/>
    <w:rPr>
      <w:rFonts w:cs="Times New Roman"/>
      <w:b/>
      <w:bCs/>
    </w:rPr>
  </w:style>
  <w:style w:type="table" w:styleId="TableGrid">
    <w:name w:val="Table Grid"/>
    <w:basedOn w:val="TableNormal"/>
    <w:uiPriority w:val="99"/>
    <w:rsid w:val="00EB2A5A"/>
    <w:rPr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sstr1">
    <w:name w:val="js_str1"/>
    <w:basedOn w:val="DefaultParagraphFont"/>
    <w:uiPriority w:val="99"/>
    <w:rsid w:val="00B95C50"/>
    <w:rPr>
      <w:rFonts w:cs="Times New Roman"/>
      <w:color w:val="800000"/>
    </w:rPr>
  </w:style>
  <w:style w:type="character" w:styleId="CommentReference">
    <w:name w:val="annotation reference"/>
    <w:basedOn w:val="DefaultParagraphFont"/>
    <w:uiPriority w:val="99"/>
    <w:semiHidden/>
    <w:rsid w:val="00B96B40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B96B4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locked/>
    <w:rsid w:val="00B96B40"/>
    <w:rPr>
      <w:rFonts w:ascii="Calibri" w:hAnsi="Calibri" w:cs="Times New Roman"/>
      <w:sz w:val="20"/>
      <w:szCs w:val="20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B96B4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locked/>
    <w:rsid w:val="00B96B40"/>
    <w:rPr>
      <w:b/>
      <w:bCs/>
    </w:rPr>
  </w:style>
  <w:style w:type="paragraph" w:styleId="DocumentMap">
    <w:name w:val="Document Map"/>
    <w:basedOn w:val="Normal"/>
    <w:link w:val="DocumentMapChar"/>
    <w:uiPriority w:val="99"/>
    <w:semiHidden/>
    <w:rsid w:val="007826E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sid w:val="007826EC"/>
    <w:rPr>
      <w:rFonts w:ascii="Tahoma" w:hAnsi="Tahoma" w:cs="Tahoma"/>
      <w:sz w:val="16"/>
      <w:szCs w:val="16"/>
      <w:lang w:eastAsia="en-US"/>
    </w:rPr>
  </w:style>
  <w:style w:type="paragraph" w:styleId="NormalWeb">
    <w:name w:val="Normal (Web)"/>
    <w:basedOn w:val="Normal"/>
    <w:uiPriority w:val="99"/>
    <w:semiHidden/>
    <w:rsid w:val="00FC48AD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it-IT"/>
    </w:rPr>
  </w:style>
  <w:style w:type="paragraph" w:customStyle="1" w:styleId="Sezione">
    <w:name w:val="Sezione"/>
    <w:basedOn w:val="Heading3"/>
    <w:uiPriority w:val="99"/>
    <w:rsid w:val="00401A77"/>
    <w:pPr>
      <w:numPr>
        <w:ilvl w:val="0"/>
        <w:numId w:val="0"/>
      </w:numPr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432262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62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62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62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62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62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62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62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62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62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62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62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62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62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62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62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63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63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63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63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22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2632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22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2637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22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2634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22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2643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22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2645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2263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63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22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2642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22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2630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22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2635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22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2643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22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2645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22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2632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2263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22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2638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22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2640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22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2643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22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2639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22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2638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22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2633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22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2640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22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2637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22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2637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22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2634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22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2643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22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2635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22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2636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22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2636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22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2633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22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2645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2263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63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63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63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63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63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63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63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63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63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22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2635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22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2639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22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2639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22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2634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22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2638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22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2631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22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2637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2264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22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2643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22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2635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226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2630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22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2641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22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2645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2264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22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2633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22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2634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22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2631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22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2635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2264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64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22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2637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22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2642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22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2632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22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2631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22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2630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22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2634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22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2633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2264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64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64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64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22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2639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22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2647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22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2641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22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2645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22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2643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22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2638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22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2635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226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2641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2264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64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64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22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2633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22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2646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22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2640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22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2630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22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2641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22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2638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226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2638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22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2641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22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2639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22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2646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22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2646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22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2639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22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2632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22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2631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2264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64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64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64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64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64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64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64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64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22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22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22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22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22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22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22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2264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64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64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64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64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64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355</TotalTime>
  <Pages>16</Pages>
  <Words>1467</Words>
  <Characters>8362</Characters>
  <Application>Microsoft Office Outlook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Manutenzioni Evolutive SIEP</dc:title>
  <dc:subject/>
  <dc:creator>Sapienza, Salvatore</dc:creator>
  <cp:keywords/>
  <dc:description/>
  <cp:lastModifiedBy>Forcina</cp:lastModifiedBy>
  <cp:revision>34</cp:revision>
  <cp:lastPrinted>2014-12-10T14:33:00Z</cp:lastPrinted>
  <dcterms:created xsi:type="dcterms:W3CDTF">2014-12-05T11:21:00Z</dcterms:created>
  <dcterms:modified xsi:type="dcterms:W3CDTF">2014-12-16T09:15:00Z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ione">
    <vt:lpwstr>0.1</vt:lpwstr>
  </property>
  <property fmtid="{D5CDD505-2E9C-101B-9397-08002B2CF9AE}" pid="3" name="NomeTitolo">
    <vt:lpwstr>Analisi funzionale Mev SIEP</vt:lpwstr>
  </property>
  <property fmtid="{D5CDD505-2E9C-101B-9397-08002B2CF9AE}" pid="4" name="CodiceDocumento">
    <vt:lpwstr>SIEP_PNL_AF</vt:lpwstr>
  </property>
  <property fmtid="{D5CDD505-2E9C-101B-9397-08002B2CF9AE}" pid="5" name="OggettoDocumento">
    <vt:lpwstr>Siep per gli uffici giudiziari dei minorenni</vt:lpwstr>
  </property>
  <property fmtid="{D5CDD505-2E9C-101B-9397-08002B2CF9AE}" pid="6" name="Parte1">
    <vt:lpwstr>II</vt:lpwstr>
  </property>
  <property fmtid="{D5CDD505-2E9C-101B-9397-08002B2CF9AE}" pid="7" name="DataVersione">
    <vt:lpwstr>26/11/2014</vt:lpwstr>
  </property>
</Properties>
</file>